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ED522E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ED522E" w:rsidRPr="00ED522E">
        <w:rPr>
          <w:noProof/>
        </w:rPr>
        <w:t>3</w:t>
      </w:r>
      <w:r>
        <w:rPr>
          <w:noProof/>
        </w:rPr>
        <w:t xml:space="preserve">. </w:t>
      </w:r>
      <w:r w:rsidR="0054465B">
        <w:rPr>
          <w:noProof/>
        </w:rPr>
        <w:t>Создаем первые элементы интерфейса и обработчики для них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AA0B53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9587583" w:history="1">
            <w:r w:rsidR="00AA0B53" w:rsidRPr="009666AF">
              <w:rPr>
                <w:rStyle w:val="a8"/>
                <w:noProof/>
              </w:rPr>
              <w:t>СОЗДАЕМ НАЧАЛЬНЫЙ ИНТЕРФЕЙС И ФУНКЦИОНАЛ</w:t>
            </w:r>
            <w:r w:rsidR="00AA0B53">
              <w:rPr>
                <w:noProof/>
                <w:webHidden/>
              </w:rPr>
              <w:tab/>
            </w:r>
            <w:r w:rsidR="00AA0B53">
              <w:rPr>
                <w:noProof/>
                <w:webHidden/>
              </w:rPr>
              <w:fldChar w:fldCharType="begin"/>
            </w:r>
            <w:r w:rsidR="00AA0B53">
              <w:rPr>
                <w:noProof/>
                <w:webHidden/>
              </w:rPr>
              <w:instrText xml:space="preserve"> PAGEREF _Toc79587583 \h </w:instrText>
            </w:r>
            <w:r w:rsidR="00AA0B53">
              <w:rPr>
                <w:noProof/>
                <w:webHidden/>
              </w:rPr>
            </w:r>
            <w:r w:rsidR="00AA0B53">
              <w:rPr>
                <w:noProof/>
                <w:webHidden/>
              </w:rPr>
              <w:fldChar w:fldCharType="separate"/>
            </w:r>
            <w:r w:rsidR="00AA0B53">
              <w:rPr>
                <w:noProof/>
                <w:webHidden/>
              </w:rPr>
              <w:t>3</w:t>
            </w:r>
            <w:r w:rsidR="00AA0B53">
              <w:rPr>
                <w:noProof/>
                <w:webHidden/>
              </w:rPr>
              <w:fldChar w:fldCharType="end"/>
            </w:r>
          </w:hyperlink>
        </w:p>
        <w:p w:rsidR="00AA0B53" w:rsidRDefault="00AA0B5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584" w:history="1">
            <w:r w:rsidRPr="009666AF">
              <w:rPr>
                <w:rStyle w:val="a8"/>
                <w:noProof/>
              </w:rPr>
              <w:t>ДОБАВЛЯЕМ ФУНКЦИОНАЛ «О МАГАЗИНЕ»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B53" w:rsidRDefault="00AA0B5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585" w:history="1">
            <w:r w:rsidRPr="009666AF">
              <w:rPr>
                <w:rStyle w:val="a8"/>
                <w:noProof/>
              </w:rPr>
              <w:t>ДОБАВЛЯЕМ ФУНКЦИОНАЛ «НАСТРОЙКИ»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B53" w:rsidRDefault="00AA0B53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586" w:history="1">
            <w:r w:rsidRPr="009666AF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B53" w:rsidRDefault="00AA0B53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7587" w:history="1">
            <w:r w:rsidRPr="009666AF">
              <w:rPr>
                <w:rStyle w:val="a8"/>
                <w:noProof/>
                <w:lang w:bidi="ru-RU"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Default="00390060" w:rsidP="00706D60">
      <w:pPr>
        <w:pStyle w:val="1"/>
        <w:rPr>
          <w:noProof/>
        </w:rPr>
      </w:pPr>
      <w:bookmarkStart w:id="0" w:name="_Toc79587583"/>
      <w:r>
        <w:rPr>
          <w:caps w:val="0"/>
          <w:noProof/>
        </w:rPr>
        <w:t>СОЗДАЕМ НАЧАЛЬНЫЙ ИНТЕРФЕЙС И ФУНКЦИОНАЛ</w:t>
      </w:r>
      <w:bookmarkEnd w:id="0"/>
    </w:p>
    <w:p w:rsidR="00421FF5" w:rsidRDefault="00421FF5" w:rsidP="00421FF5"/>
    <w:p w:rsidR="00421FF5" w:rsidRPr="00281FC4" w:rsidRDefault="00421FF5" w:rsidP="00281FC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Представьте, мы хотим, чтобы при запуске бота </w:t>
      </w:r>
      <w:r w:rsidR="00C42C48">
        <w:rPr>
          <w:rFonts w:ascii="Times New Roman" w:hAnsi="Times New Roman" w:cs="Times New Roman"/>
          <w:sz w:val="26"/>
          <w:szCs w:val="26"/>
        </w:rPr>
        <w:t>отображался</w:t>
      </w:r>
      <w:r>
        <w:rPr>
          <w:rFonts w:ascii="Times New Roman" w:hAnsi="Times New Roman" w:cs="Times New Roman"/>
          <w:sz w:val="26"/>
          <w:szCs w:val="26"/>
        </w:rPr>
        <w:t xml:space="preserve"> вот такой интерфейс</w:t>
      </w:r>
      <w:r w:rsidRPr="00421FF5">
        <w:rPr>
          <w:rFonts w:ascii="Times New Roman" w:hAnsi="Times New Roman" w:cs="Times New Roman"/>
          <w:sz w:val="26"/>
          <w:szCs w:val="26"/>
        </w:rPr>
        <w:t>:</w:t>
      </w:r>
    </w:p>
    <w:p w:rsidR="00421FF5" w:rsidRDefault="00281FC4" w:rsidP="00421FF5">
      <w:r>
        <w:rPr>
          <w:noProof/>
          <w:lang w:eastAsia="ru-RU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1835</wp:posOffset>
            </wp:positionV>
            <wp:extent cx="5727700" cy="1677035"/>
            <wp:effectExtent l="19050" t="19050" r="25400" b="1841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77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1FF5" w:rsidRDefault="001A1BE6" w:rsidP="00421FF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Начнем его реализовывать</w:t>
      </w:r>
      <w:r w:rsidR="00042A61">
        <w:rPr>
          <w:rFonts w:ascii="Times New Roman" w:hAnsi="Times New Roman" w:cs="Times New Roman"/>
          <w:sz w:val="26"/>
          <w:szCs w:val="26"/>
        </w:rPr>
        <w:t>.</w:t>
      </w:r>
    </w:p>
    <w:p w:rsidR="007C7BA8" w:rsidRPr="00641996" w:rsidRDefault="007C7BA8" w:rsidP="007C7BA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641996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1.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641996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_3/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</w:t>
      </w:r>
      <w:r w:rsidRPr="00641996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</w:t>
      </w:r>
      <w:r w:rsidRPr="00641996">
        <w:rPr>
          <w:rFonts w:ascii="Times New Roman" w:hAnsi="Times New Roman" w:cs="Times New Roman"/>
          <w:b/>
          <w:sz w:val="28"/>
          <w:szCs w:val="28"/>
          <w:u w:val="single"/>
        </w:rPr>
        <w:t>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com</w:t>
      </w:r>
      <w:r w:rsidRPr="00641996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7C7BA8" w:rsidRPr="00CD2340" w:rsidTr="00E73F3A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C7BA8" w:rsidRPr="001A1BE6" w:rsidRDefault="00CD2340" w:rsidP="00E73F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# импортируем класс родитель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proofErr w:type="spellStart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from</w:t>
            </w:r>
            <w:proofErr w:type="spellEnd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handlers.handler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import</w:t>
            </w:r>
            <w:proofErr w:type="spellEnd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Handler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proofErr w:type="spellStart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>class</w:t>
            </w:r>
            <w:proofErr w:type="spellEnd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HandlerCommands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Handler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"""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Класс обрабатывает входящие команды /</w:t>
            </w:r>
            <w:proofErr w:type="spellStart"/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start</w:t>
            </w:r>
            <w:proofErr w:type="spellEnd"/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и /</w:t>
            </w:r>
            <w:proofErr w:type="spellStart"/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help</w:t>
            </w:r>
            <w:proofErr w:type="spellEnd"/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и т.п.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CD234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</w:t>
            </w:r>
            <w:proofErr w:type="gramStart"/>
            <w:r w:rsidRPr="00CD234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CD234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bot):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CD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super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().</w:t>
            </w:r>
            <w:r w:rsidRPr="00CD234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(bot)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pressed_btn_start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CD234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message):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обрабатывает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входящие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/start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команды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"""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.bot.send_message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(message.chat.id,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f'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{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message.from_user.first_name</w:t>
            </w:r>
            <w:proofErr w:type="spellEnd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,'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                          f' 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здравствуйте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! 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Жду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дальнейших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задач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.'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reply_markup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.keybords.start_menu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handle(</w:t>
            </w:r>
            <w:r w:rsidRPr="00CD234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обработчик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(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декоратор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)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сообщений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,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#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который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обрабатывает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входящие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/start 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команды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.</w:t>
            </w:r>
            <w:r w:rsidRPr="00CD234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CD234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self.bot.message_handler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CD2340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commands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=[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'start'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])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handle(message):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D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CD234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type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(message))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message.text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</w:t>
            </w:r>
            <w:r w:rsidRPr="00CD234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'/start'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self.pressed_btn_start</w:t>
            </w:r>
            <w:proofErr w:type="spellEnd"/>
            <w:r w:rsidRPr="00CD234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(message)</w:t>
            </w:r>
          </w:p>
        </w:tc>
      </w:tr>
    </w:tbl>
    <w:p w:rsidR="003A590B" w:rsidRPr="00534E3E" w:rsidRDefault="00232A6D" w:rsidP="00421FF5">
      <w:pPr>
        <w:rPr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AA4F9A" wp14:editId="46BCBE9C">
                <wp:simplePos x="0" y="0"/>
                <wp:positionH relativeFrom="page">
                  <wp:posOffset>431165</wp:posOffset>
                </wp:positionH>
                <wp:positionV relativeFrom="paragraph">
                  <wp:posOffset>-3376864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DE59D" id="Прямоугольник 12" o:spid="_x0000_s1026" style="position:absolute;margin-left:33.95pt;margin-top:-265.9pt;width:524.4pt;height:768.2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" filled="f" strokecolor="#2f5496 [2404]" strokeweight="1pt">
                <w10:wrap anchorx="page"/>
              </v:rect>
            </w:pict>
          </mc:Fallback>
        </mc:AlternateContent>
      </w:r>
    </w:p>
    <w:p w:rsidR="000B7E08" w:rsidRDefault="00015794" w:rsidP="000B7E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</w:t>
      </w:r>
      <w:r w:rsidR="00FB11D3" w:rsidRPr="00080C39">
        <w:rPr>
          <w:rFonts w:ascii="Times New Roman" w:hAnsi="Times New Roman" w:cs="Times New Roman"/>
          <w:sz w:val="28"/>
          <w:szCs w:val="28"/>
        </w:rPr>
        <w:t xml:space="preserve"> бота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пользователем</w:t>
      </w:r>
      <w:r w:rsidR="00FB11D3" w:rsidRPr="00080C39">
        <w:rPr>
          <w:rFonts w:ascii="Times New Roman" w:hAnsi="Times New Roman" w:cs="Times New Roman"/>
          <w:sz w:val="28"/>
          <w:szCs w:val="28"/>
        </w:rPr>
        <w:t xml:space="preserve"> срабатывает команда </w:t>
      </w:r>
      <w:r w:rsidR="00FB11D3" w:rsidRPr="00015794">
        <w:rPr>
          <w:rFonts w:ascii="Times New Roman" w:hAnsi="Times New Roman" w:cs="Times New Roman"/>
          <w:b/>
          <w:color w:val="0070C0"/>
          <w:sz w:val="28"/>
          <w:szCs w:val="28"/>
        </w:rPr>
        <w:t>/</w:t>
      </w:r>
      <w:r w:rsidR="00FB11D3" w:rsidRPr="00015794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. Это событие</w:t>
      </w:r>
      <w:r w:rsidR="003E4BF5" w:rsidRPr="00080C39">
        <w:rPr>
          <w:rFonts w:ascii="Times New Roman" w:hAnsi="Times New Roman" w:cs="Times New Roman"/>
          <w:sz w:val="28"/>
          <w:szCs w:val="28"/>
        </w:rPr>
        <w:t xml:space="preserve"> мы перехватываем и запускаем обработчик команды – функцию </w:t>
      </w:r>
      <w:r w:rsidR="003E4BF5" w:rsidRPr="00C20F5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pressed</w:t>
      </w:r>
      <w:r w:rsidR="003E4BF5" w:rsidRPr="00C20F51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3E4BF5" w:rsidRPr="00C20F5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btn</w:t>
      </w:r>
      <w:r w:rsidR="003E4BF5" w:rsidRPr="00C20F51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3E4BF5" w:rsidRPr="00C20F5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start</w:t>
      </w:r>
      <w:r w:rsidR="003E4BF5" w:rsidRPr="00C20F51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()</w:t>
      </w:r>
      <w:r w:rsidR="003E4BF5" w:rsidRPr="00080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DD59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Благодаря декоратору </w:t>
      </w:r>
      <w:r w:rsidR="00DD590C" w:rsidRPr="00534E3E">
        <w:rPr>
          <w:rFonts w:ascii="Consolas" w:eastAsia="Times New Roman" w:hAnsi="Consolas" w:cs="Courier New"/>
          <w:color w:val="0000B2"/>
          <w:sz w:val="20"/>
          <w:szCs w:val="20"/>
          <w:lang w:eastAsia="ru-RU"/>
        </w:rPr>
        <w:t>@</w:t>
      </w:r>
      <w:r w:rsidR="00DD590C" w:rsidRPr="00534E3E">
        <w:rPr>
          <w:rFonts w:ascii="Consolas" w:eastAsia="Times New Roman" w:hAnsi="Consolas" w:cs="Courier New"/>
          <w:color w:val="0000B2"/>
          <w:sz w:val="20"/>
          <w:szCs w:val="20"/>
          <w:lang w:val="en-US" w:eastAsia="ru-RU"/>
        </w:rPr>
        <w:t>self</w:t>
      </w:r>
      <w:r w:rsidR="00DD590C" w:rsidRPr="00534E3E">
        <w:rPr>
          <w:rFonts w:ascii="Consolas" w:eastAsia="Times New Roman" w:hAnsi="Consolas" w:cs="Courier New"/>
          <w:color w:val="0000B2"/>
          <w:sz w:val="20"/>
          <w:szCs w:val="20"/>
          <w:lang w:eastAsia="ru-RU"/>
        </w:rPr>
        <w:t>.</w:t>
      </w:r>
      <w:r w:rsidR="00DD590C" w:rsidRPr="00534E3E">
        <w:rPr>
          <w:rFonts w:ascii="Consolas" w:eastAsia="Times New Roman" w:hAnsi="Consolas" w:cs="Courier New"/>
          <w:color w:val="0000B2"/>
          <w:sz w:val="20"/>
          <w:szCs w:val="20"/>
          <w:lang w:val="en-US" w:eastAsia="ru-RU"/>
        </w:rPr>
        <w:t>bot</w:t>
      </w:r>
      <w:r w:rsidR="00DD590C" w:rsidRPr="00534E3E">
        <w:rPr>
          <w:rFonts w:ascii="Consolas" w:eastAsia="Times New Roman" w:hAnsi="Consolas" w:cs="Courier New"/>
          <w:color w:val="0000B2"/>
          <w:sz w:val="20"/>
          <w:szCs w:val="20"/>
          <w:lang w:eastAsia="ru-RU"/>
        </w:rPr>
        <w:t>.</w:t>
      </w:r>
      <w:r w:rsidR="00DD590C" w:rsidRPr="00534E3E">
        <w:rPr>
          <w:rFonts w:ascii="Consolas" w:eastAsia="Times New Roman" w:hAnsi="Consolas" w:cs="Courier New"/>
          <w:color w:val="0000B2"/>
          <w:sz w:val="20"/>
          <w:szCs w:val="20"/>
          <w:lang w:val="en-US" w:eastAsia="ru-RU"/>
        </w:rPr>
        <w:t>message</w:t>
      </w:r>
      <w:r w:rsidR="00DD590C" w:rsidRPr="00534E3E">
        <w:rPr>
          <w:rFonts w:ascii="Consolas" w:eastAsia="Times New Roman" w:hAnsi="Consolas" w:cs="Courier New"/>
          <w:color w:val="0000B2"/>
          <w:sz w:val="20"/>
          <w:szCs w:val="20"/>
          <w:lang w:eastAsia="ru-RU"/>
        </w:rPr>
        <w:t>_</w:t>
      </w:r>
      <w:r w:rsidR="00DD590C" w:rsidRPr="00534E3E">
        <w:rPr>
          <w:rFonts w:ascii="Consolas" w:eastAsia="Times New Roman" w:hAnsi="Consolas" w:cs="Courier New"/>
          <w:color w:val="0000B2"/>
          <w:sz w:val="20"/>
          <w:szCs w:val="20"/>
          <w:lang w:val="en-US" w:eastAsia="ru-RU"/>
        </w:rPr>
        <w:t>handler</w:t>
      </w:r>
      <w:r w:rsidR="00DD590C" w:rsidRPr="00534E3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r w:rsidR="00DD590C" w:rsidRPr="00534E3E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commands</w:t>
      </w:r>
      <w:r w:rsidR="00DD590C" w:rsidRPr="00534E3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=[</w:t>
      </w:r>
      <w:r w:rsidR="00DD590C" w:rsidRPr="00534E3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'</w:t>
      </w:r>
      <w:r w:rsidR="00DD590C" w:rsidRPr="00534E3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start</w:t>
      </w:r>
      <w:r w:rsidR="00DD590C" w:rsidRPr="00534E3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'</w:t>
      </w:r>
      <w:r w:rsidR="00DD590C" w:rsidRPr="00534E3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])</w:t>
      </w:r>
      <w:r w:rsidR="00DD590C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</w:t>
      </w:r>
      <w:r w:rsidR="00DD59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осуществляется перехват ввода команды </w:t>
      </w:r>
      <w:r w:rsidR="00DD590C" w:rsidRPr="00CC4F11">
        <w:rPr>
          <w:rFonts w:ascii="Times New Roman" w:hAnsi="Times New Roman" w:cs="Times New Roman"/>
          <w:b/>
          <w:color w:val="0070C0"/>
          <w:sz w:val="28"/>
          <w:szCs w:val="28"/>
        </w:rPr>
        <w:t>/</w:t>
      </w:r>
      <w:r w:rsidR="00DD590C" w:rsidRPr="00CC4F11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start</w:t>
      </w:r>
      <w:r w:rsidR="00DD590C">
        <w:rPr>
          <w:rFonts w:ascii="Times New Roman" w:hAnsi="Times New Roman" w:cs="Times New Roman"/>
          <w:sz w:val="28"/>
          <w:szCs w:val="28"/>
        </w:rPr>
        <w:t xml:space="preserve"> с передачей соответствующего этой команде</w:t>
      </w:r>
      <w:r w:rsidR="00CC4F11">
        <w:rPr>
          <w:rFonts w:ascii="Times New Roman" w:hAnsi="Times New Roman" w:cs="Times New Roman"/>
          <w:sz w:val="28"/>
          <w:szCs w:val="28"/>
        </w:rPr>
        <w:t xml:space="preserve"> объекта </w:t>
      </w:r>
      <w:r w:rsidR="00CC4F11" w:rsidRPr="00CC4F1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message</w:t>
      </w:r>
      <w:r w:rsidR="00DD590C">
        <w:rPr>
          <w:rFonts w:ascii="Times New Roman" w:hAnsi="Times New Roman" w:cs="Times New Roman"/>
          <w:sz w:val="28"/>
          <w:szCs w:val="28"/>
        </w:rPr>
        <w:t xml:space="preserve">. </w:t>
      </w:r>
      <w:r w:rsidR="00804C53">
        <w:rPr>
          <w:rFonts w:ascii="Times New Roman" w:hAnsi="Times New Roman" w:cs="Times New Roman"/>
          <w:sz w:val="28"/>
          <w:szCs w:val="28"/>
        </w:rPr>
        <w:t xml:space="preserve">Это объект типа </w:t>
      </w:r>
      <w:r w:rsidR="00804C53" w:rsidRPr="00CC4F11">
        <w:rPr>
          <w:rFonts w:ascii="Times New Roman" w:hAnsi="Times New Roman" w:cs="Times New Roman"/>
          <w:b/>
          <w:color w:val="833C0B" w:themeColor="accent2" w:themeShade="80"/>
          <w:sz w:val="28"/>
          <w:szCs w:val="28"/>
        </w:rPr>
        <w:t>&lt;</w:t>
      </w:r>
      <w:proofErr w:type="spellStart"/>
      <w:r w:rsidR="00804C53" w:rsidRPr="00CC4F11">
        <w:rPr>
          <w:rFonts w:ascii="Times New Roman" w:hAnsi="Times New Roman" w:cs="Times New Roman"/>
          <w:b/>
          <w:color w:val="833C0B" w:themeColor="accent2" w:themeShade="80"/>
          <w:sz w:val="28"/>
          <w:szCs w:val="28"/>
        </w:rPr>
        <w:t>class</w:t>
      </w:r>
      <w:proofErr w:type="spellEnd"/>
      <w:r w:rsidR="00804C53" w:rsidRPr="00CC4F11">
        <w:rPr>
          <w:rFonts w:ascii="Times New Roman" w:hAnsi="Times New Roman" w:cs="Times New Roman"/>
          <w:b/>
          <w:color w:val="833C0B" w:themeColor="accent2" w:themeShade="80"/>
          <w:sz w:val="28"/>
          <w:szCs w:val="28"/>
        </w:rPr>
        <w:t xml:space="preserve"> '</w:t>
      </w:r>
      <w:proofErr w:type="spellStart"/>
      <w:r w:rsidR="00804C53" w:rsidRPr="00CC4F11">
        <w:rPr>
          <w:rFonts w:ascii="Times New Roman" w:hAnsi="Times New Roman" w:cs="Times New Roman"/>
          <w:b/>
          <w:color w:val="833C0B" w:themeColor="accent2" w:themeShade="80"/>
          <w:sz w:val="28"/>
          <w:szCs w:val="28"/>
        </w:rPr>
        <w:t>telebot.types.Message</w:t>
      </w:r>
      <w:proofErr w:type="spellEnd"/>
      <w:r w:rsidR="00804C53" w:rsidRPr="00CC4F11">
        <w:rPr>
          <w:rFonts w:ascii="Times New Roman" w:hAnsi="Times New Roman" w:cs="Times New Roman"/>
          <w:b/>
          <w:color w:val="833C0B" w:themeColor="accent2" w:themeShade="80"/>
          <w:sz w:val="28"/>
          <w:szCs w:val="28"/>
        </w:rPr>
        <w:t>'&gt;</w:t>
      </w:r>
      <w:r w:rsidR="00804C53">
        <w:rPr>
          <w:rFonts w:ascii="Times New Roman" w:hAnsi="Times New Roman" w:cs="Times New Roman"/>
          <w:sz w:val="28"/>
          <w:szCs w:val="28"/>
        </w:rPr>
        <w:t xml:space="preserve">. </w:t>
      </w:r>
      <w:r w:rsidR="00DD590C">
        <w:rPr>
          <w:rFonts w:ascii="Times New Roman" w:hAnsi="Times New Roman" w:cs="Times New Roman"/>
          <w:sz w:val="28"/>
          <w:szCs w:val="28"/>
        </w:rPr>
        <w:t xml:space="preserve">В </w:t>
      </w:r>
      <w:r w:rsidR="00804C53">
        <w:rPr>
          <w:rFonts w:ascii="Times New Roman" w:hAnsi="Times New Roman" w:cs="Times New Roman"/>
          <w:sz w:val="28"/>
          <w:szCs w:val="28"/>
        </w:rPr>
        <w:t>нем</w:t>
      </w:r>
      <w:r w:rsidR="009C57F7">
        <w:rPr>
          <w:rFonts w:ascii="Times New Roman" w:hAnsi="Times New Roman" w:cs="Times New Roman"/>
          <w:sz w:val="28"/>
          <w:szCs w:val="28"/>
        </w:rPr>
        <w:t xml:space="preserve"> содержится много важных параметров, которые нам пригодятся.</w:t>
      </w:r>
    </w:p>
    <w:p w:rsidR="00804C53" w:rsidRPr="00804C53" w:rsidRDefault="00804C53" w:rsidP="000B7E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такого </w:t>
      </w:r>
      <w:r w:rsidR="003A7CB2">
        <w:rPr>
          <w:rFonts w:ascii="Times New Roman" w:hAnsi="Times New Roman" w:cs="Times New Roman"/>
          <w:sz w:val="28"/>
          <w:szCs w:val="28"/>
        </w:rPr>
        <w:t xml:space="preserve">объекта </w:t>
      </w:r>
      <w:r w:rsidR="002F26FD" w:rsidRPr="00CC4F11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message</w:t>
      </w:r>
      <w:r w:rsidR="002F2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запуска команды </w:t>
      </w:r>
      <w:r w:rsidRPr="002F26FD">
        <w:rPr>
          <w:rFonts w:ascii="Times New Roman" w:hAnsi="Times New Roman" w:cs="Times New Roman"/>
          <w:b/>
          <w:color w:val="0070C0"/>
          <w:sz w:val="28"/>
          <w:szCs w:val="28"/>
        </w:rPr>
        <w:t>/</w:t>
      </w:r>
      <w:r w:rsidRPr="002F26FD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start</w:t>
      </w:r>
      <w:r w:rsidRPr="00804C53">
        <w:rPr>
          <w:rFonts w:ascii="Times New Roman" w:hAnsi="Times New Roman" w:cs="Times New Roman"/>
          <w:sz w:val="28"/>
          <w:szCs w:val="28"/>
        </w:rPr>
        <w:t>:</w:t>
      </w:r>
    </w:p>
    <w:p w:rsidR="002F26FD" w:rsidRDefault="00804C53" w:rsidP="000B7E08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proofErr w:type="gramStart"/>
      <w:r w:rsidRPr="00804C53">
        <w:rPr>
          <w:rFonts w:ascii="Times New Roman" w:hAnsi="Times New Roman" w:cs="Times New Roman"/>
          <w:sz w:val="20"/>
          <w:szCs w:val="20"/>
          <w:lang w:val="en-US"/>
        </w:rPr>
        <w:t>{'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content_type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'text',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message_id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11,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from_user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{'id': 474971924,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is_bot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False,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first_name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'Dmitry', 'username': 'cdi999',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last_name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Chitalov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language_code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ru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'}, 'date': 1626782683, 'chat': {'type': 'private',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last_name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Chitalov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first_name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'Dmitry', 'username': 'cdi999', 'id': 474971924, 'title':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all_members_are_administrators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'photo': None, 'description':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invite_link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pinned_message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sticker_set_name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can_set_sticker_set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None},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forward_from_chat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forward_from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forward_date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reply_to_message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edit_date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media_group_id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author_signature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'text': '/start', 'entities': [&lt;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telebot.types.MessageEntity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 xml:space="preserve"> object at 0x000001E6E7A63188&gt;],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caption_entities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'audio': None, 'document': None, 'photo': None, 'sticker': None, 'video':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video_note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'voice': None, 'caption': None, 'contact': None, 'location': None, 'venue':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new_chat_member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new_chat_members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left_chat_member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new_chat_title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new_chat_photo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delete_chat_photo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group_chat_created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supergroup_chat_created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channel_chat_created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migrate_to_chat_id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migrate_from_chat_id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pinned_message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'invoice':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successful_payment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connected_website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None,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json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{'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message_id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11, 'from': {'id': 474971924,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is_bot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False,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first_name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'Dmitry',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last_name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Chitalov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', 'username': 'cdi999',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language_code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': '</w:t>
      </w:r>
      <w:proofErr w:type="spellStart"/>
      <w:r w:rsidRPr="00804C53">
        <w:rPr>
          <w:rFonts w:ascii="Times New Roman" w:hAnsi="Times New Roman" w:cs="Times New Roman"/>
          <w:sz w:val="20"/>
          <w:szCs w:val="20"/>
          <w:lang w:val="en-US"/>
        </w:rPr>
        <w:t>ru</w:t>
      </w:r>
      <w:proofErr w:type="spellEnd"/>
      <w:r w:rsidRPr="00804C53">
        <w:rPr>
          <w:rFonts w:ascii="Times New Roman" w:hAnsi="Times New Roman" w:cs="Times New Roman"/>
          <w:sz w:val="20"/>
          <w:szCs w:val="20"/>
          <w:lang w:val="en-US"/>
        </w:rPr>
        <w:t>'}, 'chat':</w:t>
      </w:r>
      <w:proofErr w:type="gramEnd"/>
      <w:r w:rsidRPr="00804C53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</w:p>
    <w:p w:rsidR="002F26FD" w:rsidRPr="00804C53" w:rsidRDefault="002F26FD" w:rsidP="000B7E08">
      <w:pPr>
        <w:spacing w:line="36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804C53">
        <w:rPr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ED262C2" wp14:editId="28237143">
                <wp:simplePos x="0" y="0"/>
                <wp:positionH relativeFrom="margin">
                  <wp:align>center</wp:align>
                </wp:positionH>
                <wp:positionV relativeFrom="paragraph">
                  <wp:posOffset>-546323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FFC86" id="Прямоугольник 12" o:spid="_x0000_s1026" style="position:absolute;margin-left:0;margin-top:-43pt;width:524.4pt;height:768.2pt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="00804C53" w:rsidRPr="00804C53">
        <w:rPr>
          <w:rFonts w:ascii="Times New Roman" w:hAnsi="Times New Roman" w:cs="Times New Roman"/>
          <w:sz w:val="20"/>
          <w:szCs w:val="20"/>
          <w:lang w:val="en-US"/>
        </w:rPr>
        <w:t>{'id': 474971924, '</w:t>
      </w:r>
      <w:proofErr w:type="spellStart"/>
      <w:r w:rsidR="00804C53" w:rsidRPr="00804C53">
        <w:rPr>
          <w:rFonts w:ascii="Times New Roman" w:hAnsi="Times New Roman" w:cs="Times New Roman"/>
          <w:sz w:val="20"/>
          <w:szCs w:val="20"/>
          <w:lang w:val="en-US"/>
        </w:rPr>
        <w:t>first_name</w:t>
      </w:r>
      <w:proofErr w:type="spellEnd"/>
      <w:r w:rsidR="00804C53" w:rsidRPr="00804C53">
        <w:rPr>
          <w:rFonts w:ascii="Times New Roman" w:hAnsi="Times New Roman" w:cs="Times New Roman"/>
          <w:sz w:val="20"/>
          <w:szCs w:val="20"/>
          <w:lang w:val="en-US"/>
        </w:rPr>
        <w:t>': 'Dmitry', '</w:t>
      </w:r>
      <w:proofErr w:type="spellStart"/>
      <w:r w:rsidR="00804C53" w:rsidRPr="00804C53">
        <w:rPr>
          <w:rFonts w:ascii="Times New Roman" w:hAnsi="Times New Roman" w:cs="Times New Roman"/>
          <w:sz w:val="20"/>
          <w:szCs w:val="20"/>
          <w:lang w:val="en-US"/>
        </w:rPr>
        <w:t>last_name</w:t>
      </w:r>
      <w:proofErr w:type="spellEnd"/>
      <w:r w:rsidR="00804C53" w:rsidRPr="00804C53">
        <w:rPr>
          <w:rFonts w:ascii="Times New Roman" w:hAnsi="Times New Roman" w:cs="Times New Roman"/>
          <w:sz w:val="20"/>
          <w:szCs w:val="20"/>
          <w:lang w:val="en-US"/>
        </w:rPr>
        <w:t>': '</w:t>
      </w:r>
      <w:proofErr w:type="spellStart"/>
      <w:r w:rsidR="00804C53" w:rsidRPr="00804C53">
        <w:rPr>
          <w:rFonts w:ascii="Times New Roman" w:hAnsi="Times New Roman" w:cs="Times New Roman"/>
          <w:sz w:val="20"/>
          <w:szCs w:val="20"/>
          <w:lang w:val="en-US"/>
        </w:rPr>
        <w:t>Chitalov</w:t>
      </w:r>
      <w:proofErr w:type="spellEnd"/>
      <w:r w:rsidR="00804C53" w:rsidRPr="00804C53">
        <w:rPr>
          <w:rFonts w:ascii="Times New Roman" w:hAnsi="Times New Roman" w:cs="Times New Roman"/>
          <w:sz w:val="20"/>
          <w:szCs w:val="20"/>
          <w:lang w:val="en-US"/>
        </w:rPr>
        <w:t>', 'username': 'cdi999', 'type': 'private'}, 'date': 1626782683, 'text': '/start', 'entities': [{'offset': 0, 'length': 6, 'type': '</w:t>
      </w:r>
      <w:proofErr w:type="spellStart"/>
      <w:r w:rsidR="00804C53" w:rsidRPr="00804C53">
        <w:rPr>
          <w:rFonts w:ascii="Times New Roman" w:hAnsi="Times New Roman" w:cs="Times New Roman"/>
          <w:sz w:val="20"/>
          <w:szCs w:val="20"/>
          <w:lang w:val="en-US"/>
        </w:rPr>
        <w:t>bot_command</w:t>
      </w:r>
      <w:proofErr w:type="spellEnd"/>
      <w:r w:rsidR="00804C53" w:rsidRPr="00804C53">
        <w:rPr>
          <w:rFonts w:ascii="Times New Roman" w:hAnsi="Times New Roman" w:cs="Times New Roman"/>
          <w:sz w:val="20"/>
          <w:szCs w:val="20"/>
          <w:lang w:val="en-US"/>
        </w:rPr>
        <w:t>'}]}}</w:t>
      </w:r>
    </w:p>
    <w:p w:rsidR="002F26FD" w:rsidRDefault="00421937" w:rsidP="0088396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21937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Нам нужен параметр </w:t>
      </w:r>
      <w:r w:rsidRPr="00421937">
        <w:rPr>
          <w:rFonts w:ascii="Times New Roman" w:hAnsi="Times New Roman" w:cs="Times New Roman"/>
          <w:sz w:val="26"/>
          <w:szCs w:val="26"/>
        </w:rPr>
        <w:t>'</w:t>
      </w:r>
      <w:r w:rsidRPr="00421937">
        <w:rPr>
          <w:rFonts w:ascii="Times New Roman" w:hAnsi="Times New Roman" w:cs="Times New Roman"/>
          <w:sz w:val="26"/>
          <w:szCs w:val="26"/>
          <w:lang w:val="en-US"/>
        </w:rPr>
        <w:t>text</w:t>
      </w:r>
      <w:r w:rsidRPr="00421937">
        <w:rPr>
          <w:rFonts w:ascii="Times New Roman" w:hAnsi="Times New Roman" w:cs="Times New Roman"/>
          <w:sz w:val="26"/>
          <w:szCs w:val="26"/>
        </w:rPr>
        <w:t>': '/</w:t>
      </w:r>
      <w:r w:rsidRPr="00421937">
        <w:rPr>
          <w:rFonts w:ascii="Times New Roman" w:hAnsi="Times New Roman" w:cs="Times New Roman"/>
          <w:sz w:val="26"/>
          <w:szCs w:val="26"/>
          <w:lang w:val="en-US"/>
        </w:rPr>
        <w:t>start</w:t>
      </w:r>
      <w:r w:rsidRPr="00421937">
        <w:rPr>
          <w:rFonts w:ascii="Times New Roman" w:hAnsi="Times New Roman" w:cs="Times New Roman"/>
          <w:sz w:val="26"/>
          <w:szCs w:val="26"/>
        </w:rPr>
        <w:t xml:space="preserve">'. </w:t>
      </w:r>
    </w:p>
    <w:p w:rsidR="002F26FD" w:rsidRPr="002F26FD" w:rsidRDefault="002F26FD" w:rsidP="002F26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6"/>
          <w:szCs w:val="26"/>
          <w:lang w:val="en-US"/>
        </w:rPr>
      </w:pPr>
      <w:r w:rsidRPr="002F26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1A1B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2F26F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</w:t>
      </w:r>
      <w:r w:rsidRPr="002F26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A1B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2F26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2F26F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обработчик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(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декоратор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) 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сообщений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,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# 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который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обрабатывает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входящие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/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start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команды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.</w:t>
      </w:r>
      <w:r w:rsidRPr="002F26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A1BE6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1A1BE6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self.bot.message_</w:t>
      </w:r>
      <w:proofErr w:type="gramStart"/>
      <w:r w:rsidRPr="001A1BE6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handler</w:t>
      </w:r>
      <w:proofErr w:type="spellEnd"/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1A1BE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commands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=[</w:t>
      </w:r>
      <w:r w:rsidRPr="001A1BE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'start'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1A1B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1A1B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handle(message):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1A1B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1A1BE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'/start'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self.pressed_btn_start</w:t>
      </w:r>
      <w:proofErr w:type="spellEnd"/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(message)</w:t>
      </w:r>
    </w:p>
    <w:p w:rsidR="00883964" w:rsidRPr="00883964" w:rsidRDefault="00421937" w:rsidP="0088396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Сработала стартовая команда и запускается привязанный к ней обработчик</w:t>
      </w:r>
      <w:r w:rsidR="002F26FD">
        <w:rPr>
          <w:rFonts w:ascii="Times New Roman" w:hAnsi="Times New Roman" w:cs="Times New Roman"/>
          <w:sz w:val="26"/>
          <w:szCs w:val="26"/>
        </w:rPr>
        <w:t xml:space="preserve"> </w:t>
      </w:r>
      <w:r w:rsidR="002F26FD" w:rsidRPr="002F26FD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pressed</w:t>
      </w:r>
      <w:r w:rsidR="002F26FD" w:rsidRPr="002F26F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2F26FD" w:rsidRPr="002F26FD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btn</w:t>
      </w:r>
      <w:r w:rsidR="002F26FD" w:rsidRPr="002F26F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proofErr w:type="gramStart"/>
      <w:r w:rsidR="002F26FD" w:rsidRPr="002F26FD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start</w:t>
      </w:r>
      <w:r w:rsidR="002F26FD" w:rsidRPr="002F26F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="002F26FD" w:rsidRPr="002F26FD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421FF5" w:rsidRPr="004F5EBF" w:rsidRDefault="004F5EBF" w:rsidP="004F5E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1A1BE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4F5E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A1B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4F5EB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4F5EB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обрабатывает</w:t>
      </w:r>
      <w:r w:rsidRPr="004F5EB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входящие</w:t>
      </w:r>
      <w:r w:rsidRPr="004F5EB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/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start</w:t>
      </w:r>
      <w:r w:rsidRPr="004F5EB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1A1BE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команды</w:t>
      </w:r>
      <w:r w:rsidRPr="004F5EB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"""</w:t>
      </w:r>
      <w:r w:rsidRPr="004F5EBF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1A1B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bot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send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chat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</w:t>
      </w:r>
      <w:r w:rsidRPr="001A1BE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</w:t>
      </w:r>
      <w:r w:rsidRPr="004F5EB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4F5E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{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from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</w:t>
      </w:r>
      <w:r w:rsidRPr="004F5EB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  <w:r w:rsidRPr="004F5EB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,'</w:t>
      </w:r>
      <w:r w:rsidRPr="004F5EB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br/>
        <w:t xml:space="preserve">                              </w:t>
      </w:r>
      <w:r w:rsidRPr="001A1BE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f</w:t>
      </w:r>
      <w:r w:rsidRPr="004F5EB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' </w:t>
      </w:r>
      <w:r w:rsidRPr="001A1BE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здравствуйте</w:t>
      </w:r>
      <w:r w:rsidRPr="004F5EB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! </w:t>
      </w:r>
      <w:r w:rsidRPr="001A1BE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Жду</w:t>
      </w:r>
      <w:r w:rsidRPr="004F5EB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1A1BE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дальнейших</w:t>
      </w:r>
      <w:r w:rsidRPr="004F5EB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Pr="001A1BE6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задач</w:t>
      </w:r>
      <w:r w:rsidRPr="004F5EB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.'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</w:t>
      </w:r>
      <w:r w:rsidRPr="001A1BE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</w:t>
      </w:r>
      <w:r w:rsidRPr="004F5EBF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_</w:t>
      </w:r>
      <w:r w:rsidRPr="001A1BE6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markup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1A1BE6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keybords</w:t>
      </w:r>
      <w:proofErr w:type="spellEnd"/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start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1A1BE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</w:t>
      </w:r>
      <w:r w:rsidRPr="004F5EB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</w:t>
      </w:r>
    </w:p>
    <w:p w:rsidR="00DD590C" w:rsidRDefault="00883964" w:rsidP="003F3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D5DA7">
        <w:rPr>
          <w:rFonts w:ascii="Times New Roman" w:hAnsi="Times New Roman" w:cs="Times New Roman"/>
          <w:sz w:val="28"/>
          <w:szCs w:val="28"/>
        </w:rPr>
        <w:t xml:space="preserve">Запускается приветствие, где выводится имя пользователя </w:t>
      </w:r>
      <w:r w:rsidRPr="00DD5DA7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D5DA7">
        <w:rPr>
          <w:rFonts w:ascii="Times New Roman" w:hAnsi="Times New Roman" w:cs="Times New Roman"/>
          <w:sz w:val="28"/>
          <w:szCs w:val="28"/>
        </w:rPr>
        <w:t xml:space="preserve">-бота, а также запуск очень важной функции </w:t>
      </w:r>
      <w:proofErr w:type="spellStart"/>
      <w:r w:rsidRPr="0072408C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start_</w:t>
      </w:r>
      <w:proofErr w:type="gramStart"/>
      <w:r w:rsidRPr="0072408C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menu</w:t>
      </w:r>
      <w:proofErr w:type="spellEnd"/>
      <w:r w:rsidRPr="0072408C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Pr="0072408C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 w:rsidRPr="00DD5DA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F3B79" w:rsidRDefault="003F3B79" w:rsidP="003F3B79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6E5A54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есть </w:t>
      </w:r>
      <w:r w:rsidR="008908E0">
        <w:rPr>
          <w:rFonts w:ascii="Times New Roman" w:hAnsi="Times New Roman" w:cs="Times New Roman"/>
          <w:sz w:val="28"/>
          <w:szCs w:val="28"/>
        </w:rPr>
        <w:t>одно,</w:t>
      </w:r>
      <w:r>
        <w:rPr>
          <w:rFonts w:ascii="Times New Roman" w:hAnsi="Times New Roman" w:cs="Times New Roman"/>
          <w:sz w:val="28"/>
          <w:szCs w:val="28"/>
        </w:rPr>
        <w:t xml:space="preserve"> но! Как мы запустим функцию </w:t>
      </w:r>
      <w:proofErr w:type="spellStart"/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start_</w:t>
      </w:r>
      <w:proofErr w:type="gramStart"/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menu</w:t>
      </w:r>
      <w:proofErr w:type="spellEnd"/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proofErr w:type="gramEnd"/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</w:t>
      </w:r>
      <w:r w:rsidR="008908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если в модуле </w:t>
      </w:r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handler</w:t>
      </w:r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com</w:t>
      </w:r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proofErr w:type="spellStart"/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py</w:t>
      </w:r>
      <w:proofErr w:type="spellEnd"/>
      <w:r w:rsidR="008908E0" w:rsidRPr="008908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E5A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ее вообще нет</w:t>
      </w:r>
      <w:r w:rsidR="006E5A54" w:rsidRPr="006E5A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?!</w:t>
      </w:r>
      <w:r w:rsidR="008908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Эта функция вызывается от объект</w:t>
      </w:r>
      <w:r w:rsidR="001111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908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908E0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keyboards</w:t>
      </w:r>
      <w:r w:rsidR="008908E0" w:rsidRPr="008908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6E5A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 его тоже нет в этом модуле!</w:t>
      </w:r>
      <w:r w:rsidR="008908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111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Вспомним, что в проекте мы реализовали наследование класса </w:t>
      </w:r>
      <w:proofErr w:type="spellStart"/>
      <w:r w:rsidR="001111A3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HandlerCommands</w:t>
      </w:r>
      <w:proofErr w:type="spellEnd"/>
      <w:r w:rsidR="001111A3" w:rsidRPr="001111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111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 класса </w:t>
      </w:r>
      <w:r w:rsidR="001111A3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Handler</w:t>
      </w:r>
      <w:r w:rsidR="001111A3" w:rsidRPr="001111A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CC60F6" w:rsidRPr="00CC60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C60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Это значит, если у класса </w:t>
      </w:r>
      <w:r w:rsidR="00CC60F6" w:rsidRPr="006E5A54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Handler</w:t>
      </w:r>
      <w:r w:rsidR="00CC60F6" w:rsidRPr="006E5A54">
        <w:rPr>
          <w:rFonts w:ascii="Times New Roman" w:eastAsia="Times New Roman" w:hAnsi="Times New Roman" w:cs="Times New Roman"/>
          <w:color w:val="0070C0"/>
          <w:sz w:val="28"/>
          <w:szCs w:val="28"/>
          <w:lang w:eastAsia="ru-RU"/>
        </w:rPr>
        <w:t xml:space="preserve"> </w:t>
      </w:r>
      <w:r w:rsidR="00CC60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есть какие-то атрибуты, мы можем ими воспользоваться. Смотрим на класс </w:t>
      </w:r>
      <w:r w:rsidR="00CC60F6" w:rsidRPr="003E666E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Handler</w:t>
      </w:r>
      <w:r w:rsidR="00CC60F6" w:rsidRPr="003E666E">
        <w:rPr>
          <w:rFonts w:ascii="Times New Roman" w:eastAsia="Times New Roman" w:hAnsi="Times New Roman" w:cs="Times New Roman"/>
          <w:color w:val="0070C0"/>
          <w:sz w:val="28"/>
          <w:szCs w:val="28"/>
          <w:lang w:val="en-US" w:eastAsia="ru-RU"/>
        </w:rPr>
        <w:t xml:space="preserve"> </w:t>
      </w:r>
      <w:r w:rsidR="00CC60F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видим</w:t>
      </w:r>
      <w:r w:rsidR="00CC60F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tbl>
      <w:tblPr>
        <w:tblStyle w:val="afffff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A4DC5" w:rsidRPr="00CD2340" w:rsidTr="00FA4DC5">
        <w:tc>
          <w:tcPr>
            <w:tcW w:w="9016" w:type="dxa"/>
          </w:tcPr>
          <w:p w:rsidR="00FA4DC5" w:rsidRPr="003E666E" w:rsidRDefault="00FA4DC5" w:rsidP="002F617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3E66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Handler(</w:t>
            </w:r>
            <w:proofErr w:type="spellStart"/>
            <w:r w:rsidRPr="003E666E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metaclass</w:t>
            </w:r>
            <w:proofErr w:type="spellEnd"/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abc.ABCMeta</w:t>
            </w:r>
            <w:proofErr w:type="spellEnd"/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66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66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3E666E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3E666E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E666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bot):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объект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3E666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</w:t>
            </w:r>
            <w:proofErr w:type="spellEnd"/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bot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инициализируем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разметку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кнопок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3E666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.keybords</w:t>
            </w:r>
            <w:proofErr w:type="spellEnd"/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Keyboards()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инициализируем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менеджер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БД</w:t>
            </w:r>
            <w:r w:rsidRPr="003E666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666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.BD = </w:t>
            </w:r>
            <w:proofErr w:type="spellStart"/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DBManager</w:t>
            </w:r>
            <w:proofErr w:type="spellEnd"/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</w:t>
            </w:r>
            <w:r w:rsidRPr="003E666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3E666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abc.abstractmethod</w:t>
            </w:r>
            <w:proofErr w:type="spellEnd"/>
            <w:r w:rsidRPr="003E666E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E66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E66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handle(</w:t>
            </w:r>
            <w:r w:rsidRPr="003E666E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3E666E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E666E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pass</w:t>
            </w:r>
          </w:p>
        </w:tc>
      </w:tr>
    </w:tbl>
    <w:p w:rsidR="00CC60F6" w:rsidRDefault="003E666E" w:rsidP="003F3B7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04C53">
        <w:rPr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28F6DC" wp14:editId="0D930A86">
                <wp:simplePos x="0" y="0"/>
                <wp:positionH relativeFrom="margin">
                  <wp:align>center</wp:align>
                </wp:positionH>
                <wp:positionV relativeFrom="paragraph">
                  <wp:posOffset>-998461</wp:posOffset>
                </wp:positionV>
                <wp:extent cx="6660000" cy="9756000"/>
                <wp:effectExtent l="0" t="0" r="26670" b="17145"/>
                <wp:wrapNone/>
                <wp:docPr id="2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6A27B" id="Прямоугольник 12" o:spid="_x0000_s1026" style="position:absolute;margin-left:0;margin-top:-78.6pt;width:524.4pt;height:768.2pt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hIE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</w:p>
    <w:p w:rsidR="00C64A38" w:rsidRDefault="00FA4DC5" w:rsidP="003F3B7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вот и наш атрибут </w:t>
      </w:r>
      <w:r w:rsidRPr="00EE168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self</w:t>
      </w:r>
      <w:r w:rsidRPr="00EE168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r w:rsidRPr="00EE168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keyboards</w:t>
      </w:r>
      <w:r w:rsidRPr="00FA4DC5">
        <w:rPr>
          <w:rFonts w:ascii="Times New Roman" w:hAnsi="Times New Roman" w:cs="Times New Roman"/>
          <w:sz w:val="28"/>
          <w:szCs w:val="28"/>
        </w:rPr>
        <w:t xml:space="preserve">. </w:t>
      </w:r>
      <w:r w:rsidR="0024602C">
        <w:rPr>
          <w:rFonts w:ascii="Times New Roman" w:hAnsi="Times New Roman" w:cs="Times New Roman"/>
          <w:sz w:val="28"/>
          <w:szCs w:val="28"/>
        </w:rPr>
        <w:t xml:space="preserve">Он ссылается на объект класса </w:t>
      </w:r>
      <w:proofErr w:type="gramStart"/>
      <w:r w:rsidR="0024602C" w:rsidRPr="00EE168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Keyboards</w:t>
      </w:r>
      <w:r w:rsidR="0024602C" w:rsidRPr="00EE168A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="0024602C" w:rsidRPr="00EE168A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="0024602C" w:rsidRPr="0024602C">
        <w:rPr>
          <w:rFonts w:ascii="Times New Roman" w:hAnsi="Times New Roman" w:cs="Times New Roman"/>
          <w:sz w:val="28"/>
          <w:szCs w:val="28"/>
        </w:rPr>
        <w:t>.</w:t>
      </w:r>
      <w:r w:rsidR="00C64A38" w:rsidRPr="00C64A38">
        <w:rPr>
          <w:rFonts w:ascii="Times New Roman" w:hAnsi="Times New Roman" w:cs="Times New Roman"/>
          <w:sz w:val="28"/>
          <w:szCs w:val="28"/>
        </w:rPr>
        <w:t xml:space="preserve"> </w:t>
      </w:r>
      <w:r w:rsidR="00C64A38">
        <w:rPr>
          <w:rFonts w:ascii="Times New Roman" w:hAnsi="Times New Roman" w:cs="Times New Roman"/>
          <w:sz w:val="28"/>
          <w:szCs w:val="28"/>
        </w:rPr>
        <w:t xml:space="preserve">Этот класс мы </w:t>
      </w:r>
      <w:r w:rsidR="00EE168A">
        <w:rPr>
          <w:rFonts w:ascii="Times New Roman" w:hAnsi="Times New Roman" w:cs="Times New Roman"/>
          <w:sz w:val="28"/>
          <w:szCs w:val="28"/>
        </w:rPr>
        <w:t xml:space="preserve">ранее </w:t>
      </w:r>
      <w:r w:rsidR="00C64A38">
        <w:rPr>
          <w:rFonts w:ascii="Times New Roman" w:hAnsi="Times New Roman" w:cs="Times New Roman"/>
          <w:sz w:val="28"/>
          <w:szCs w:val="28"/>
        </w:rPr>
        <w:t xml:space="preserve">определили в модуле </w:t>
      </w:r>
      <w:r w:rsidR="00C64A38" w:rsidRPr="00EE168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="00C64A38" w:rsidRPr="00EE168A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C64A38" w:rsidRPr="00EE168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C64A38" w:rsidRPr="00C64A38">
        <w:rPr>
          <w:rFonts w:ascii="Times New Roman" w:hAnsi="Times New Roman" w:cs="Times New Roman"/>
          <w:sz w:val="28"/>
          <w:szCs w:val="28"/>
        </w:rPr>
        <w:t xml:space="preserve">. </w:t>
      </w:r>
      <w:r w:rsidR="00C64A38">
        <w:rPr>
          <w:rFonts w:ascii="Times New Roman" w:hAnsi="Times New Roman" w:cs="Times New Roman"/>
          <w:sz w:val="28"/>
          <w:szCs w:val="28"/>
        </w:rPr>
        <w:t>Расширим интерфейс класса</w:t>
      </w:r>
      <w:r w:rsidR="00EE168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E168A" w:rsidRPr="00EE168A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Keyboards</w:t>
      </w:r>
      <w:r w:rsidR="00EE168A" w:rsidRPr="00EE168A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="00EE168A" w:rsidRPr="00EE168A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="00C64A38">
        <w:rPr>
          <w:rFonts w:ascii="Times New Roman" w:hAnsi="Times New Roman" w:cs="Times New Roman"/>
          <w:sz w:val="28"/>
          <w:szCs w:val="28"/>
        </w:rPr>
        <w:t>.</w:t>
      </w:r>
    </w:p>
    <w:p w:rsidR="00B9549A" w:rsidRPr="007C7BA8" w:rsidRDefault="00C64A38" w:rsidP="00B9549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E168A">
        <w:rPr>
          <w:rFonts w:ascii="Times New Roman" w:hAnsi="Times New Roman" w:cs="Times New Roman"/>
          <w:sz w:val="28"/>
          <w:szCs w:val="28"/>
        </w:rPr>
        <w:t xml:space="preserve"> </w:t>
      </w:r>
      <w:r w:rsidR="00B9549A"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B9549A" w:rsidRPr="007C7BA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B9549A" w:rsidRPr="00B9549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="00B9549A" w:rsidRPr="007C7BA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 w:rsidR="00B9549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="00B9549A" w:rsidRPr="007C7BA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r w:rsidR="00B9549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="00B9549A" w:rsidRPr="007C7BA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B9549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markup</w:t>
      </w:r>
      <w:r w:rsidR="00B9549A" w:rsidRPr="007C7BA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="00B9549A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B9549A" w:rsidRPr="00CD2340" w:rsidTr="007A1F6D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9549A" w:rsidRPr="001C70D9" w:rsidRDefault="001C70D9" w:rsidP="001C70D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специальные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типы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телеграм</w:t>
            </w:r>
            <w:proofErr w:type="spellEnd"/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создания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элементов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интерфейса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telebot.types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KeyboardButton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ReplyKeyboardMarkup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настройки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утилиты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settings 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менеджер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библиотекой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data_base.dbalchemy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DBManager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Keyboards: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Keyboards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предназначен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создания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разметки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интерфейса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инициализация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разметки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.markup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None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инициализируем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менеджер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БД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.BD =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DBManager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set_btn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name, </w:t>
            </w:r>
            <w:r w:rsidRPr="001C70D9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step=0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1C70D9">
              <w:rPr>
                <w:rFonts w:ascii="Courier New" w:eastAsia="Times New Roman" w:hAnsi="Courier New" w:cs="Courier New"/>
                <w:color w:val="808080"/>
                <w:sz w:val="20"/>
                <w:szCs w:val="20"/>
                <w:lang w:val="en-US" w:eastAsia="ru-RU"/>
              </w:rPr>
              <w:t>quantity=0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Создает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возвращает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кнопку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входным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параметрам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"""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KeyboardButton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config.KEYBOARD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[name])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start_menu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Создает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разметку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кнопок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основном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меню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возвращает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разметку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"""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.markup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ReplyKeyboardMarkup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itm_btn_1 =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.set_btn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'CHOOSE_GOODS'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itm_btn_2 =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.set_btn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'INFO'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itm_btn_3 =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.set_btn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'SETTINGS'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proofErr w:type="spellStart"/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рассположение</w:t>
            </w:r>
            <w:proofErr w:type="spellEnd"/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кнопок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меню</w:t>
            </w:r>
            <w:r w:rsidRPr="001C70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.markup.row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(itm_btn_1)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.markup.row</w:t>
            </w:r>
            <w:proofErr w:type="spellEnd"/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(itm_btn_2, itm_btn_3)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C70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C70D9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C70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.markup</w:t>
            </w:r>
            <w:proofErr w:type="spellEnd"/>
          </w:p>
        </w:tc>
      </w:tr>
    </w:tbl>
    <w:p w:rsidR="00FA4DC5" w:rsidRPr="00B9549A" w:rsidRDefault="00FA4DC5" w:rsidP="003F3B7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21FF5" w:rsidRDefault="00973A66" w:rsidP="00421FF5">
      <w:pPr>
        <w:rPr>
          <w:rFonts w:ascii="Times New Roman" w:hAnsi="Times New Roman" w:cs="Times New Roman"/>
          <w:sz w:val="28"/>
          <w:szCs w:val="28"/>
        </w:rPr>
      </w:pPr>
      <w:r w:rsidRPr="00804C53">
        <w:rPr>
          <w:noProof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A8C2095" wp14:editId="6CCAE4A2">
                <wp:simplePos x="0" y="0"/>
                <wp:positionH relativeFrom="margin">
                  <wp:align>center</wp:align>
                </wp:positionH>
                <wp:positionV relativeFrom="paragraph">
                  <wp:posOffset>-612764</wp:posOffset>
                </wp:positionV>
                <wp:extent cx="6660000" cy="9756000"/>
                <wp:effectExtent l="0" t="0" r="26670" b="17145"/>
                <wp:wrapNone/>
                <wp:docPr id="2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E1687" id="Прямоугольник 12" o:spid="_x0000_s1026" style="position:absolute;margin-left:0;margin-top:-48.25pt;width:524.4pt;height:768.2pt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FC2028">
        <w:rPr>
          <w:rFonts w:ascii="Times New Roman" w:hAnsi="Times New Roman" w:cs="Times New Roman"/>
          <w:sz w:val="28"/>
          <w:szCs w:val="28"/>
        </w:rPr>
        <w:t xml:space="preserve">А вот и наша функция </w:t>
      </w:r>
      <w:r w:rsidR="00FC2028" w:rsidRPr="00973A6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start</w:t>
      </w:r>
      <w:r w:rsidR="00FC2028" w:rsidRPr="00973A66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proofErr w:type="gramStart"/>
      <w:r w:rsidR="00FC2028" w:rsidRPr="00973A66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menu</w:t>
      </w:r>
      <w:r w:rsidR="00FC2028" w:rsidRPr="00973A66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="00FC2028" w:rsidRPr="00973A66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="00FC2028" w:rsidRPr="00FC2028">
        <w:rPr>
          <w:rFonts w:ascii="Times New Roman" w:hAnsi="Times New Roman" w:cs="Times New Roman"/>
          <w:sz w:val="28"/>
          <w:szCs w:val="28"/>
        </w:rPr>
        <w:t xml:space="preserve">. </w:t>
      </w:r>
      <w:r w:rsidR="00FC2028">
        <w:rPr>
          <w:rFonts w:ascii="Times New Roman" w:hAnsi="Times New Roman" w:cs="Times New Roman"/>
          <w:sz w:val="28"/>
          <w:szCs w:val="28"/>
        </w:rPr>
        <w:t xml:space="preserve">Она </w:t>
      </w:r>
      <w:r>
        <w:rPr>
          <w:rFonts w:ascii="Times New Roman" w:hAnsi="Times New Roman" w:cs="Times New Roman"/>
          <w:sz w:val="28"/>
          <w:szCs w:val="28"/>
        </w:rPr>
        <w:t>обеспечит формирование</w:t>
      </w:r>
      <w:r w:rsidR="00FC2028">
        <w:rPr>
          <w:rFonts w:ascii="Times New Roman" w:hAnsi="Times New Roman" w:cs="Times New Roman"/>
          <w:sz w:val="28"/>
          <w:szCs w:val="28"/>
        </w:rPr>
        <w:t xml:space="preserve"> необходим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FC2028"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 w:rsidR="00FC2028">
        <w:rPr>
          <w:rFonts w:ascii="Times New Roman" w:hAnsi="Times New Roman" w:cs="Times New Roman"/>
          <w:sz w:val="28"/>
          <w:szCs w:val="28"/>
        </w:rPr>
        <w:t>.</w:t>
      </w:r>
    </w:p>
    <w:p w:rsidR="00FC2028" w:rsidRPr="00FB6289" w:rsidRDefault="00F15841" w:rsidP="00AA45B4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289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FB6289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ReplyKeyboardMarkup</w:t>
      </w:r>
      <w:proofErr w:type="spellEnd"/>
      <w:r w:rsidRPr="00FB62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6289">
        <w:rPr>
          <w:rFonts w:ascii="Times New Roman" w:hAnsi="Times New Roman" w:cs="Times New Roman"/>
          <w:sz w:val="28"/>
          <w:szCs w:val="28"/>
        </w:rPr>
        <w:t xml:space="preserve">модуля </w:t>
      </w:r>
      <w:proofErr w:type="spellStart"/>
      <w:r w:rsidRPr="00FB6289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telebot</w:t>
      </w:r>
      <w:proofErr w:type="spellEnd"/>
      <w:r w:rsidRPr="00FB6289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r w:rsidRPr="00FB6289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types</w:t>
      </w:r>
      <w:r w:rsidRPr="00FB62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6289">
        <w:rPr>
          <w:rFonts w:ascii="Times New Roman" w:hAnsi="Times New Roman" w:cs="Times New Roman"/>
          <w:sz w:val="28"/>
          <w:szCs w:val="28"/>
        </w:rPr>
        <w:t xml:space="preserve">позволяет реализовать в интерфейсе </w:t>
      </w:r>
      <w:r w:rsidR="00AA45B4" w:rsidRPr="00FB6289">
        <w:rPr>
          <w:rFonts w:ascii="Times New Roman" w:hAnsi="Times New Roman" w:cs="Times New Roman"/>
          <w:sz w:val="28"/>
          <w:szCs w:val="28"/>
        </w:rPr>
        <w:t xml:space="preserve">настраиваемую </w:t>
      </w:r>
      <w:r w:rsidRPr="00FB6289">
        <w:rPr>
          <w:rFonts w:ascii="Times New Roman" w:hAnsi="Times New Roman" w:cs="Times New Roman"/>
          <w:sz w:val="28"/>
          <w:szCs w:val="28"/>
        </w:rPr>
        <w:t>клавиатуру</w:t>
      </w:r>
      <w:r w:rsidR="003A69A7" w:rsidRPr="00FB6289">
        <w:rPr>
          <w:rFonts w:ascii="Times New Roman" w:hAnsi="Times New Roman" w:cs="Times New Roman"/>
          <w:sz w:val="28"/>
          <w:szCs w:val="28"/>
        </w:rPr>
        <w:t xml:space="preserve"> с горизонтальными шаблонами разметки (</w:t>
      </w:r>
      <w:r w:rsidR="003A69A7" w:rsidRPr="00FB6289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3A69A7" w:rsidRPr="00FB6289">
        <w:rPr>
          <w:rFonts w:ascii="Times New Roman" w:hAnsi="Times New Roman" w:cs="Times New Roman"/>
          <w:sz w:val="28"/>
          <w:szCs w:val="28"/>
        </w:rPr>
        <w:t>)</w:t>
      </w:r>
      <w:r w:rsidR="00822DFC" w:rsidRPr="00FB6289">
        <w:rPr>
          <w:rFonts w:ascii="Times New Roman" w:hAnsi="Times New Roman" w:cs="Times New Roman"/>
          <w:sz w:val="28"/>
          <w:szCs w:val="28"/>
        </w:rPr>
        <w:t xml:space="preserve">. В первый горизонтальный шаблон мы размещаем одну кнопку, во второй – две. Кнопки – это объекты класса </w:t>
      </w:r>
      <w:proofErr w:type="spellStart"/>
      <w:r w:rsidR="00822DFC" w:rsidRPr="00FB6289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KeyboardButton</w:t>
      </w:r>
      <w:proofErr w:type="spellEnd"/>
      <w:r w:rsidR="00822DFC" w:rsidRPr="00FB62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822DFC" w:rsidRPr="00FB6289">
        <w:rPr>
          <w:rFonts w:ascii="Times New Roman" w:hAnsi="Times New Roman" w:cs="Times New Roman"/>
          <w:sz w:val="28"/>
          <w:szCs w:val="28"/>
        </w:rPr>
        <w:t xml:space="preserve">Внешний вид кнопок мы уже настроили в модуле </w:t>
      </w:r>
      <w:proofErr w:type="spellStart"/>
      <w:r w:rsidR="00822DFC" w:rsidRPr="00FB628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config</w:t>
      </w:r>
      <w:proofErr w:type="spellEnd"/>
      <w:r w:rsidR="00822DFC" w:rsidRPr="00FB6289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822DFC" w:rsidRPr="00FB6289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822DFC" w:rsidRPr="00FB6289">
        <w:rPr>
          <w:rFonts w:ascii="Times New Roman" w:hAnsi="Times New Roman" w:cs="Times New Roman"/>
          <w:sz w:val="28"/>
          <w:szCs w:val="28"/>
        </w:rPr>
        <w:t>.</w:t>
      </w:r>
      <w:r w:rsidR="00FB6289">
        <w:rPr>
          <w:rFonts w:ascii="Times New Roman" w:hAnsi="Times New Roman" w:cs="Times New Roman"/>
          <w:sz w:val="28"/>
          <w:szCs w:val="28"/>
        </w:rPr>
        <w:t xml:space="preserve"> Под понятием «Клавиатура» здесь конечно понимается всего лишь набор элементов интерфейса бота.</w:t>
      </w:r>
    </w:p>
    <w:p w:rsidR="00593F06" w:rsidRPr="00AE13EB" w:rsidRDefault="0021343A" w:rsidP="00D4411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13EB">
        <w:rPr>
          <w:rFonts w:ascii="Times New Roman" w:hAnsi="Times New Roman" w:cs="Times New Roman"/>
          <w:sz w:val="28"/>
          <w:szCs w:val="28"/>
        </w:rPr>
        <w:t>Итак, мы создали наш обработчик</w:t>
      </w:r>
      <w:r w:rsidRPr="00AE1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AE13EB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HandlerCommands</w:t>
      </w:r>
      <w:proofErr w:type="spellEnd"/>
      <w:r w:rsidRPr="00AE1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AE13EB">
        <w:rPr>
          <w:rFonts w:ascii="Times New Roman" w:hAnsi="Times New Roman" w:cs="Times New Roman"/>
          <w:sz w:val="28"/>
          <w:szCs w:val="28"/>
        </w:rPr>
        <w:t xml:space="preserve">Необходимо добавить его в центральное звено управления нашего проекта – </w:t>
      </w:r>
      <w:r w:rsidR="00AE13EB"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AE13E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AE13EB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AE13E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main</w:t>
      </w:r>
      <w:r w:rsidRPr="00AE13EB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AE13EB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AE13EB">
        <w:rPr>
          <w:rFonts w:ascii="Times New Roman" w:hAnsi="Times New Roman" w:cs="Times New Roman"/>
          <w:sz w:val="28"/>
          <w:szCs w:val="28"/>
        </w:rPr>
        <w:t>.</w:t>
      </w:r>
      <w:r w:rsidR="00E86624" w:rsidRPr="00AE13EB">
        <w:rPr>
          <w:rFonts w:ascii="Times New Roman" w:hAnsi="Times New Roman" w:cs="Times New Roman"/>
          <w:sz w:val="28"/>
          <w:szCs w:val="28"/>
        </w:rPr>
        <w:t xml:space="preserve"> Мы добавим инициализацию обработчика и его запуск.</w:t>
      </w:r>
    </w:p>
    <w:p w:rsidR="00D4411F" w:rsidRPr="007C7BA8" w:rsidRDefault="00D4411F" w:rsidP="00D4411F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7C7BA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D4411F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Pr="007C7BA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7C7BA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_3/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</w:t>
      </w:r>
      <w:r w:rsidRPr="007C7BA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handler_main</w:t>
      </w:r>
      <w:r w:rsidRPr="007C7BA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D4411F" w:rsidRPr="00CD2340" w:rsidTr="007A1F6D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4411F" w:rsidRPr="00AE13EB" w:rsidRDefault="00593F06" w:rsidP="007A1F6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HandlerCommands</w:t>
            </w:r>
            <w:proofErr w:type="spellEnd"/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обработка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комманд</w:t>
            </w:r>
            <w:proofErr w:type="spellEnd"/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AE13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handlers.handler_com</w:t>
            </w:r>
            <w:proofErr w:type="spellEnd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HandlerCommands</w:t>
            </w:r>
            <w:proofErr w:type="spellEnd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AE13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HandlerMain</w:t>
            </w:r>
            <w:proofErr w:type="spellEnd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="0010773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компоновщик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E13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AE13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AE13E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AE13E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AE13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bot):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="0010773E" w:rsidRPr="0010773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10773E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объект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нашего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бота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E13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</w:t>
            </w:r>
            <w:proofErr w:type="spellEnd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bot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здесь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будет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10773E"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инициализация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обработчиков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E13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.handler_commands</w:t>
            </w:r>
            <w:proofErr w:type="spellEnd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HandlerCommands</w:t>
            </w:r>
            <w:proofErr w:type="spellEnd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E13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</w:t>
            </w:r>
            <w:proofErr w:type="spellEnd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E13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AE13E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handle(</w:t>
            </w:r>
            <w:r w:rsidRPr="00AE13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здесь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будет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запуск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обработчиков</w:t>
            </w:r>
            <w:r w:rsidRPr="00AE13E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E13E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.handler_commands.handle</w:t>
            </w:r>
            <w:proofErr w:type="spellEnd"/>
            <w:r w:rsidRPr="00AE13E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</w:tr>
    </w:tbl>
    <w:p w:rsidR="00E86624" w:rsidRDefault="00E86624" w:rsidP="00BE101C">
      <w:pPr>
        <w:spacing w:line="36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647881" w:rsidRDefault="003C53AD" w:rsidP="00BE101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760640" behindDoc="0" locked="0" layoutInCell="1" allowOverlap="1" wp14:anchorId="2D776DF3" wp14:editId="59C1D639">
            <wp:simplePos x="0" y="0"/>
            <wp:positionH relativeFrom="margin">
              <wp:posOffset>401643</wp:posOffset>
            </wp:positionH>
            <wp:positionV relativeFrom="paragraph">
              <wp:posOffset>235577</wp:posOffset>
            </wp:positionV>
            <wp:extent cx="5020310" cy="864870"/>
            <wp:effectExtent l="19050" t="19050" r="27940" b="1143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864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4FF" w:rsidRPr="00FE1B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Запустим проект и перейдем в бот.</w:t>
      </w:r>
    </w:p>
    <w:p w:rsidR="00DF606D" w:rsidRPr="00DF606D" w:rsidRDefault="00DF606D" w:rsidP="00BE101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21FF5" w:rsidRDefault="003C36FC" w:rsidP="00421FF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E1B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дача выполнена.</w:t>
      </w:r>
    </w:p>
    <w:p w:rsidR="00F40C09" w:rsidRPr="003C36FC" w:rsidRDefault="00F40C09" w:rsidP="00421FF5"/>
    <w:bookmarkStart w:id="1" w:name="_Toc79587584"/>
    <w:p w:rsidR="00F40C09" w:rsidRDefault="00804F0F" w:rsidP="00F40C09">
      <w:pPr>
        <w:pStyle w:val="1"/>
        <w:rPr>
          <w:noProof/>
        </w:rPr>
      </w:pPr>
      <w:r w:rsidRPr="001E046F">
        <w:rPr>
          <w:noProof/>
          <w:color w:val="000000" w:themeColor="text1"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F54C2CB" wp14:editId="11C1B4E0">
                <wp:simplePos x="0" y="0"/>
                <wp:positionH relativeFrom="margin">
                  <wp:align>center</wp:align>
                </wp:positionH>
                <wp:positionV relativeFrom="paragraph">
                  <wp:posOffset>-535239</wp:posOffset>
                </wp:positionV>
                <wp:extent cx="6660000" cy="9756000"/>
                <wp:effectExtent l="0" t="0" r="26670" b="17145"/>
                <wp:wrapNone/>
                <wp:docPr id="2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BF79D" id="Прямоугольник 12" o:spid="_x0000_s1026" style="position:absolute;margin-left:0;margin-top:-42.15pt;width:524.4pt;height:768.2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F33B21">
        <w:rPr>
          <w:caps w:val="0"/>
          <w:noProof/>
        </w:rPr>
        <w:t>ДОБАВЛЯЕМ ФУНКЦИОНАЛ «О МАГАЗИНЕ»</w:t>
      </w:r>
      <w:bookmarkEnd w:id="1"/>
    </w:p>
    <w:p w:rsidR="00F40C09" w:rsidRDefault="00F40C09" w:rsidP="00F40C09"/>
    <w:p w:rsidR="00F567D1" w:rsidRPr="00174CC2" w:rsidRDefault="00101563" w:rsidP="00F01BA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интерфейсе нашего бота появились две кнопки «О магазине» и «Настройки».</w:t>
      </w:r>
      <w:r w:rsidR="00F01B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Пока они не работают, т.е. нажатие ничего не даст.</w:t>
      </w:r>
      <w:r w:rsidR="002830D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Значит необходимо привязать к этим кнопкам обработчики события нажатия. </w:t>
      </w:r>
      <w:r w:rsidR="00864E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не хранить код всех обработчиков в одном файле, создадим еще один модуль</w:t>
      </w:r>
      <w:r w:rsidR="00B913A6" w:rsidRPr="00B913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913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назовем его </w:t>
      </w:r>
      <w:r w:rsidR="00B913A6" w:rsidRPr="0049315C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handler</w:t>
      </w:r>
      <w:r w:rsidR="00B913A6" w:rsidRPr="0049315C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B913A6" w:rsidRPr="0049315C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all</w:t>
      </w:r>
      <w:r w:rsidR="00B913A6" w:rsidRPr="0049315C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B913A6" w:rsidRPr="0049315C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text</w:t>
      </w:r>
      <w:r w:rsidR="00B913A6" w:rsidRPr="0049315C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proofErr w:type="spellStart"/>
      <w:r w:rsidR="00B913A6" w:rsidRPr="0049315C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py</w:t>
      </w:r>
      <w:proofErr w:type="spellEnd"/>
      <w:r w:rsidR="00B913A6" w:rsidRPr="00B913A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E046F" w:rsidRPr="007C7BA8" w:rsidRDefault="001E046F" w:rsidP="001E046F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E046F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</w:rPr>
        <w:t>Листинг</w:t>
      </w:r>
      <w:r w:rsidRPr="001E046F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 xml:space="preserve"> 4. step_3/</w:t>
      </w:r>
      <w:r w:rsidRPr="001E046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handlers/handler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="00F51A8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all_text</w:t>
      </w:r>
      <w:r w:rsidRPr="007C7BA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1E046F" w:rsidRPr="00CD2340" w:rsidTr="00DE6A70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0B53" w:rsidRDefault="000D0227" w:rsidP="00DE6A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</w:pP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ответ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пользователю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settings.message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MESSAGES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settings </w:t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родитель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handlers.handler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HandlerAllText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(Handler):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обрабатывает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входящие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текстовые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сообщения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от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нажатия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кнопки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bot):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super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().</w:t>
            </w:r>
            <w:r w:rsidRPr="000D0227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(bot)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шаг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заказе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.step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0D022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0</w:t>
            </w:r>
            <w:r w:rsidRPr="000D022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pressed_btn_info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message):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обрабатывает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входящие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текстовые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сообщения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от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нажатия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кнопоку</w:t>
            </w:r>
            <w:proofErr w:type="spellEnd"/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'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магазине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'.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"""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.bot.send_</w:t>
            </w:r>
            <w:proofErr w:type="gramStart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message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message.chat.id, MESSAGES[</w:t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trading_store</w:t>
            </w:r>
            <w:proofErr w:type="spellEnd"/>
            <w:r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],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parse_mode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"HTML"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reply_markup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.keybords.info_menu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pressed_btn_settings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message):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обрабатывает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входящие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текстовые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сообщения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от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нажатия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кнопоку</w:t>
            </w:r>
            <w:proofErr w:type="spellEnd"/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'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Настройки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'.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"""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.bot.send_message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(message.chat.id, MESSAGES[</w:t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'settings'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],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parse_mode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"HTML"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     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reply_markup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.keybords.settings_menu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pressed_btn_back</w:t>
            </w:r>
            <w:proofErr w:type="spellEnd"/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message):</w:t>
            </w:r>
            <w:r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обрабатывает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входящие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текстовые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сообщения</w:t>
            </w:r>
          </w:p>
          <w:p w:rsidR="00AA0B53" w:rsidRDefault="00AA0B53" w:rsidP="00DE6A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</w:pPr>
            <w:r w:rsidRPr="00AA0B53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     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от нажатия на кнопку 'Назад'.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.bot.send_message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(message.chat.id, 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Вы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вернулись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назад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                     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reply_markup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.keybords.start_menu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())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handle(</w:t>
            </w:r>
            <w:r w:rsidR="000D0227" w:rsidRPr="000D0227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обработчик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(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декоратор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)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сообщений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,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#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который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обрабатывает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входящие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текстовые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сообщения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</w:p>
          <w:p w:rsidR="001E046F" w:rsidRPr="000D0227" w:rsidRDefault="00AA0B53" w:rsidP="00DE6A7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       # </w:t>
            </w:r>
            <w:proofErr w:type="gramStart"/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от</w:t>
            </w:r>
            <w:proofErr w:type="gramEnd"/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нажатия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кнопок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.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="000D0227" w:rsidRPr="000D0227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self.bot.message_handler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func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lambda 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message: 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handle(message):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********** 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меню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********** #</w:t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="000D0227" w:rsidRPr="000D0227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message.text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config.KEYBOARD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'INFO'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]: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self.pressed_btn_info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(message)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message.text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config.KEYBOARD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'SETTINGS'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]: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self.pressed_btn_settings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(message)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message.text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==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config.KEYBOARD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r w:rsidR="000D0227" w:rsidRPr="000D0227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'&lt;&lt;'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]:</w:t>
            </w:r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proofErr w:type="spellStart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self.pressed_btn_back</w:t>
            </w:r>
            <w:proofErr w:type="spellEnd"/>
            <w:r w:rsidR="000D0227" w:rsidRPr="000D022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(message)</w:t>
            </w:r>
          </w:p>
        </w:tc>
      </w:tr>
    </w:tbl>
    <w:p w:rsidR="00E252FA" w:rsidRDefault="00E252FA" w:rsidP="00F01BAC">
      <w:pPr>
        <w:spacing w:line="360" w:lineRule="auto"/>
        <w:rPr>
          <w:lang w:val="en-US"/>
        </w:rPr>
      </w:pPr>
      <w:r w:rsidRPr="00E252F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689706D" wp14:editId="61AAB9E5">
                <wp:simplePos x="0" y="0"/>
                <wp:positionH relativeFrom="margin">
                  <wp:align>center</wp:align>
                </wp:positionH>
                <wp:positionV relativeFrom="paragraph">
                  <wp:posOffset>-3335374</wp:posOffset>
                </wp:positionV>
                <wp:extent cx="6660000" cy="9756000"/>
                <wp:effectExtent l="0" t="0" r="26670" b="17145"/>
                <wp:wrapNone/>
                <wp:docPr id="3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78D1FC" id="Прямоугольник 12" o:spid="_x0000_s1026" style="position:absolute;margin-left:0;margin-top:-262.65pt;width:524.4pt;height:768.2pt;z-index:251764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</w:p>
    <w:p w:rsidR="00E252FA" w:rsidRDefault="00E252FA" w:rsidP="00F01B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252FA">
        <w:rPr>
          <w:rFonts w:ascii="Times New Roman" w:hAnsi="Times New Roman" w:cs="Times New Roman"/>
          <w:sz w:val="28"/>
          <w:szCs w:val="28"/>
        </w:rPr>
        <w:t xml:space="preserve">Наш </w:t>
      </w:r>
      <w:r>
        <w:rPr>
          <w:rFonts w:ascii="Times New Roman" w:hAnsi="Times New Roman" w:cs="Times New Roman"/>
          <w:sz w:val="28"/>
          <w:szCs w:val="28"/>
        </w:rPr>
        <w:t xml:space="preserve">проект становится сложнее, поэтому будем всем разбирать не торопясь. </w:t>
      </w:r>
    </w:p>
    <w:p w:rsidR="00E61534" w:rsidRDefault="00E61534" w:rsidP="00F01B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у нас есть две кнопки.</w:t>
      </w:r>
      <w:r w:rsidR="005371BD">
        <w:rPr>
          <w:rFonts w:ascii="Times New Roman" w:hAnsi="Times New Roman" w:cs="Times New Roman"/>
          <w:sz w:val="28"/>
          <w:szCs w:val="28"/>
        </w:rPr>
        <w:t xml:space="preserve"> Они размечены в файле </w:t>
      </w:r>
      <w:r w:rsidR="005371BD" w:rsidRPr="008A692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="005371BD" w:rsidRPr="008A6922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5371BD" w:rsidRPr="008A6922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5371BD" w:rsidRPr="005371BD">
        <w:rPr>
          <w:rFonts w:ascii="Times New Roman" w:hAnsi="Times New Roman" w:cs="Times New Roman"/>
          <w:sz w:val="28"/>
          <w:szCs w:val="28"/>
        </w:rPr>
        <w:t>:</w:t>
      </w:r>
    </w:p>
    <w:p w:rsidR="005371BD" w:rsidRPr="005371BD" w:rsidRDefault="005371BD" w:rsidP="005371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37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itm_btn_2 = </w:t>
      </w:r>
      <w:proofErr w:type="spellStart"/>
      <w:r w:rsidRPr="005371B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37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537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371B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'INFO'</w:t>
      </w:r>
      <w:r w:rsidRPr="00537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37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itm_btn_3 = </w:t>
      </w:r>
      <w:proofErr w:type="spellStart"/>
      <w:r w:rsidRPr="005371B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537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.set_btn</w:t>
      </w:r>
      <w:proofErr w:type="spellEnd"/>
      <w:r w:rsidRPr="00537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371B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'SETTINGS'</w:t>
      </w:r>
      <w:r w:rsidRPr="005371B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FA22E6" w:rsidRDefault="00FA22E6" w:rsidP="00F01B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A22E6" w:rsidRDefault="00FA22E6" w:rsidP="00F01B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кнопок происходит перехват события нажатия. Срабатывает декоратор </w:t>
      </w:r>
      <w:r w:rsidRPr="009969F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@</w:t>
      </w:r>
      <w:r w:rsidRPr="009969F1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self</w:t>
      </w:r>
      <w:r w:rsidRPr="009969F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.</w:t>
      </w:r>
      <w:r w:rsidRPr="009969F1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bot</w:t>
      </w:r>
      <w:r w:rsidRPr="009969F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.</w:t>
      </w:r>
      <w:r w:rsidRPr="009969F1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message</w:t>
      </w:r>
      <w:r w:rsidRPr="009969F1">
        <w:rPr>
          <w:rFonts w:ascii="Courier New" w:eastAsia="Times New Roman" w:hAnsi="Courier New" w:cs="Courier New"/>
          <w:color w:val="0000B2"/>
          <w:sz w:val="20"/>
          <w:szCs w:val="20"/>
          <w:lang w:eastAsia="ru-RU"/>
        </w:rPr>
        <w:t>_</w:t>
      </w:r>
      <w:proofErr w:type="gramStart"/>
      <w:r w:rsidRPr="009969F1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handler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9969F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func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lambda</w:t>
      </w:r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: </w:t>
      </w:r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FA2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, который передает управление методу </w:t>
      </w:r>
      <w:r w:rsidRPr="003336E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</w:t>
      </w:r>
      <w:r w:rsidRPr="003336E3">
        <w:rPr>
          <w:rFonts w:ascii="Times New Roman" w:hAnsi="Times New Roman" w:cs="Times New Roman"/>
          <w:b/>
          <w:color w:val="0070C0"/>
          <w:sz w:val="28"/>
          <w:szCs w:val="28"/>
        </w:rPr>
        <w:t>()</w:t>
      </w:r>
      <w:r w:rsidRPr="00FA2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22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передачей в этот метод важного объекта </w:t>
      </w:r>
      <w:r w:rsidRPr="003336E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message</w:t>
      </w:r>
      <w:r w:rsidRPr="00FA22E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 нем мы уже говорили. Он содержит много важных параметров.</w:t>
      </w:r>
    </w:p>
    <w:p w:rsidR="00BE1621" w:rsidRDefault="001C1ABE" w:rsidP="00F01B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 сейчас он может дать нам информацию о том, какая кнопка была нажата</w:t>
      </w:r>
      <w:r w:rsidRPr="001C1ABE">
        <w:rPr>
          <w:rFonts w:ascii="Times New Roman" w:hAnsi="Times New Roman" w:cs="Times New Roman"/>
          <w:sz w:val="28"/>
          <w:szCs w:val="28"/>
        </w:rPr>
        <w:t>:</w:t>
      </w:r>
    </w:p>
    <w:p w:rsidR="001C1ABE" w:rsidRDefault="001C1ABE" w:rsidP="001C1A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'INFO'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</w:p>
    <w:p w:rsidR="001C1ABE" w:rsidRDefault="001C1ABE" w:rsidP="001C1A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'SETTINGS'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</w:p>
    <w:p w:rsidR="001C1ABE" w:rsidRPr="001C1ABE" w:rsidRDefault="001C1ABE" w:rsidP="001C1A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 т.д.</w:t>
      </w:r>
    </w:p>
    <w:p w:rsidR="001C1ABE" w:rsidRDefault="001C1ABE" w:rsidP="00F01B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Зная, какая кнопка нажата, мы може</w:t>
      </w:r>
      <w:r w:rsidR="00244FB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запустить соответствующий обработчик.</w:t>
      </w:r>
    </w:p>
    <w:p w:rsidR="007F286E" w:rsidRDefault="00780548" w:rsidP="00F01BAC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252F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BA6F4A" wp14:editId="3F4C4B84">
                <wp:simplePos x="0" y="0"/>
                <wp:positionH relativeFrom="margin">
                  <wp:align>center</wp:align>
                </wp:positionH>
                <wp:positionV relativeFrom="paragraph">
                  <wp:posOffset>-452984</wp:posOffset>
                </wp:positionV>
                <wp:extent cx="6660000" cy="9756000"/>
                <wp:effectExtent l="0" t="0" r="26670" b="17145"/>
                <wp:wrapNone/>
                <wp:docPr id="3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2D2DA" id="Прямоугольник 12" o:spid="_x0000_s1026" style="position:absolute;margin-left:0;margin-top:-35.65pt;width:524.4pt;height:768.2pt;z-index:251766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eg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9zA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7F286E">
        <w:rPr>
          <w:rFonts w:ascii="Times New Roman" w:hAnsi="Times New Roman" w:cs="Times New Roman"/>
          <w:sz w:val="28"/>
          <w:szCs w:val="28"/>
        </w:rPr>
        <w:t xml:space="preserve">Например, хотим получить информацию о магазине. При этом запускается обработчик 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self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pressed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btn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info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(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message</w:t>
      </w:r>
      <w:r w:rsidR="007F286E"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).</w:t>
      </w:r>
    </w:p>
    <w:p w:rsidR="007F286E" w:rsidRDefault="008C3B6C" w:rsidP="00F01BA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обработчика также представлен в листинге 4</w:t>
      </w:r>
      <w:r w:rsidR="003336E3" w:rsidRPr="003336E3">
        <w:rPr>
          <w:rFonts w:ascii="Times New Roman" w:hAnsi="Times New Roman" w:cs="Times New Roman"/>
          <w:sz w:val="28"/>
          <w:szCs w:val="28"/>
        </w:rPr>
        <w:t xml:space="preserve"> (</w:t>
      </w:r>
      <w:r w:rsidR="003336E3">
        <w:rPr>
          <w:rFonts w:ascii="Times New Roman" w:hAnsi="Times New Roman" w:cs="Times New Roman"/>
          <w:sz w:val="28"/>
          <w:szCs w:val="28"/>
        </w:rPr>
        <w:t>см. выше</w:t>
      </w:r>
      <w:r w:rsidR="003336E3" w:rsidRPr="003336E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4156" w:rsidRPr="00F84156" w:rsidRDefault="00D93EFF" w:rsidP="00333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pressed_btn_info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9969F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message):</w:t>
      </w:r>
    </w:p>
    <w:p w:rsidR="00D93EFF" w:rsidRPr="00D93EFF" w:rsidRDefault="00F84156" w:rsidP="00333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  <w:r w:rsidRPr="000675C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="00D93EFF"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="00D93EFF"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обрабатывает входящие текстовые сообщения </w:t>
      </w:r>
    </w:p>
    <w:p w:rsidR="00F84156" w:rsidRPr="003336E3" w:rsidRDefault="00D93EFF" w:rsidP="00333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  <w:r w:rsidRPr="005371B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  </w:t>
      </w:r>
      <w:r w:rsid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 нажатия на кноп</w:t>
      </w:r>
      <w:r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ку </w:t>
      </w:r>
      <w:r w:rsidR="0010773E" w:rsidRP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‘</w:t>
      </w:r>
      <w:r w:rsid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 магазине</w:t>
      </w:r>
      <w:r w:rsidR="0010773E" w:rsidRP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’</w:t>
      </w:r>
      <w:r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.</w:t>
      </w:r>
      <w:r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3336E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</w:p>
    <w:p w:rsidR="008C3B6C" w:rsidRPr="00D93EFF" w:rsidRDefault="00F84156" w:rsidP="003336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3336E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  </w:t>
      </w:r>
      <w:proofErr w:type="spellStart"/>
      <w:r w:rsidR="00D93EFF" w:rsidRPr="009969F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.bot.send_</w:t>
      </w:r>
      <w:proofErr w:type="gramStart"/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message.chat.id,</w:t>
      </w:r>
      <w:r w:rsidRPr="00F8415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MESSAGES[</w:t>
      </w:r>
      <w:r w:rsidR="00D93EFF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="00D93EFF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trading_store</w:t>
      </w:r>
      <w:proofErr w:type="spellEnd"/>
      <w:r w:rsidR="00D93EFF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="00D93EFF" w:rsidRPr="009969F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parse_mode</w:t>
      </w:r>
      <w:proofErr w:type="spellEnd"/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="00D93EFF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"HTML"</w:t>
      </w:r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="00D93EFF" w:rsidRPr="009969F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reply_markup</w:t>
      </w:r>
      <w:proofErr w:type="spellEnd"/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="00D93EFF" w:rsidRPr="009969F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.keybords.info_menu</w:t>
      </w:r>
      <w:proofErr w:type="spellEnd"/>
      <w:r w:rsidR="00D93EF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:rsidR="005371BD" w:rsidRDefault="005371BD" w:rsidP="00F01BA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84156" w:rsidRDefault="00F84156" w:rsidP="00F01BAC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Мы хотим, чтобы наш бот как-то отреагировал на нажатие кнопки</w:t>
      </w:r>
      <w:r w:rsidRPr="00F84156">
        <w:rPr>
          <w:rFonts w:ascii="Times New Roman" w:hAnsi="Times New Roman" w:cs="Times New Roman"/>
          <w:sz w:val="28"/>
          <w:szCs w:val="28"/>
        </w:rPr>
        <w:t xml:space="preserve">, </w:t>
      </w:r>
      <w:r w:rsidR="00161201">
        <w:rPr>
          <w:rFonts w:ascii="Times New Roman" w:hAnsi="Times New Roman" w:cs="Times New Roman"/>
          <w:sz w:val="28"/>
          <w:szCs w:val="28"/>
        </w:rPr>
        <w:t>т.е., например</w:t>
      </w:r>
      <w:r>
        <w:rPr>
          <w:rFonts w:ascii="Times New Roman" w:hAnsi="Times New Roman" w:cs="Times New Roman"/>
          <w:sz w:val="28"/>
          <w:szCs w:val="28"/>
        </w:rPr>
        <w:t xml:space="preserve">, отправил нам какое-то сообщение. </w:t>
      </w:r>
      <w:r w:rsidR="00161201">
        <w:rPr>
          <w:rFonts w:ascii="Times New Roman" w:hAnsi="Times New Roman" w:cs="Times New Roman"/>
          <w:sz w:val="28"/>
          <w:szCs w:val="28"/>
        </w:rPr>
        <w:t xml:space="preserve">Благодаря возможностям </w:t>
      </w:r>
      <w:proofErr w:type="spellStart"/>
      <w:r w:rsidRPr="003336E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>python-telegram-bot</w:t>
      </w:r>
      <w:proofErr w:type="spellEnd"/>
      <w:r w:rsidRPr="003336E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 xml:space="preserve"> </w:t>
      </w:r>
      <w:r w:rsidR="003336E3" w:rsidRPr="003336E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>API</w:t>
      </w:r>
      <w:r w:rsidR="003336E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161201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мы можем вызвать встроенную функцию </w:t>
      </w:r>
      <w:r w:rsidR="00161201" w:rsidRPr="003336E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  <w:lang w:val="en-US"/>
        </w:rPr>
        <w:t>send</w:t>
      </w:r>
      <w:r w:rsidR="00161201" w:rsidRPr="003336E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>_</w:t>
      </w:r>
      <w:r w:rsidR="00161201" w:rsidRPr="003336E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  <w:lang w:val="en-US"/>
        </w:rPr>
        <w:t>message</w:t>
      </w:r>
      <w:r w:rsidR="00161201" w:rsidRPr="003336E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 xml:space="preserve"> ()</w:t>
      </w:r>
      <w:r w:rsidR="00161201" w:rsidRPr="00161201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0675C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При</w:t>
      </w:r>
      <w:r w:rsidR="0019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этом мы должны знать </w:t>
      </w:r>
      <w:r w:rsidR="003336E3">
        <w:rPr>
          <w:rFonts w:ascii="Times New Roman" w:hAnsi="Times New Roman" w:cs="Times New Roman"/>
          <w:sz w:val="26"/>
          <w:szCs w:val="26"/>
          <w:shd w:val="clear" w:color="auto" w:fill="FFFFFF"/>
        </w:rPr>
        <w:t>кому</w:t>
      </w:r>
      <w:r w:rsidR="0019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отправить сообщение и </w:t>
      </w:r>
      <w:r w:rsidR="00062886">
        <w:rPr>
          <w:rFonts w:ascii="Times New Roman" w:hAnsi="Times New Roman" w:cs="Times New Roman"/>
          <w:sz w:val="26"/>
          <w:szCs w:val="26"/>
          <w:shd w:val="clear" w:color="auto" w:fill="FFFFFF"/>
        </w:rPr>
        <w:t>знать,</w:t>
      </w:r>
      <w:r w:rsidR="0019654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что должно быть в этом сообщении.</w:t>
      </w:r>
    </w:p>
    <w:p w:rsidR="00B3058F" w:rsidRDefault="008A07C0" w:rsidP="00F01BAC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Мы указываем параметр </w:t>
      </w:r>
      <w:r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message</w:t>
      </w:r>
      <w:r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r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chat</w:t>
      </w:r>
      <w:r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r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id</w:t>
      </w:r>
      <w:r w:rsidRPr="003336E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Он ссылается на уникальный идентификатор чата, т.е. мы знаем, что сообщение придет именно нам, в наш </w:t>
      </w:r>
      <w:r w:rsidR="00062886">
        <w:rPr>
          <w:rFonts w:ascii="Times New Roman" w:hAnsi="Times New Roman" w:cs="Times New Roman"/>
          <w:sz w:val="26"/>
          <w:szCs w:val="26"/>
          <w:shd w:val="clear" w:color="auto" w:fill="FFFFFF"/>
        </w:rPr>
        <w:t>текущий канал</w:t>
      </w:r>
      <w:r w:rsidR="003336E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(текущий экземпляр бота)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  <w:r w:rsidR="00B3058F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Также мы указываем, что будет в ответе. Параметр – </w:t>
      </w:r>
      <w:r w:rsidR="00B3058F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MESSAGES</w:t>
      </w:r>
      <w:r w:rsidR="00B3058F" w:rsidRPr="00B3058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="00B3058F" w:rsidRPr="00B3058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B3058F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trading</w:t>
      </w:r>
      <w:r w:rsidR="00B3058F" w:rsidRPr="00B3058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_</w:t>
      </w:r>
      <w:r w:rsidR="00B3058F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store</w:t>
      </w:r>
      <w:r w:rsidR="00B3058F" w:rsidRPr="00B3058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B3058F" w:rsidRPr="00B3058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="00B3058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="00B3058F">
        <w:rPr>
          <w:rFonts w:ascii="Times New Roman" w:hAnsi="Times New Roman" w:cs="Times New Roman"/>
          <w:sz w:val="26"/>
          <w:szCs w:val="26"/>
          <w:shd w:val="clear" w:color="auto" w:fill="FFFFFF"/>
        </w:rPr>
        <w:t>Вот здесь остановимся подробнее.</w:t>
      </w:r>
    </w:p>
    <w:p w:rsidR="002350C3" w:rsidRDefault="002350C3" w:rsidP="00F01BAC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В листинге 4 мы видим такой импорт</w:t>
      </w:r>
      <w:r w:rsidRPr="002350C3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2350C3" w:rsidRPr="004C5985" w:rsidRDefault="002350C3" w:rsidP="002350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proofErr w:type="gramStart"/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4C59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settings</w:t>
      </w:r>
      <w:r w:rsidRPr="004C598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4C598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import</w:t>
      </w:r>
      <w:r w:rsidRPr="004C598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MESSAGES</w:t>
      </w:r>
    </w:p>
    <w:p w:rsidR="001E046F" w:rsidRPr="004C5985" w:rsidRDefault="001E046F" w:rsidP="00F01BAC">
      <w:pPr>
        <w:spacing w:line="360" w:lineRule="auto"/>
      </w:pPr>
    </w:p>
    <w:p w:rsidR="002350C3" w:rsidRDefault="002350C3" w:rsidP="00F01BAC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Этого модуля у нас пока не было. </w:t>
      </w:r>
      <w:r w:rsidR="00B121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Давайте создадим его в </w:t>
      </w:r>
      <w:r w:rsidR="00CD6AE8">
        <w:rPr>
          <w:rFonts w:ascii="Times New Roman" w:hAnsi="Times New Roman" w:cs="Times New Roman"/>
          <w:sz w:val="26"/>
          <w:szCs w:val="26"/>
          <w:shd w:val="clear" w:color="auto" w:fill="FFFFFF"/>
        </w:rPr>
        <w:t>директории</w:t>
      </w:r>
      <w:r w:rsidR="00B1211C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B1211C" w:rsidRPr="00CD6AE8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  <w:lang w:val="en-US"/>
        </w:rPr>
        <w:t>settings</w:t>
      </w:r>
      <w:r w:rsidR="00B1211C" w:rsidRPr="00CD6AE8">
        <w:rPr>
          <w:rFonts w:ascii="Times New Roman" w:hAnsi="Times New Roman" w:cs="Times New Roman"/>
          <w:color w:val="0070C0"/>
          <w:sz w:val="26"/>
          <w:szCs w:val="26"/>
          <w:shd w:val="clear" w:color="auto" w:fill="FFFFFF"/>
        </w:rPr>
        <w:t xml:space="preserve"> </w:t>
      </w:r>
      <w:r w:rsidR="00B1211C">
        <w:rPr>
          <w:rFonts w:ascii="Times New Roman" w:hAnsi="Times New Roman" w:cs="Times New Roman"/>
          <w:sz w:val="26"/>
          <w:szCs w:val="26"/>
          <w:shd w:val="clear" w:color="auto" w:fill="FFFFFF"/>
        </w:rPr>
        <w:t>и сразу на будущее заполним необходимым кодом. Это код вам покажется сложным. Но на самом деле здесь просто хранятся тексты наших сообщений.</w:t>
      </w:r>
    </w:p>
    <w:p w:rsidR="00780548" w:rsidRDefault="00780548" w:rsidP="0061149C">
      <w:pPr>
        <w:spacing w:line="360" w:lineRule="auto"/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</w:rPr>
      </w:pPr>
    </w:p>
    <w:p w:rsidR="0061149C" w:rsidRPr="007C7BA8" w:rsidRDefault="00780548" w:rsidP="0061149C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E252F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8796876" wp14:editId="14A9574E">
                <wp:simplePos x="0" y="0"/>
                <wp:positionH relativeFrom="margin">
                  <wp:align>center</wp:align>
                </wp:positionH>
                <wp:positionV relativeFrom="paragraph">
                  <wp:posOffset>-451104</wp:posOffset>
                </wp:positionV>
                <wp:extent cx="6660000" cy="9756000"/>
                <wp:effectExtent l="0" t="0" r="26670" b="17145"/>
                <wp:wrapNone/>
                <wp:docPr id="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F747C" id="Прямоугольник 12" o:spid="_x0000_s1026" style="position:absolute;margin-left:0;margin-top:-35.5pt;width:524.4pt;height:768.2pt;z-index:251792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61149C" w:rsidRPr="001E046F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</w:rPr>
        <w:t>Листинг</w:t>
      </w:r>
      <w:r w:rsidR="0061149C" w:rsidRPr="001E046F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 xml:space="preserve"> </w:t>
      </w:r>
      <w:r w:rsidR="0061149C" w:rsidRPr="0061149C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5</w:t>
      </w:r>
      <w:r w:rsidR="0061149C" w:rsidRPr="001E046F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. step_3/</w:t>
      </w:r>
      <w:r w:rsidR="0061149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settings</w:t>
      </w:r>
      <w:r w:rsidR="0061149C" w:rsidRPr="001E046F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/</w:t>
      </w:r>
      <w:r w:rsidR="0061149C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message</w:t>
      </w:r>
      <w:r w:rsidR="0061149C" w:rsidRPr="007C7BA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="0061149C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61149C" w:rsidRPr="00CD2340" w:rsidTr="003F17AB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149C" w:rsidRPr="0010773E" w:rsidRDefault="0010773E" w:rsidP="00C216B7">
            <w:pPr>
              <w:pStyle w:val="HTML9"/>
              <w:shd w:val="clear" w:color="auto" w:fill="FFFFFF"/>
              <w:jc w:val="left"/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</w:pP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#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импортируем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настройки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для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отражения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</w:t>
            </w:r>
            <w:proofErr w:type="spellStart"/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эмоджи</w:t>
            </w:r>
            <w:proofErr w:type="spellEnd"/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br/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from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0080"/>
                <w:lang w:eastAsia="ru-RU"/>
              </w:rPr>
              <w:t xml:space="preserve"> </w:t>
            </w:r>
            <w:r w:rsidRPr="00C216B7">
              <w:rPr>
                <w:rFonts w:ascii="Courier New" w:eastAsia="Times New Roman" w:hAnsi="Courier New" w:cs="Courier New"/>
                <w:color w:val="000000"/>
                <w:lang w:eastAsia="ru-RU"/>
              </w:rPr>
              <w:t>.</w:t>
            </w:r>
            <w:proofErr w:type="spellStart"/>
            <w:r w:rsidRPr="00C216B7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config</w:t>
            </w:r>
            <w:proofErr w:type="spellEnd"/>
            <w:r w:rsidRPr="00C216B7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0080"/>
                <w:lang w:val="en-US" w:eastAsia="ru-RU"/>
              </w:rPr>
              <w:t>import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0080"/>
                <w:lang w:eastAsia="ru-RU"/>
              </w:rPr>
              <w:t xml:space="preserve"> </w:t>
            </w:r>
            <w:r w:rsidRPr="00C216B7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KEYBOARD</w:t>
            </w:r>
            <w:r w:rsidRPr="00C216B7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, </w:t>
            </w:r>
            <w:r w:rsidRPr="00C216B7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VERSION</w:t>
            </w:r>
            <w:r w:rsidRPr="00C216B7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, </w:t>
            </w:r>
            <w:r w:rsidRPr="00C216B7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AUTHOR</w:t>
            </w:r>
            <w:r w:rsidRPr="00C216B7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</w:r>
            <w:r w:rsidRPr="00C216B7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#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ответ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пользователю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при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посещении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блока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"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О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магазине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"</w:t>
            </w:r>
            <w:r w:rsidRPr="00C216B7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br/>
            </w:r>
            <w:r w:rsidRPr="00C216B7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trading</w:t>
            </w:r>
            <w:r w:rsidRPr="00C216B7">
              <w:rPr>
                <w:rFonts w:ascii="Courier New" w:eastAsia="Times New Roman" w:hAnsi="Courier New" w:cs="Courier New"/>
                <w:color w:val="000000"/>
                <w:lang w:eastAsia="ru-RU"/>
              </w:rPr>
              <w:t>_</w:t>
            </w:r>
            <w:r w:rsidRPr="00C216B7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store</w:t>
            </w:r>
            <w:r w:rsidRPr="00C216B7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= 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"""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b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Добро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пожаловать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в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приложение</w:t>
            </w:r>
            <w:r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            </w:t>
            </w:r>
            <w:proofErr w:type="spellStart"/>
            <w:r w:rsidR="00C216B7"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GroceryStore</w:t>
            </w:r>
            <w:proofErr w:type="spellEnd"/>
            <w:r w:rsidR="00C216B7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!!!&lt;/b&gt;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Данное приложение разработано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специально для торговых представителей,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далее &lt;i&gt;(ТП/СВ)&lt;/i&gt;,а также для кладовщиков,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коммерческих организаций осуществляющих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оптово-розничную торговлю.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ТП используя приложение </w:t>
            </w:r>
            <w:proofErr w:type="spellStart"/>
            <w:r w:rsidR="00C216B7"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GroceryStore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,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в удобной интуитивной форме смогут без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особого труда принять заказ от клиента.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proofErr w:type="spellStart"/>
            <w:r w:rsidR="00C216B7" w:rsidRPr="00C216B7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GroceryStore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 поможет сформировать заказ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и в удобном виде адресует кладовщику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фирмы для дальнейшего комплектования заказа.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# ответ пользователю при посещении блока "Настройки"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br/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settings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=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&lt;b&gt;Общее руководство приложением:&lt;/b&gt;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&lt;i&gt;Навигация:&lt;/i&gt;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-&lt;b&gt;({}) - &lt;/b&gt;&lt;i&gt;назад&lt;/i&gt;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-&lt;b&gt;({}) - &lt;/b&gt;&lt;i&gt;вперед&lt;/i&gt;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-&lt;b&gt;({}) - &lt;/b&gt;&lt;i&gt;увеличить&lt;/i&gt;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-&lt;b&gt;({}) - &lt;/b&gt;&lt;i&gt;уменьшить&lt;/i&gt;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-&lt;b&gt;({}) - &lt;/b&gt;&lt;i&gt;следующий&lt;/i&gt;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-&lt;b&gt;({}) - &lt;/b&gt;&lt;i&gt;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предыдующий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&lt;i&gt;Специальные кнопки:&lt;/i&gt;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-&lt;b&gt;({}) - &lt;/b&gt;&lt;i&gt;удалить&lt;/i&gt;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-&lt;b&gt;({}) - &lt;/b&gt;&lt;i&gt;заказ&lt;/i&gt;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-&lt;b&gt;({}) - &lt;/b&gt;&lt;i&gt;Оформить заказ&lt;/i&gt;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&lt;i&gt;Общая информация:&lt;/i&gt;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-&lt;b&gt;версия программы: - &lt;/b&gt;&lt;i&gt;({})&lt;/i&gt;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-&lt;b&gt;разработчик: - &lt;/b&gt;&lt;i&gt;({})&lt;/i&gt;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&lt;b&gt;{}Ваше имя&lt;/b&gt;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"""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.</w:t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format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(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'&lt;&lt;'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'&gt;&gt;'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'UP'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'DOUWN'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'NEXT_STEP'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'BACK_STEP'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</w:r>
            <w:r w:rsidR="00780548" w:rsidRPr="00E252FA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35814E60" wp14:editId="3CA89077">
                      <wp:simplePos x="0" y="0"/>
                      <wp:positionH relativeFrom="margin">
                        <wp:posOffset>-537185</wp:posOffset>
                      </wp:positionH>
                      <wp:positionV relativeFrom="paragraph">
                        <wp:posOffset>-598247</wp:posOffset>
                      </wp:positionV>
                      <wp:extent cx="6660000" cy="9756000"/>
                      <wp:effectExtent l="0" t="0" r="26670" b="17145"/>
                      <wp:wrapNone/>
                      <wp:docPr id="8" name="Прямоугольник 12">
                        <a:extLst xmlns:a="http://schemas.openxmlformats.org/drawingml/2006/main"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60000" cy="9756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752617" id="Прямоугольник 12" o:spid="_x0000_s1026" style="position:absolute;margin-left:-42.3pt;margin-top:-47.1pt;width:524.4pt;height:768.2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" filled="f" strokecolor="#2f5496 [2404]" strokeweight="1pt">
                      <w10:wrap anchorx="margin"/>
                    </v:rect>
                  </w:pict>
                </mc:Fallback>
              </mc:AlternateConten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'X'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'ORDER'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'APPLAY'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VERSION,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AUTHOR,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 xml:space="preserve">    KEYBOARD[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'COPY'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],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  <w:t>)</w:t>
            </w:r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# ответ пользователю при добавлении товара в заказ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br/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product_order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=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Выбранный товар: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{}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{}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Cтоимость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: {} 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руб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добавлен в заказ!!!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На складе осталось {} ед.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# ответ пользователю при посещении блока с заказом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br/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order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=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&lt;i&gt;Название:&lt;/i&gt; &lt;b&gt;{}&lt;/b&gt;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&lt;i&gt;Описание:&lt;/i&gt; &lt;b&gt;{}&lt;/b&gt;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&lt;i&gt;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Cтоимость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:&lt;/i&gt; &lt;b&gt;{} 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руб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 за 1 ед.&lt;/b&gt;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&lt;i&gt;Количество позиций:&lt;/i&gt; &lt;b&gt;{} ед.&lt;/b&gt;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order_number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=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&lt;b&gt;Позиция в заказе № &lt;/b&gt; &lt;i&gt;{}&lt;/i&gt;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# ответ пользователю, когда заказа нет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br/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no_orders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=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&lt;b&gt;Заказ отсутствует !!!&lt;/b&gt;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# ответ пользователю при подтверждении оформления заказа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br/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>applay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eastAsia="ru-RU"/>
              </w:rPr>
              <w:t xml:space="preserve"> =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&lt;b&gt;Ваш заказ оформлен !!!&lt;/b&gt;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&lt;i&gt;Общая стоимость заказа составляет:&lt;/i&gt; &lt;b&gt;{} 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руб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 xml:space="preserve">&lt;i&gt;Общее 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количнсктво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 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>пзиций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t xml:space="preserve"> составляет:&lt;/i&gt; &lt;b&gt;{} ед.&lt;/b&gt;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&lt;b&gt;ЗАКАЗ НАПРАВЛЕН НА СКЛАД,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ДЛЯ ЕГО КОМПЛЕКТОВКИ !!!&lt;/b&gt;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  <w:t>"""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t># словарь ответов пользователю</w:t>
            </w:r>
            <w:r w:rsidRPr="0010773E">
              <w:rPr>
                <w:rFonts w:ascii="Courier New" w:eastAsia="Times New Roman" w:hAnsi="Courier New" w:cs="Courier New"/>
                <w:i/>
                <w:iCs/>
                <w:color w:val="808080"/>
                <w:lang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MESSAGES = {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trading_store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: </w:t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trading_store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,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product_order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: </w:t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product_order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,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'order'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: order,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order_number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: </w:t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order_number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,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no_orders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: </w:t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no_orders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,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 xml:space="preserve">   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proofErr w:type="spellStart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applay</w:t>
            </w:r>
            <w:proofErr w:type="spellEnd"/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 xml:space="preserve">: </w:t>
            </w:r>
            <w:proofErr w:type="spellStart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applay</w:t>
            </w:r>
            <w:proofErr w:type="spellEnd"/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,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lastRenderedPageBreak/>
              <w:t xml:space="preserve">    </w:t>
            </w:r>
            <w:r w:rsidRPr="0010773E">
              <w:rPr>
                <w:rFonts w:ascii="Courier New" w:eastAsia="Times New Roman" w:hAnsi="Courier New" w:cs="Courier New"/>
                <w:b/>
                <w:bCs/>
                <w:color w:val="008080"/>
                <w:lang w:val="en-US" w:eastAsia="ru-RU"/>
              </w:rPr>
              <w:t>'settings'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t>: settings</w:t>
            </w:r>
            <w:r w:rsidRPr="0010773E">
              <w:rPr>
                <w:rFonts w:ascii="Courier New" w:eastAsia="Times New Roman" w:hAnsi="Courier New" w:cs="Courier New"/>
                <w:color w:val="000000"/>
                <w:lang w:val="en-US" w:eastAsia="ru-RU"/>
              </w:rPr>
              <w:br/>
              <w:t>}</w:t>
            </w:r>
          </w:p>
        </w:tc>
      </w:tr>
    </w:tbl>
    <w:p w:rsidR="00421FF5" w:rsidRDefault="0061149C" w:rsidP="002C7633">
      <w:pPr>
        <w:spacing w:line="360" w:lineRule="auto"/>
        <w:rPr>
          <w:lang w:val="en-US"/>
        </w:rPr>
      </w:pPr>
      <w:r w:rsidRPr="001E046F">
        <w:rPr>
          <w:noProof/>
          <w:color w:val="000000" w:themeColor="text1"/>
          <w:sz w:val="20"/>
          <w:szCs w:val="2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E3B7166" wp14:editId="597A27CD">
                <wp:simplePos x="0" y="0"/>
                <wp:positionH relativeFrom="margin">
                  <wp:posOffset>-418998</wp:posOffset>
                </wp:positionH>
                <wp:positionV relativeFrom="paragraph">
                  <wp:posOffset>-922248</wp:posOffset>
                </wp:positionV>
                <wp:extent cx="6660000" cy="9756000"/>
                <wp:effectExtent l="0" t="0" r="26670" b="17145"/>
                <wp:wrapNone/>
                <wp:docPr id="37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84CD8" id="Прямоугольник 12" o:spid="_x0000_s1026" style="position:absolute;margin-left:-33pt;margin-top:-72.6pt;width:524.4pt;height:768.2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+FJ/AIAABU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" filled="f" strokecolor="#2f5496 [2404]" strokeweight="1pt">
                <w10:wrap anchorx="margin"/>
              </v:rect>
            </w:pict>
          </mc:Fallback>
        </mc:AlternateContent>
      </w:r>
    </w:p>
    <w:p w:rsidR="00421FF5" w:rsidRDefault="002C7633" w:rsidP="00183090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Пока не будем изучать его в подробностях. Изучим постепенно.</w:t>
      </w:r>
      <w:r w:rsidR="0018309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Итак, у нас есть параметр – </w:t>
      </w:r>
      <w:r w:rsidR="00183090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MESSAGES</w:t>
      </w:r>
      <w:r w:rsidR="00183090" w:rsidRPr="00B3058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r w:rsidR="00183090" w:rsidRPr="00B3058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183090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trading</w:t>
      </w:r>
      <w:r w:rsidR="00183090" w:rsidRPr="00B3058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_</w:t>
      </w:r>
      <w:r w:rsidR="00183090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store</w:t>
      </w:r>
      <w:r w:rsidR="00183090" w:rsidRPr="00B3058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183090" w:rsidRPr="00B3058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="00183090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="00183090">
        <w:rPr>
          <w:rFonts w:ascii="Times New Roman" w:hAnsi="Times New Roman" w:cs="Times New Roman"/>
          <w:sz w:val="26"/>
          <w:szCs w:val="26"/>
          <w:shd w:val="clear" w:color="auto" w:fill="FFFFFF"/>
        </w:rPr>
        <w:t>В приведенном выше листинге такой словарь есть</w:t>
      </w:r>
      <w:r w:rsidR="00F05CA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и по ключу </w:t>
      </w:r>
      <w:r w:rsidR="00F05CAB" w:rsidRPr="00B3058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F05CAB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trading</w:t>
      </w:r>
      <w:r w:rsidR="00F05CAB" w:rsidRPr="00B3058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_</w:t>
      </w:r>
      <w:r w:rsidR="00F05CAB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store</w:t>
      </w:r>
      <w:r w:rsidR="00F05CAB" w:rsidRPr="00B3058F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="00F05CAB" w:rsidRPr="00F05CA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F05CAB">
        <w:rPr>
          <w:rFonts w:ascii="Times New Roman" w:hAnsi="Times New Roman" w:cs="Times New Roman"/>
          <w:sz w:val="26"/>
          <w:szCs w:val="26"/>
          <w:shd w:val="clear" w:color="auto" w:fill="FFFFFF"/>
        </w:rPr>
        <w:t>мы получим вот такой интересный фрагмент</w:t>
      </w:r>
      <w:r w:rsidR="00F05CAB" w:rsidRPr="00F05CAB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F05CAB" w:rsidRPr="00F05CAB" w:rsidRDefault="00F05CAB" w:rsidP="00F05C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</w:pPr>
      <w:proofErr w:type="spellStart"/>
      <w:r w:rsidRPr="0097727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trading_store</w:t>
      </w:r>
      <w:proofErr w:type="spellEnd"/>
      <w:r w:rsidRPr="0097727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 = 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"""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</w:r>
      <w:r w:rsidRPr="00C216B7">
        <w:rPr>
          <w:rFonts w:ascii="Consolas" w:eastAsia="Times New Roman" w:hAnsi="Consolas" w:cs="Consolas"/>
          <w:b/>
          <w:bCs/>
          <w:color w:val="008080"/>
          <w:sz w:val="20"/>
          <w:szCs w:val="20"/>
          <w:lang w:eastAsia="ru-RU"/>
        </w:rPr>
        <w:t>&lt;b&gt;Добро пожаловать в приложение</w:t>
      </w:r>
      <w:r w:rsidRPr="00C216B7">
        <w:rPr>
          <w:rFonts w:ascii="Consolas" w:eastAsia="Times New Roman" w:hAnsi="Consolas" w:cs="Consolas"/>
          <w:b/>
          <w:bCs/>
          <w:color w:val="008080"/>
          <w:sz w:val="20"/>
          <w:szCs w:val="20"/>
          <w:lang w:eastAsia="ru-RU"/>
        </w:rPr>
        <w:br/>
        <w:t xml:space="preserve">            </w:t>
      </w:r>
      <w:proofErr w:type="spellStart"/>
      <w:r w:rsidR="00C216B7" w:rsidRPr="00C216B7">
        <w:rPr>
          <w:rFonts w:ascii="Consolas" w:eastAsia="Times New Roman" w:hAnsi="Consolas" w:cs="Consolas"/>
          <w:b/>
          <w:bCs/>
          <w:color w:val="008080"/>
          <w:sz w:val="20"/>
          <w:szCs w:val="20"/>
          <w:lang w:val="en-US" w:eastAsia="ru-RU"/>
        </w:rPr>
        <w:t>GroceryStore</w:t>
      </w:r>
      <w:proofErr w:type="spellEnd"/>
      <w:r w:rsidRPr="00C216B7">
        <w:rPr>
          <w:rFonts w:ascii="Consolas" w:eastAsia="Times New Roman" w:hAnsi="Consolas" w:cs="Consolas"/>
          <w:b/>
          <w:bCs/>
          <w:color w:val="008080"/>
          <w:sz w:val="20"/>
          <w:szCs w:val="20"/>
          <w:lang w:eastAsia="ru-RU"/>
        </w:rPr>
        <w:t xml:space="preserve"> !!!&lt;/b&gt;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>Данное приложение р</w:t>
      </w:r>
      <w:r w:rsidR="00C216B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 xml:space="preserve">азработано </w:t>
      </w:r>
      <w:r w:rsidR="00C216B7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>специально для торговых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 xml:space="preserve"> представителей,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 xml:space="preserve">далее &lt;i&gt;(ТП/СВ)&lt;/i&gt;,а также для кладовщиков, 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>коммерческих организаций осуществляющих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>оптово-розничную торговлю.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 xml:space="preserve">ТП используя приложение </w:t>
      </w:r>
      <w:proofErr w:type="spellStart"/>
      <w:r w:rsidR="00C216B7" w:rsidRPr="00C216B7">
        <w:rPr>
          <w:rFonts w:ascii="Consolas" w:eastAsia="Times New Roman" w:hAnsi="Consolas" w:cs="Consolas"/>
          <w:b/>
          <w:bCs/>
          <w:color w:val="008080"/>
          <w:sz w:val="20"/>
          <w:szCs w:val="20"/>
          <w:lang w:val="en-US" w:eastAsia="ru-RU"/>
        </w:rPr>
        <w:t>GroceryStore</w:t>
      </w:r>
      <w:proofErr w:type="spellEnd"/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>,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>в удобной интуитивной форме смогут без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>особого труда принять заказ от клиента.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</w:r>
      <w:proofErr w:type="spellStart"/>
      <w:r w:rsidR="00C216B7" w:rsidRPr="00C216B7">
        <w:rPr>
          <w:rFonts w:ascii="Consolas" w:eastAsia="Times New Roman" w:hAnsi="Consolas" w:cs="Consolas"/>
          <w:b/>
          <w:bCs/>
          <w:color w:val="008080"/>
          <w:sz w:val="20"/>
          <w:szCs w:val="20"/>
          <w:lang w:val="en-US" w:eastAsia="ru-RU"/>
        </w:rPr>
        <w:t>GroceryStore</w:t>
      </w:r>
      <w:proofErr w:type="spellEnd"/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t xml:space="preserve"> поможет сформировать заказ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 xml:space="preserve">и в удобном виде адресует кладовщику 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 xml:space="preserve">фирмы для дальнейшего комплектования заказа. </w:t>
      </w:r>
      <w:r w:rsidRPr="0097727E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ru-RU"/>
        </w:rPr>
        <w:br/>
        <w:t>"""</w:t>
      </w:r>
    </w:p>
    <w:p w:rsidR="00421FF5" w:rsidRPr="002C7633" w:rsidRDefault="00421FF5" w:rsidP="00421FF5"/>
    <w:p w:rsidR="00421FF5" w:rsidRPr="005740D8" w:rsidRDefault="00F05CAB" w:rsidP="005740D8">
      <w:pPr>
        <w:spacing w:line="360" w:lineRule="auto"/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Похоже на строку, в которой есть </w:t>
      </w:r>
      <w:r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HTML</w:t>
      </w:r>
      <w:r w:rsidRPr="005740D8">
        <w:rPr>
          <w:rFonts w:ascii="Times New Roman" w:hAnsi="Times New Roman" w:cs="Times New Roman"/>
          <w:sz w:val="26"/>
          <w:szCs w:val="26"/>
          <w:shd w:val="clear" w:color="auto" w:fill="FFFFFF"/>
        </w:rPr>
        <w:t>-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разметка.</w:t>
      </w:r>
      <w:r w:rsidR="005740D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Создавая наш бот, мы можем реализовать форматирование с помощью </w:t>
      </w:r>
      <w:r w:rsidR="005740D8">
        <w:rPr>
          <w:rFonts w:ascii="Times New Roman" w:hAnsi="Times New Roman" w:cs="Times New Roman"/>
          <w:sz w:val="26"/>
          <w:szCs w:val="26"/>
          <w:shd w:val="clear" w:color="auto" w:fill="FFFFFF"/>
          <w:lang w:val="en-US"/>
        </w:rPr>
        <w:t>HTML</w:t>
      </w:r>
      <w:r w:rsidR="005740D8">
        <w:rPr>
          <w:rFonts w:ascii="Times New Roman" w:hAnsi="Times New Roman" w:cs="Times New Roman"/>
          <w:sz w:val="26"/>
          <w:szCs w:val="26"/>
          <w:shd w:val="clear" w:color="auto" w:fill="FFFFFF"/>
        </w:rPr>
        <w:t>-тегов и атрибутов</w:t>
      </w:r>
      <w:r w:rsidR="0000108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(параметр </w:t>
      </w:r>
      <w:r w:rsidR="00001083" w:rsidRPr="009969F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parse</w:t>
      </w:r>
      <w:r w:rsidR="00001083" w:rsidRPr="00D161DB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_</w:t>
      </w:r>
      <w:r w:rsidR="00001083" w:rsidRPr="009969F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mode</w:t>
      </w:r>
      <w:r w:rsidR="00001083" w:rsidRPr="00D161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="00001083" w:rsidRPr="00D161D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</w:t>
      </w:r>
      <w:r w:rsidR="00001083"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HTML</w:t>
      </w:r>
      <w:r w:rsidR="00001083" w:rsidRPr="00D161D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</w:t>
      </w:r>
      <w:r w:rsidR="00001083">
        <w:rPr>
          <w:rFonts w:ascii="Times New Roman" w:hAnsi="Times New Roman" w:cs="Times New Roman"/>
          <w:sz w:val="26"/>
          <w:szCs w:val="26"/>
          <w:shd w:val="clear" w:color="auto" w:fill="FFFFFF"/>
        </w:rPr>
        <w:t>)</w:t>
      </w:r>
      <w:r w:rsidR="005740D8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</w:p>
    <w:p w:rsidR="00421FF5" w:rsidRDefault="00D161DB" w:rsidP="00914A7F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Остался еще один непонятный параметр</w:t>
      </w:r>
      <w:r w:rsidRPr="00D161D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: </w:t>
      </w:r>
      <w:r w:rsidRPr="009969F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</w:t>
      </w:r>
      <w:r w:rsidRPr="00D161DB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_</w:t>
      </w:r>
      <w:r w:rsidRPr="009969F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markup</w:t>
      </w:r>
      <w:r w:rsidRPr="00D161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9969F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D161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keybords</w:t>
      </w:r>
      <w:proofErr w:type="spellEnd"/>
      <w:r w:rsidRPr="00D161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info</w:t>
      </w:r>
      <w:r w:rsidRPr="00D161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gram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</w:t>
      </w:r>
      <w:r w:rsidRPr="00D161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D161D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r w:rsidR="005909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9091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Этот параметр отвечает за быстрый ответ. Мы хотим, </w:t>
      </w:r>
      <w:r w:rsidR="000C5213">
        <w:rPr>
          <w:rFonts w:ascii="Times New Roman" w:hAnsi="Times New Roman" w:cs="Times New Roman"/>
          <w:sz w:val="26"/>
          <w:szCs w:val="26"/>
          <w:shd w:val="clear" w:color="auto" w:fill="FFFFFF"/>
        </w:rPr>
        <w:t>чтобы,</w:t>
      </w:r>
      <w:r w:rsidR="0059091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перейдя на страницу с информацией о магазине, была возможность вернуться обратно. А значит должна быть кнопка возврата. Метод </w:t>
      </w:r>
      <w:r w:rsidR="00780548" w:rsidRPr="00F40391">
        <w:rPr>
          <w:rFonts w:ascii="Courier New" w:hAnsi="Courier New" w:cs="Courier New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813F935" wp14:editId="514C17EE">
                <wp:simplePos x="0" y="0"/>
                <wp:positionH relativeFrom="margin">
                  <wp:posOffset>-426314</wp:posOffset>
                </wp:positionH>
                <wp:positionV relativeFrom="paragraph">
                  <wp:posOffset>-514376</wp:posOffset>
                </wp:positionV>
                <wp:extent cx="6660000" cy="9756000"/>
                <wp:effectExtent l="0" t="0" r="26670" b="17145"/>
                <wp:wrapNone/>
                <wp:docPr id="4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7707A" id="Прямоугольник 12" o:spid="_x0000_s1026" style="position:absolute;margin-left:-33.55pt;margin-top:-40.5pt;width:524.4pt;height:768.2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59091B"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  <w:lang w:val="en-US"/>
        </w:rPr>
        <w:t>info</w:t>
      </w:r>
      <w:r w:rsidR="0059091B"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>_</w:t>
      </w:r>
      <w:proofErr w:type="gramStart"/>
      <w:r w:rsidR="0059091B"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  <w:lang w:val="en-US"/>
        </w:rPr>
        <w:t>menu</w:t>
      </w:r>
      <w:r w:rsidR="0059091B"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>(</w:t>
      </w:r>
      <w:proofErr w:type="gramEnd"/>
      <w:r w:rsidR="0059091B"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>)</w:t>
      </w:r>
      <w:r w:rsidR="0059091B" w:rsidRPr="0059091B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 w:rsidR="0059091B">
        <w:rPr>
          <w:rFonts w:ascii="Times New Roman" w:hAnsi="Times New Roman" w:cs="Times New Roman"/>
          <w:sz w:val="26"/>
          <w:szCs w:val="26"/>
          <w:shd w:val="clear" w:color="auto" w:fill="FFFFFF"/>
        </w:rPr>
        <w:t>как раз и отвечает за формирование кнопки возврат</w:t>
      </w:r>
      <w:r w:rsidR="000C5213">
        <w:rPr>
          <w:rFonts w:ascii="Times New Roman" w:hAnsi="Times New Roman" w:cs="Times New Roman"/>
          <w:sz w:val="26"/>
          <w:szCs w:val="26"/>
          <w:shd w:val="clear" w:color="auto" w:fill="FFFFFF"/>
        </w:rPr>
        <w:t>а</w:t>
      </w:r>
      <w:r w:rsidR="0059091B">
        <w:rPr>
          <w:rFonts w:ascii="Times New Roman" w:hAnsi="Times New Roman" w:cs="Times New Roman"/>
          <w:sz w:val="26"/>
          <w:szCs w:val="26"/>
          <w:shd w:val="clear" w:color="auto" w:fill="FFFFFF"/>
        </w:rPr>
        <w:t>. Но этот метод мы пока не создавали. Значит нужно создать.</w:t>
      </w:r>
    </w:p>
    <w:p w:rsidR="00C84093" w:rsidRDefault="00C84093" w:rsidP="0059091B">
      <w:pPr>
        <w:spacing w:line="36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Класс </w:t>
      </w:r>
      <w:proofErr w:type="gramStart"/>
      <w:r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  <w:lang w:val="en-US"/>
        </w:rPr>
        <w:t>Keyboards</w:t>
      </w:r>
      <w:r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>(</w:t>
      </w:r>
      <w:proofErr w:type="gramEnd"/>
      <w:r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>)</w:t>
      </w:r>
      <w:r w:rsidRPr="00C840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у нас находится в модуле </w:t>
      </w:r>
      <w:r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  <w:lang w:val="en-US"/>
        </w:rPr>
        <w:t>markup</w:t>
      </w:r>
      <w:r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</w:rPr>
        <w:t>.</w:t>
      </w:r>
      <w:proofErr w:type="spellStart"/>
      <w:r w:rsidRPr="000C5213">
        <w:rPr>
          <w:rFonts w:ascii="Times New Roman" w:hAnsi="Times New Roman" w:cs="Times New Roman"/>
          <w:b/>
          <w:color w:val="0070C0"/>
          <w:sz w:val="26"/>
          <w:szCs w:val="26"/>
          <w:shd w:val="clear" w:color="auto" w:fill="FFFFFF"/>
          <w:lang w:val="en-US"/>
        </w:rPr>
        <w:t>py</w:t>
      </w:r>
      <w:proofErr w:type="spellEnd"/>
      <w:r w:rsidRPr="00C8409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Дополним интерфейс </w:t>
      </w:r>
      <w:r w:rsidR="000C5213">
        <w:rPr>
          <w:rFonts w:ascii="Times New Roman" w:hAnsi="Times New Roman" w:cs="Times New Roman"/>
          <w:sz w:val="26"/>
          <w:szCs w:val="26"/>
          <w:shd w:val="clear" w:color="auto" w:fill="FFFFFF"/>
        </w:rPr>
        <w:t>классами следующими</w:t>
      </w: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методами</w:t>
      </w:r>
      <w:r w:rsidRPr="00C84093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622E83" w:rsidRPr="00DF0744" w:rsidRDefault="00622E83" w:rsidP="00622E8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E046F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</w:rPr>
        <w:t>Листинг</w:t>
      </w:r>
      <w:r w:rsidRPr="00DF0744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</w:rPr>
        <w:t xml:space="preserve"> 6. </w:t>
      </w:r>
      <w:r w:rsidRPr="001E046F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step</w:t>
      </w:r>
      <w:r w:rsidRPr="00DF0744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</w:rPr>
        <w:t>_3/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markup</w:t>
      </w:r>
      <w:r w:rsidRPr="00DF0744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markup</w:t>
      </w:r>
      <w:r w:rsidRPr="00DF0744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p w:rsidR="0022766A" w:rsidRPr="0022766A" w:rsidRDefault="0022766A" w:rsidP="002276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info_menu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Создает разметку кнопок в меню 'О магазине'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.markup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ReplyKeyboardMarkup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itm_btn_1 = 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.set_btn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22766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'&lt;&lt;'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proofErr w:type="spellStart"/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рассположение</w:t>
      </w:r>
      <w:proofErr w:type="spellEnd"/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кнопок в меню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.markup.row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(itm_btn_1)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.markup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settings_menu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Создает разметку кнопок в меню 'Настройки'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.markup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ReplyKeyboardMarkup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True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itm_btn_1 = 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.set_btn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22766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'&lt;&lt;'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</w:t>
      </w:r>
      <w:proofErr w:type="spellStart"/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рассположение</w:t>
      </w:r>
      <w:proofErr w:type="spellEnd"/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кнопок в меню</w:t>
      </w:r>
      <w:r w:rsidRPr="0022766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.markup.row</w:t>
      </w:r>
      <w:proofErr w:type="spellEnd"/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(itm_btn_1)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proofErr w:type="spellStart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return</w:t>
      </w:r>
      <w:proofErr w:type="spellEnd"/>
      <w:r w:rsidRPr="0022766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22766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2276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.markup</w:t>
      </w:r>
      <w:proofErr w:type="spellEnd"/>
    </w:p>
    <w:p w:rsidR="00C84093" w:rsidRPr="00DF0744" w:rsidRDefault="00C84093" w:rsidP="0059091B">
      <w:pPr>
        <w:spacing w:line="36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161DB" w:rsidRDefault="002A2704" w:rsidP="00DF0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63EF7">
        <w:rPr>
          <w:rFonts w:ascii="Times New Roman" w:hAnsi="Times New Roman" w:cs="Times New Roman"/>
          <w:sz w:val="28"/>
          <w:szCs w:val="28"/>
        </w:rPr>
        <w:t xml:space="preserve">А вот и метод </w:t>
      </w:r>
      <w:r w:rsidRPr="000C521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info</w:t>
      </w:r>
      <w:r w:rsidRPr="000C5213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proofErr w:type="gramStart"/>
      <w:r w:rsidRPr="000C521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menu</w:t>
      </w:r>
      <w:r w:rsidRPr="000C5213">
        <w:rPr>
          <w:rFonts w:ascii="Times New Roman" w:hAnsi="Times New Roman" w:cs="Times New Roman"/>
          <w:b/>
          <w:color w:val="0070C0"/>
          <w:sz w:val="28"/>
          <w:szCs w:val="28"/>
        </w:rPr>
        <w:t>(</w:t>
      </w:r>
      <w:proofErr w:type="gramEnd"/>
      <w:r w:rsidRPr="000C5213">
        <w:rPr>
          <w:rFonts w:ascii="Times New Roman" w:hAnsi="Times New Roman" w:cs="Times New Roman"/>
          <w:b/>
          <w:color w:val="0070C0"/>
          <w:sz w:val="28"/>
          <w:szCs w:val="28"/>
        </w:rPr>
        <w:t>)</w:t>
      </w:r>
      <w:r w:rsidRPr="00163EF7">
        <w:rPr>
          <w:rFonts w:ascii="Times New Roman" w:hAnsi="Times New Roman" w:cs="Times New Roman"/>
          <w:sz w:val="28"/>
          <w:szCs w:val="28"/>
        </w:rPr>
        <w:t xml:space="preserve"> с кнопкой возврата.</w:t>
      </w:r>
      <w:r w:rsidR="003D3876" w:rsidRPr="003D3876">
        <w:rPr>
          <w:rFonts w:ascii="Times New Roman" w:hAnsi="Times New Roman" w:cs="Times New Roman"/>
          <w:sz w:val="28"/>
          <w:szCs w:val="28"/>
        </w:rPr>
        <w:t xml:space="preserve"> </w:t>
      </w:r>
      <w:r w:rsidR="003D3876">
        <w:rPr>
          <w:rFonts w:ascii="Times New Roman" w:hAnsi="Times New Roman" w:cs="Times New Roman"/>
          <w:sz w:val="28"/>
          <w:szCs w:val="28"/>
        </w:rPr>
        <w:t xml:space="preserve">Но как </w:t>
      </w:r>
      <w:r w:rsidR="00DF08D0">
        <w:rPr>
          <w:rFonts w:ascii="Times New Roman" w:hAnsi="Times New Roman" w:cs="Times New Roman"/>
          <w:sz w:val="28"/>
          <w:szCs w:val="28"/>
        </w:rPr>
        <w:t>бот узнает, что ему нужно вернуться обратно</w:t>
      </w:r>
      <w:r w:rsidR="00DF08D0" w:rsidRPr="00DF08D0">
        <w:rPr>
          <w:rFonts w:ascii="Times New Roman" w:hAnsi="Times New Roman" w:cs="Times New Roman"/>
          <w:sz w:val="28"/>
          <w:szCs w:val="28"/>
        </w:rPr>
        <w:t>?</w:t>
      </w:r>
    </w:p>
    <w:p w:rsidR="00DF08D0" w:rsidRDefault="00DF08D0" w:rsidP="00DF0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обработать нажатие.</w:t>
      </w:r>
    </w:p>
    <w:p w:rsidR="00F40391" w:rsidRDefault="00F40391" w:rsidP="00DF08D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C5213">
        <w:rPr>
          <w:rFonts w:ascii="Times New Roman" w:hAnsi="Times New Roman" w:cs="Times New Roman"/>
          <w:sz w:val="28"/>
          <w:szCs w:val="28"/>
        </w:rPr>
        <w:t xml:space="preserve"> </w:t>
      </w:r>
      <w:r w:rsidR="000C5213">
        <w:rPr>
          <w:rFonts w:ascii="Times New Roman" w:hAnsi="Times New Roman" w:cs="Times New Roman"/>
          <w:sz w:val="28"/>
          <w:szCs w:val="28"/>
        </w:rPr>
        <w:t>модуле</w:t>
      </w:r>
      <w:r w:rsidRPr="000C5213">
        <w:rPr>
          <w:rFonts w:ascii="Times New Roman" w:hAnsi="Times New Roman" w:cs="Times New Roman"/>
          <w:sz w:val="28"/>
          <w:szCs w:val="28"/>
        </w:rPr>
        <w:t xml:space="preserve"> </w:t>
      </w:r>
      <w:r w:rsidRPr="000C521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0C5213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0C521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Pr="000C5213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0C521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="000C5213" w:rsidRPr="000C5213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0C5213" w:rsidRPr="000C521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0C52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</w:t>
      </w:r>
      <w:r w:rsidRPr="00F403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добавим еще одну ветвь</w:t>
      </w:r>
      <w:r w:rsidRPr="00F40391">
        <w:rPr>
          <w:rFonts w:ascii="Times New Roman" w:hAnsi="Times New Roman" w:cs="Times New Roman"/>
          <w:sz w:val="28"/>
          <w:szCs w:val="28"/>
        </w:rPr>
        <w:t>:</w:t>
      </w:r>
    </w:p>
    <w:p w:rsidR="00F40391" w:rsidRPr="00F40391" w:rsidRDefault="00F40391" w:rsidP="00F403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F4039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F4039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'&lt;&lt;'</w:t>
      </w:r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self.pressed_btn_back</w:t>
      </w:r>
      <w:proofErr w:type="spell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(message)</w:t>
      </w:r>
    </w:p>
    <w:p w:rsidR="00F40391" w:rsidRPr="00F40391" w:rsidRDefault="00F40391" w:rsidP="00DF08D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21FF5" w:rsidRPr="00664148" w:rsidRDefault="00F40391" w:rsidP="00421FF5">
      <w:pPr>
        <w:rPr>
          <w:rFonts w:ascii="Times New Roman" w:hAnsi="Times New Roman" w:cs="Times New Roman"/>
          <w:sz w:val="28"/>
          <w:szCs w:val="28"/>
        </w:rPr>
      </w:pPr>
      <w:r w:rsidRPr="00F40391">
        <w:rPr>
          <w:rFonts w:ascii="Times New Roman" w:hAnsi="Times New Roman" w:cs="Times New Roman"/>
          <w:sz w:val="28"/>
          <w:szCs w:val="28"/>
        </w:rPr>
        <w:t>И обработчик</w:t>
      </w:r>
      <w:r w:rsidRPr="00664148">
        <w:rPr>
          <w:rFonts w:ascii="Times New Roman" w:hAnsi="Times New Roman" w:cs="Times New Roman"/>
          <w:sz w:val="28"/>
          <w:szCs w:val="28"/>
        </w:rPr>
        <w:t>:</w:t>
      </w:r>
    </w:p>
    <w:p w:rsidR="00F40391" w:rsidRPr="00F40391" w:rsidRDefault="00F40391" w:rsidP="00F403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F4039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F4039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pressed_btn_</w:t>
      </w:r>
      <w:proofErr w:type="gramStart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back</w:t>
      </w:r>
      <w:proofErr w:type="spell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F40391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F4039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F4039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обрабатывает входящие текстовые сообщения от нажатия на кнопку </w:t>
      </w:r>
      <w:r w:rsidR="0010773E" w:rsidRP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‘</w:t>
      </w:r>
      <w:r w:rsid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Назад</w:t>
      </w:r>
      <w:r w:rsidR="0010773E" w:rsidRP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’</w:t>
      </w:r>
      <w:r w:rsidRPr="00F4039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.</w:t>
      </w:r>
      <w:r w:rsidRPr="00F4039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F4039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F4039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F403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.bot.send_</w:t>
      </w:r>
      <w:proofErr w:type="gramStart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message.chat.id, </w:t>
      </w:r>
      <w:r w:rsidRP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Вы</w:t>
      </w:r>
      <w:r w:rsidRP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вернулись</w:t>
      </w:r>
      <w:r w:rsidRP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назад</w:t>
      </w:r>
      <w:r w:rsidRP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F4039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reply_markup</w:t>
      </w:r>
      <w:proofErr w:type="spell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F4039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.keybords.start_menu</w:t>
      </w:r>
      <w:proofErr w:type="spellEnd"/>
      <w:r w:rsidRPr="00F4039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:rsidR="00421FF5" w:rsidRPr="00F40391" w:rsidRDefault="00421FF5" w:rsidP="00421FF5">
      <w:pPr>
        <w:rPr>
          <w:lang w:val="en-US"/>
        </w:rPr>
      </w:pPr>
    </w:p>
    <w:p w:rsidR="00421FF5" w:rsidRDefault="0022766A" w:rsidP="00CE36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0391">
        <w:rPr>
          <w:rFonts w:ascii="Courier New" w:hAnsi="Courier New" w:cs="Courier New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E63DF0C" wp14:editId="6870BF26">
                <wp:simplePos x="0" y="0"/>
                <wp:positionH relativeFrom="margin">
                  <wp:posOffset>-455574</wp:posOffset>
                </wp:positionH>
                <wp:positionV relativeFrom="paragraph">
                  <wp:posOffset>-514223</wp:posOffset>
                </wp:positionV>
                <wp:extent cx="6660000" cy="9756000"/>
                <wp:effectExtent l="0" t="0" r="26670" b="17145"/>
                <wp:wrapNone/>
                <wp:docPr id="42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F305C" id="Прямоугольник 12" o:spid="_x0000_s1026" style="position:absolute;margin-left:-35.85pt;margin-top:-40.5pt;width:524.4pt;height:768.2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ojG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amE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F40391">
        <w:rPr>
          <w:rFonts w:ascii="Times New Roman" w:hAnsi="Times New Roman" w:cs="Times New Roman"/>
          <w:sz w:val="28"/>
          <w:szCs w:val="28"/>
        </w:rPr>
        <w:t xml:space="preserve">Мы вернемся назад, получим сообщение </w:t>
      </w:r>
      <w:r w:rsidR="00F40391" w:rsidRP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"Вы вернулись назад"</w:t>
      </w:r>
      <w:r w:rsidR="00F4039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 xml:space="preserve"> </w:t>
      </w:r>
      <w:r w:rsidR="00F40391">
        <w:rPr>
          <w:rFonts w:ascii="Times New Roman" w:hAnsi="Times New Roman" w:cs="Times New Roman"/>
          <w:sz w:val="28"/>
          <w:szCs w:val="28"/>
        </w:rPr>
        <w:t>и вновь окажемся на главном меню</w:t>
      </w:r>
      <w:r w:rsidR="00F55451">
        <w:rPr>
          <w:rFonts w:ascii="Times New Roman" w:hAnsi="Times New Roman" w:cs="Times New Roman"/>
          <w:sz w:val="28"/>
          <w:szCs w:val="28"/>
        </w:rPr>
        <w:t xml:space="preserve"> (</w:t>
      </w:r>
      <w:r w:rsidR="000C5213">
        <w:rPr>
          <w:rFonts w:ascii="Times New Roman" w:hAnsi="Times New Roman" w:cs="Times New Roman"/>
          <w:sz w:val="28"/>
          <w:szCs w:val="28"/>
        </w:rPr>
        <w:t xml:space="preserve">отображение главного меню обеспечит </w:t>
      </w:r>
      <w:r w:rsidR="00F55451">
        <w:rPr>
          <w:rFonts w:ascii="Times New Roman" w:hAnsi="Times New Roman" w:cs="Times New Roman"/>
          <w:sz w:val="28"/>
          <w:szCs w:val="28"/>
        </w:rPr>
        <w:t xml:space="preserve">вызов метода </w:t>
      </w:r>
      <w:r w:rsidR="00F55451" w:rsidRPr="000C521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start</w:t>
      </w:r>
      <w:r w:rsidR="00F55451" w:rsidRPr="000C5213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="00F55451" w:rsidRPr="000C521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menu</w:t>
      </w:r>
      <w:r w:rsidR="00F55451" w:rsidRPr="000C5213">
        <w:rPr>
          <w:rFonts w:ascii="Times New Roman" w:hAnsi="Times New Roman" w:cs="Times New Roman"/>
          <w:b/>
          <w:color w:val="0070C0"/>
          <w:sz w:val="28"/>
          <w:szCs w:val="28"/>
        </w:rPr>
        <w:t>()</w:t>
      </w:r>
      <w:r w:rsidR="00F55451">
        <w:rPr>
          <w:rFonts w:ascii="Times New Roman" w:hAnsi="Times New Roman" w:cs="Times New Roman"/>
          <w:sz w:val="28"/>
          <w:szCs w:val="28"/>
        </w:rPr>
        <w:t>)</w:t>
      </w:r>
      <w:r w:rsidR="00F40391">
        <w:rPr>
          <w:rFonts w:ascii="Times New Roman" w:hAnsi="Times New Roman" w:cs="Times New Roman"/>
          <w:sz w:val="28"/>
          <w:szCs w:val="28"/>
        </w:rPr>
        <w:t>.</w:t>
      </w:r>
    </w:p>
    <w:p w:rsidR="00CE36DE" w:rsidRDefault="00CE36DE" w:rsidP="00CE36D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т</w:t>
      </w:r>
      <w:r w:rsidR="000C5213">
        <w:rPr>
          <w:rFonts w:ascii="Times New Roman" w:hAnsi="Times New Roman" w:cs="Times New Roman"/>
          <w:sz w:val="28"/>
          <w:szCs w:val="28"/>
        </w:rPr>
        <w:t>акой получился подробный разбор!</w:t>
      </w:r>
    </w:p>
    <w:p w:rsidR="004C5985" w:rsidRDefault="004C5985" w:rsidP="004C5985">
      <w:pPr>
        <w:pStyle w:val="HTML9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Но это еще не все. Мы создали новый модуль</w:t>
      </w:r>
      <w:r w:rsidR="000C5213">
        <w:rPr>
          <w:rFonts w:ascii="Times New Roman" w:hAnsi="Times New Roman" w:cs="Times New Roman"/>
          <w:sz w:val="28"/>
          <w:szCs w:val="28"/>
        </w:rPr>
        <w:t xml:space="preserve"> с обработчиками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521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handler_all_text.py</w:t>
      </w:r>
      <w:r w:rsidRPr="004C5985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При этом, важно вспомнить, что все модули в нашем проекте привязаны к одному </w:t>
      </w:r>
      <w:r w:rsidR="002B7817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центральному</w:t>
      </w: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модулю</w:t>
      </w:r>
      <w:r w:rsidR="003115A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 w:rsidR="003115AA" w:rsidRPr="000C521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handler</w:t>
      </w:r>
      <w:r w:rsidR="003115AA" w:rsidRPr="000C521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_</w:t>
      </w:r>
      <w:r w:rsidR="003115AA" w:rsidRPr="000C521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main</w:t>
      </w:r>
      <w:r w:rsidR="003115AA" w:rsidRPr="000C5213"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  <w:t>.</w:t>
      </w:r>
      <w:proofErr w:type="spellStart"/>
      <w:r w:rsidR="003115AA" w:rsidRPr="000C5213">
        <w:rPr>
          <w:rFonts w:ascii="Times New Roman" w:eastAsia="Times New Roman" w:hAnsi="Times New Roman" w:cs="Times New Roman"/>
          <w:b/>
          <w:color w:val="0070C0"/>
          <w:sz w:val="28"/>
          <w:szCs w:val="28"/>
          <w:lang w:val="en-US" w:eastAsia="ru-RU"/>
        </w:rPr>
        <w:t>py</w:t>
      </w:r>
      <w:proofErr w:type="spellEnd"/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.</w:t>
      </w:r>
      <w:r w:rsidR="003115AA" w:rsidRPr="003115A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 w:rsidR="003115A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Нужно дополнить его некоторыми важными командами</w:t>
      </w:r>
      <w:r w:rsidR="003115AA" w:rsidRPr="003115A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:</w:t>
      </w:r>
    </w:p>
    <w:p w:rsidR="003115AA" w:rsidRDefault="003115AA" w:rsidP="003115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3115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from</w:t>
      </w:r>
      <w:proofErr w:type="gramEnd"/>
      <w:r w:rsidRPr="003115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handlers.handler_all_text</w:t>
      </w:r>
      <w:proofErr w:type="spellEnd"/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115A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HandlerAllText</w:t>
      </w:r>
      <w:proofErr w:type="spellEnd"/>
    </w:p>
    <w:p w:rsidR="000C5213" w:rsidRPr="000C5213" w:rsidRDefault="000C5213" w:rsidP="003115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…</w:t>
      </w:r>
    </w:p>
    <w:p w:rsidR="003115AA" w:rsidRPr="003115AA" w:rsidRDefault="003115AA" w:rsidP="003115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3115A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.handler_all_text</w:t>
      </w:r>
      <w:proofErr w:type="spellEnd"/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HandlerAllText</w:t>
      </w:r>
      <w:proofErr w:type="spellEnd"/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3115A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</w:t>
      </w:r>
      <w:proofErr w:type="spellEnd"/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3115AA" w:rsidRPr="003115AA" w:rsidRDefault="003115AA" w:rsidP="003115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3115A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.handler_all_</w:t>
      </w:r>
      <w:proofErr w:type="gramStart"/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text.handle</w:t>
      </w:r>
      <w:proofErr w:type="spellEnd"/>
      <w:r w:rsidRPr="003115A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proofErr w:type="gramEnd"/>
    </w:p>
    <w:p w:rsidR="003115AA" w:rsidRPr="003115AA" w:rsidRDefault="003115AA" w:rsidP="004C5985">
      <w:pPr>
        <w:pStyle w:val="HTML9"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80808"/>
          <w:sz w:val="28"/>
          <w:szCs w:val="28"/>
          <w:lang w:val="en-US" w:eastAsia="ru-RU"/>
        </w:rPr>
      </w:pPr>
    </w:p>
    <w:p w:rsidR="009969F1" w:rsidRDefault="003115AA" w:rsidP="00421FF5">
      <w:pP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И теперь его код будет выглядеть следующим образом</w:t>
      </w:r>
      <w:r w:rsidRPr="003115AA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:</w:t>
      </w:r>
    </w:p>
    <w:p w:rsidR="003115AA" w:rsidRPr="003115AA" w:rsidRDefault="003115AA" w:rsidP="003115A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1E046F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</w:rPr>
        <w:t>Листинг</w:t>
      </w:r>
      <w:r w:rsidRPr="003115AA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7</w:t>
      </w:r>
      <w:r w:rsidRPr="003115AA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 xml:space="preserve">. </w:t>
      </w:r>
      <w:r w:rsidRPr="001E046F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step</w:t>
      </w:r>
      <w:r w:rsidRPr="003115AA">
        <w:rPr>
          <w:rFonts w:ascii="Times New Roman" w:eastAsia="Arial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_3/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handlers</w:t>
      </w:r>
      <w:r w:rsidRPr="003115AA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>handler_main</w:t>
      </w:r>
      <w:r w:rsidRPr="003115A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BA75F5" w:rsidRPr="00BA75F5" w:rsidRDefault="00BA75F5" w:rsidP="00BA7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импортируем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="00BF1A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="00BF1A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HandlerCommands</w:t>
      </w:r>
      <w:proofErr w:type="spellEnd"/>
      <w:r w:rsidR="00BF1A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BF1A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манд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BA75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handlers.handler_com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HandlerCommands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импортируем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HandlerAllText</w:t>
      </w:r>
      <w:proofErr w:type="spellEnd"/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BF1A2A" w:rsidRPr="00BF1A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-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обработка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нажатия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иные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сообщения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BA75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proofErr w:type="spellStart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handlers.handler_all_text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HandlerAllText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75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proofErr w:type="spellStart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HandlerMain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компоновщик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BA75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BA75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BA75F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BA75F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BA75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bot):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объект</w:t>
      </w:r>
      <w:r w:rsidR="0010773E" w:rsidRPr="0010773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нашего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бота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A75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bot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будет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EE7C3D"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инициализация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обработчиков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A75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.handler_commands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HandlerCommands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A75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A75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.handler_all_text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HandlerAllText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A75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BA75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r w:rsidRPr="00BA75F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handle(</w:t>
      </w:r>
      <w:r w:rsidRPr="00BA75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будет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запуск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обработчиков</w:t>
      </w:r>
      <w:r w:rsidRPr="00BA75F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BA75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.handler_commands.handle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BA75F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.handler_all_text.handle</w:t>
      </w:r>
      <w:proofErr w:type="spellEnd"/>
      <w:r w:rsidRPr="00BA75F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9969F1" w:rsidRPr="005F61EE" w:rsidRDefault="00997C21" w:rsidP="00421FF5"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Запустим проект</w:t>
      </w:r>
      <w:r w:rsidR="00C62FCE" w:rsidRPr="00C62FCE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 xml:space="preserve"> </w:t>
      </w:r>
      <w:r w:rsidR="00C62FCE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и сразу перейдем в раздел «О магазине»</w:t>
      </w:r>
      <w:r w:rsidR="00967F35" w:rsidRPr="00967F35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:</w:t>
      </w:r>
    </w:p>
    <w:p w:rsidR="00967F35" w:rsidRPr="00967F35" w:rsidRDefault="0010773E" w:rsidP="00421FF5">
      <w:pP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 w:rsidRPr="00F40391">
        <w:rPr>
          <w:rFonts w:ascii="Courier New" w:hAnsi="Courier New" w:cs="Courier New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3B94830" wp14:editId="6613233D">
                <wp:simplePos x="0" y="0"/>
                <wp:positionH relativeFrom="margin">
                  <wp:align>center</wp:align>
                </wp:positionH>
                <wp:positionV relativeFrom="paragraph">
                  <wp:posOffset>-501675</wp:posOffset>
                </wp:positionV>
                <wp:extent cx="6660000" cy="9756000"/>
                <wp:effectExtent l="0" t="0" r="26670" b="17145"/>
                <wp:wrapNone/>
                <wp:docPr id="45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E4560" id="Прямоугольник 12" o:spid="_x0000_s1026" style="position:absolute;margin-left:0;margin-top:-39.5pt;width:524.4pt;height:768.2pt;z-index:251781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967F35">
        <w:rPr>
          <w:rFonts w:ascii="Times New Roman" w:eastAsia="Times New Roman" w:hAnsi="Times New Roman" w:cs="Times New Roman"/>
          <w:noProof/>
          <w:color w:val="080808"/>
          <w:sz w:val="28"/>
          <w:szCs w:val="28"/>
          <w:lang w:eastAsia="ru-RU"/>
        </w:rPr>
        <w:drawing>
          <wp:anchor distT="0" distB="0" distL="114300" distR="114300" simplePos="0" relativeHeight="251778048" behindDoc="1" locked="0" layoutInCell="1" allowOverlap="1" wp14:anchorId="073BD825" wp14:editId="1DDFB605">
            <wp:simplePos x="0" y="0"/>
            <wp:positionH relativeFrom="column">
              <wp:posOffset>0</wp:posOffset>
            </wp:positionH>
            <wp:positionV relativeFrom="paragraph">
              <wp:posOffset>1092</wp:posOffset>
            </wp:positionV>
            <wp:extent cx="5727700" cy="2040890"/>
            <wp:effectExtent l="19050" t="19050" r="25400" b="16510"/>
            <wp:wrapTight wrapText="bothSides">
              <wp:wrapPolygon edited="0">
                <wp:start x="-72" y="-202"/>
                <wp:lineTo x="-72" y="21573"/>
                <wp:lineTo x="21624" y="21573"/>
                <wp:lineTo x="21624" y="-202"/>
                <wp:lineTo x="-72" y="-202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0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7C21" w:rsidRDefault="00967F35" w:rsidP="00421FF5">
      <w:pP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Работает. А теперь попробуем вернуться назад</w:t>
      </w:r>
      <w:r w:rsidRPr="00967F35">
        <w:rPr>
          <w:rFonts w:ascii="Times New Roman" w:eastAsia="Times New Roman" w:hAnsi="Times New Roman" w:cs="Times New Roman"/>
          <w:color w:val="080808"/>
          <w:sz w:val="28"/>
          <w:szCs w:val="28"/>
          <w:lang w:eastAsia="ru-RU"/>
        </w:rPr>
        <w:t>:</w:t>
      </w:r>
    </w:p>
    <w:p w:rsidR="00967F35" w:rsidRPr="00967F35" w:rsidRDefault="00967F35" w:rsidP="00421FF5"/>
    <w:p w:rsidR="009969F1" w:rsidRPr="00997C21" w:rsidRDefault="00B47530" w:rsidP="00421FF5">
      <w:r>
        <w:rPr>
          <w:noProof/>
          <w:lang w:eastAsia="ru-RU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0715" cy="2501900"/>
            <wp:effectExtent l="19050" t="19050" r="13335" b="1270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9F1" w:rsidRPr="00B47530" w:rsidRDefault="00B47530" w:rsidP="00421FF5">
      <w:pPr>
        <w:rPr>
          <w:rFonts w:ascii="Times New Roman" w:hAnsi="Times New Roman" w:cs="Times New Roman"/>
          <w:sz w:val="28"/>
          <w:szCs w:val="28"/>
        </w:rPr>
      </w:pPr>
      <w:r w:rsidRPr="00B47530">
        <w:rPr>
          <w:rFonts w:ascii="Times New Roman" w:hAnsi="Times New Roman" w:cs="Times New Roman"/>
          <w:sz w:val="28"/>
          <w:szCs w:val="28"/>
        </w:rPr>
        <w:t>Тоже работает.</w:t>
      </w:r>
    </w:p>
    <w:p w:rsidR="00F567D1" w:rsidRDefault="00F33B21" w:rsidP="00F567D1">
      <w:pPr>
        <w:pStyle w:val="1"/>
        <w:rPr>
          <w:noProof/>
        </w:rPr>
      </w:pPr>
      <w:bookmarkStart w:id="2" w:name="_Toc79587585"/>
      <w:r>
        <w:rPr>
          <w:caps w:val="0"/>
          <w:noProof/>
        </w:rPr>
        <w:t>ДОБАВЛЯЕМ ФУНКЦИОНАЛ «НАСТРОЙКИ»</w:t>
      </w:r>
      <w:bookmarkEnd w:id="2"/>
    </w:p>
    <w:p w:rsidR="009969F1" w:rsidRDefault="009969F1" w:rsidP="00421FF5"/>
    <w:p w:rsidR="00096680" w:rsidRDefault="002F1C2E" w:rsidP="00AC32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нам по такому же алгоритму необходимо добавить функционал для </w:t>
      </w:r>
      <w:r w:rsidR="005F61EE">
        <w:rPr>
          <w:rFonts w:ascii="Times New Roman" w:hAnsi="Times New Roman" w:cs="Times New Roman"/>
          <w:sz w:val="28"/>
          <w:szCs w:val="28"/>
        </w:rPr>
        <w:t>отображения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3185">
        <w:rPr>
          <w:rFonts w:ascii="Times New Roman" w:hAnsi="Times New Roman" w:cs="Times New Roman"/>
          <w:sz w:val="28"/>
          <w:szCs w:val="28"/>
        </w:rPr>
        <w:t>настроек нашего бота.</w:t>
      </w:r>
    </w:p>
    <w:p w:rsidR="003E170A" w:rsidRDefault="003E170A" w:rsidP="00AC3299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E170A">
        <w:rPr>
          <w:rFonts w:ascii="Times New Roman" w:hAnsi="Times New Roman" w:cs="Times New Roman"/>
          <w:sz w:val="28"/>
          <w:szCs w:val="28"/>
        </w:rPr>
        <w:t xml:space="preserve"> </w:t>
      </w:r>
      <w:r w:rsidR="00E924C1">
        <w:rPr>
          <w:rFonts w:ascii="Times New Roman" w:hAnsi="Times New Roman" w:cs="Times New Roman"/>
          <w:sz w:val="28"/>
          <w:szCs w:val="28"/>
        </w:rPr>
        <w:t>модуль</w:t>
      </w:r>
      <w:r w:rsidRPr="003E170A">
        <w:rPr>
          <w:rFonts w:ascii="Times New Roman" w:hAnsi="Times New Roman" w:cs="Times New Roman"/>
          <w:sz w:val="28"/>
          <w:szCs w:val="28"/>
        </w:rPr>
        <w:t xml:space="preserve"> </w:t>
      </w:r>
      <w:r w:rsidRPr="005F61EE"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handler</w:t>
      </w:r>
      <w:r w:rsidRPr="005F61EE">
        <w:rPr>
          <w:rFonts w:ascii="Times New Roman" w:hAnsi="Times New Roman" w:cs="Times New Roman"/>
          <w:b/>
          <w:bCs/>
          <w:color w:val="0070C0"/>
          <w:sz w:val="28"/>
          <w:szCs w:val="28"/>
        </w:rPr>
        <w:t>_</w:t>
      </w:r>
      <w:r w:rsidRPr="005F61EE"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all</w:t>
      </w:r>
      <w:r w:rsidRPr="005F61EE">
        <w:rPr>
          <w:rFonts w:ascii="Times New Roman" w:hAnsi="Times New Roman" w:cs="Times New Roman"/>
          <w:b/>
          <w:bCs/>
          <w:color w:val="0070C0"/>
          <w:sz w:val="28"/>
          <w:szCs w:val="28"/>
        </w:rPr>
        <w:t>_</w:t>
      </w:r>
      <w:r w:rsidRPr="005F61EE"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text</w:t>
      </w:r>
      <w:r w:rsidRPr="005F61EE"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  <w:proofErr w:type="spellStart"/>
      <w:r w:rsidRPr="005F61EE">
        <w:rPr>
          <w:rFonts w:ascii="Times New Roman" w:hAnsi="Times New Roman" w:cs="Times New Roman"/>
          <w:b/>
          <w:bCs/>
          <w:color w:val="0070C0"/>
          <w:sz w:val="28"/>
          <w:szCs w:val="28"/>
          <w:lang w:val="en-US"/>
        </w:rPr>
        <w:t>py</w:t>
      </w:r>
      <w:proofErr w:type="spellEnd"/>
      <w:r w:rsidRPr="003E170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обработка</w:t>
      </w:r>
      <w:r w:rsidRPr="003E170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нажатия соответствующей кнопки уже добавлена</w:t>
      </w:r>
      <w:r w:rsidR="00857104">
        <w:rPr>
          <w:rFonts w:ascii="Times New Roman" w:hAnsi="Times New Roman" w:cs="Times New Roman"/>
          <w:bCs/>
          <w:sz w:val="28"/>
          <w:szCs w:val="28"/>
        </w:rPr>
        <w:t xml:space="preserve"> ранее</w:t>
      </w:r>
      <w:r w:rsidR="00857104" w:rsidRPr="00857104">
        <w:rPr>
          <w:rFonts w:ascii="Times New Roman" w:hAnsi="Times New Roman" w:cs="Times New Roman"/>
          <w:bCs/>
          <w:sz w:val="28"/>
          <w:szCs w:val="28"/>
        </w:rPr>
        <w:t>:</w:t>
      </w:r>
    </w:p>
    <w:p w:rsidR="00857104" w:rsidRPr="00664148" w:rsidRDefault="00857104" w:rsidP="008571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Cs/>
        </w:rPr>
      </w:pPr>
      <w:r w:rsidRPr="00664148">
        <w:rPr>
          <w:bCs/>
        </w:rPr>
        <w:t>…</w:t>
      </w:r>
    </w:p>
    <w:p w:rsidR="00857104" w:rsidRPr="00664148" w:rsidRDefault="005F61EE" w:rsidP="008571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  <w:r w:rsidRPr="00F40391">
        <w:rPr>
          <w:rFonts w:ascii="Courier New" w:hAnsi="Courier New" w:cs="Courier New"/>
          <w:noProof/>
          <w:color w:val="000000" w:themeColor="text1"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1D2897E" wp14:editId="04F1639F">
                <wp:simplePos x="0" y="0"/>
                <wp:positionH relativeFrom="margin">
                  <wp:align>center</wp:align>
                </wp:positionH>
                <wp:positionV relativeFrom="paragraph">
                  <wp:posOffset>-553506</wp:posOffset>
                </wp:positionV>
                <wp:extent cx="6660000" cy="9756000"/>
                <wp:effectExtent l="0" t="0" r="26670" b="17145"/>
                <wp:wrapNone/>
                <wp:docPr id="14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F7CFC" id="Прямоугольник 12" o:spid="_x0000_s1026" style="position:absolute;margin-left:0;margin-top:-43.6pt;width:524.4pt;height:768.2pt;z-index:251790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857104" w:rsidRPr="006641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proofErr w:type="spellStart"/>
      <w:proofErr w:type="gramStart"/>
      <w:r w:rsidR="00857104"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</w:t>
      </w:r>
      <w:proofErr w:type="spellEnd"/>
      <w:proofErr w:type="gramEnd"/>
      <w:r w:rsidR="00857104" w:rsidRPr="0066414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="00857104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pressed</w:t>
      </w:r>
      <w:r w:rsidR="00857104" w:rsidRPr="006641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="00857104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btn</w:t>
      </w:r>
      <w:r w:rsidR="00857104" w:rsidRPr="006641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="00857104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settings</w:t>
      </w:r>
      <w:r w:rsidR="00857104" w:rsidRPr="006641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="00857104" w:rsidRPr="009969F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="00857104" w:rsidRPr="006641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r w:rsidR="00857104"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="00857104" w:rsidRPr="006641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="00857104" w:rsidRPr="00664148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="00857104" w:rsidRPr="0066414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="00857104" w:rsidRPr="0066414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="00857104"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обрабатывает</w:t>
      </w:r>
      <w:r w:rsidR="00857104" w:rsidRPr="0066414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="00857104"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входящие</w:t>
      </w:r>
      <w:r w:rsidR="00857104" w:rsidRPr="0066414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="00857104"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текстовые</w:t>
      </w:r>
      <w:r w:rsidR="00857104" w:rsidRPr="0066414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="00857104"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сообщения</w:t>
      </w:r>
      <w:r w:rsidR="00857104" w:rsidRPr="0066414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</w:p>
    <w:p w:rsidR="00857104" w:rsidRDefault="00857104" w:rsidP="00AA0B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6414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      </w:t>
      </w:r>
      <w:r w:rsidR="00A40F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 нажатия на к</w:t>
      </w:r>
      <w:bookmarkStart w:id="3" w:name="_GoBack"/>
      <w:bookmarkEnd w:id="3"/>
      <w:r w:rsidR="00A40F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ноп</w:t>
      </w:r>
      <w:r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ку </w:t>
      </w:r>
      <w:r w:rsidR="00A40FE1" w:rsidRPr="0054465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‘</w:t>
      </w:r>
      <w:r w:rsidR="00A40FE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Настройки</w:t>
      </w:r>
      <w:r w:rsidR="00A40FE1" w:rsidRPr="0054465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’</w:t>
      </w:r>
      <w:r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.</w:t>
      </w:r>
      <w:r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9969F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9969F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.bot.send_</w:t>
      </w:r>
      <w:proofErr w:type="gram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message.chat.id, MESSAGES[</w:t>
      </w:r>
      <w:r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'settings'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9969F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parse_mode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"HTML"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</w:t>
      </w:r>
      <w:proofErr w:type="spellStart"/>
      <w:r w:rsidRPr="009969F1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reply_markup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9969F1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.keybords.settings_menu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</w:t>
      </w:r>
    </w:p>
    <w:p w:rsidR="00857104" w:rsidRPr="00857104" w:rsidRDefault="00857104" w:rsidP="008571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bCs/>
          <w:lang w:val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…</w:t>
      </w:r>
    </w:p>
    <w:p w:rsidR="00857104" w:rsidRDefault="00857104" w:rsidP="008571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proofErr w:type="gramEnd"/>
      <w:r w:rsidRPr="009969F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9969F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'SETTINGS'</w:t>
      </w:r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]:</w:t>
      </w:r>
    </w:p>
    <w:p w:rsidR="009969F1" w:rsidRPr="00857104" w:rsidRDefault="00857104" w:rsidP="008571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self.pressed_btn_</w:t>
      </w:r>
      <w:proofErr w:type="gramStart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settings</w:t>
      </w:r>
      <w:proofErr w:type="spell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969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message)</w:t>
      </w:r>
    </w:p>
    <w:p w:rsidR="009969F1" w:rsidRDefault="00857104" w:rsidP="000A35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2CB1">
        <w:rPr>
          <w:rFonts w:ascii="Times New Roman" w:hAnsi="Times New Roman" w:cs="Times New Roman"/>
          <w:sz w:val="28"/>
          <w:szCs w:val="28"/>
        </w:rPr>
        <w:t xml:space="preserve">В </w:t>
      </w:r>
      <w:r w:rsidR="00E924C1">
        <w:rPr>
          <w:rFonts w:ascii="Times New Roman" w:hAnsi="Times New Roman" w:cs="Times New Roman"/>
          <w:sz w:val="28"/>
          <w:szCs w:val="28"/>
        </w:rPr>
        <w:t>модуле</w:t>
      </w:r>
      <w:r w:rsidRPr="002E2CB1">
        <w:rPr>
          <w:rFonts w:ascii="Times New Roman" w:hAnsi="Times New Roman" w:cs="Times New Roman"/>
          <w:sz w:val="28"/>
          <w:szCs w:val="28"/>
        </w:rPr>
        <w:t xml:space="preserve"> </w:t>
      </w:r>
      <w:r w:rsidRPr="00E3623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message</w:t>
      </w:r>
      <w:r w:rsidRPr="00E36233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E3623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2E2CB1">
        <w:rPr>
          <w:rFonts w:ascii="Times New Roman" w:hAnsi="Times New Roman" w:cs="Times New Roman"/>
          <w:sz w:val="28"/>
          <w:szCs w:val="28"/>
        </w:rPr>
        <w:t xml:space="preserve"> все необходимое уже есть</w:t>
      </w:r>
      <w:r w:rsidR="002E2CB1">
        <w:rPr>
          <w:rFonts w:ascii="Times New Roman" w:hAnsi="Times New Roman" w:cs="Times New Roman"/>
          <w:sz w:val="28"/>
          <w:szCs w:val="28"/>
        </w:rPr>
        <w:t xml:space="preserve">, </w:t>
      </w:r>
      <w:r w:rsidR="002E2CB1" w:rsidRPr="00E3623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="002E2CB1" w:rsidRPr="00E36233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2E2CB1" w:rsidRPr="00E3623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2E2CB1" w:rsidRPr="000A3567">
        <w:rPr>
          <w:rFonts w:ascii="Times New Roman" w:hAnsi="Times New Roman" w:cs="Times New Roman"/>
          <w:sz w:val="28"/>
          <w:szCs w:val="28"/>
        </w:rPr>
        <w:t xml:space="preserve"> </w:t>
      </w:r>
      <w:r w:rsidR="002E2CB1">
        <w:rPr>
          <w:rFonts w:ascii="Times New Roman" w:hAnsi="Times New Roman" w:cs="Times New Roman"/>
          <w:sz w:val="28"/>
          <w:szCs w:val="28"/>
        </w:rPr>
        <w:t>мы также заполнили.</w:t>
      </w:r>
    </w:p>
    <w:p w:rsidR="003A4A9B" w:rsidRDefault="00E36233" w:rsidP="000A35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Вновь выполним запуск и перейдем в раздел настроек</w:t>
      </w:r>
      <w:r w:rsidR="003A4A9B">
        <w:rPr>
          <w:rFonts w:ascii="Times New Roman" w:hAnsi="Times New Roman" w:cs="Times New Roman"/>
          <w:sz w:val="28"/>
          <w:szCs w:val="28"/>
        </w:rPr>
        <w:t>.</w:t>
      </w:r>
    </w:p>
    <w:p w:rsidR="00E36233" w:rsidRDefault="00E36233" w:rsidP="000A35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82144" behindDoc="1" locked="0" layoutInCell="1" allowOverlap="1" wp14:anchorId="4E5FE1AA" wp14:editId="4F6105F5">
            <wp:simplePos x="0" y="0"/>
            <wp:positionH relativeFrom="margin">
              <wp:align>center</wp:align>
            </wp:positionH>
            <wp:positionV relativeFrom="paragraph">
              <wp:posOffset>419583</wp:posOffset>
            </wp:positionV>
            <wp:extent cx="5720715" cy="2501900"/>
            <wp:effectExtent l="19050" t="19050" r="13335" b="12700"/>
            <wp:wrapTight wrapText="bothSides">
              <wp:wrapPolygon edited="0">
                <wp:start x="-72" y="-164"/>
                <wp:lineTo x="-72" y="21545"/>
                <wp:lineTo x="21578" y="21545"/>
                <wp:lineTo x="21578" y="-164"/>
                <wp:lineTo x="-72" y="-164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501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2BF">
        <w:rPr>
          <w:rFonts w:ascii="Times New Roman" w:hAnsi="Times New Roman" w:cs="Times New Roman"/>
          <w:sz w:val="28"/>
          <w:szCs w:val="28"/>
        </w:rPr>
        <w:t xml:space="preserve">Все работает. </w:t>
      </w:r>
    </w:p>
    <w:p w:rsidR="00E36233" w:rsidRDefault="009D42BF" w:rsidP="000A356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можно легко вернуться назад.</w:t>
      </w:r>
      <w:r w:rsidR="009B3C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3C38" w:rsidRDefault="00A0499B" w:rsidP="000A3567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E36233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Здесь </w:t>
      </w:r>
      <w:r w:rsidR="00E36233" w:rsidRPr="00E36233">
        <w:rPr>
          <w:rFonts w:ascii="Times New Roman" w:hAnsi="Times New Roman" w:cs="Times New Roman"/>
          <w:color w:val="FF0000"/>
          <w:sz w:val="28"/>
          <w:szCs w:val="28"/>
          <w:u w:val="single"/>
        </w:rPr>
        <w:t xml:space="preserve">прошу вас </w:t>
      </w:r>
      <w:r w:rsidRPr="00E36233">
        <w:rPr>
          <w:rFonts w:ascii="Times New Roman" w:hAnsi="Times New Roman" w:cs="Times New Roman"/>
          <w:color w:val="FF0000"/>
          <w:sz w:val="28"/>
          <w:szCs w:val="28"/>
          <w:u w:val="single"/>
        </w:rPr>
        <w:t>сделать паузу и не спеша, как следует, еще раз пройти весь представленный материал.</w:t>
      </w:r>
    </w:p>
    <w:p w:rsidR="00F567D1" w:rsidRPr="005C4806" w:rsidRDefault="00E36233" w:rsidP="005C480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Вначале все покажется сложным, но когда вы пройдете материал несколько раз и погрузитесь в код, поймаете ошибки, исправите их, сделаете отладку, постепенно все хорошо усвоится</w:t>
      </w:r>
    </w:p>
    <w:p w:rsidR="00165112" w:rsidRPr="008F12F6" w:rsidRDefault="005C4806" w:rsidP="005C4806">
      <w:pPr>
        <w:sectPr w:rsidR="00165112" w:rsidRPr="008F12F6" w:rsidSect="00E65EE1">
          <w:footerReference w:type="default" r:id="rId17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bookmarkStart w:id="4" w:name="_Toc71813733"/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459392C" wp14:editId="1DF34745">
                <wp:simplePos x="0" y="0"/>
                <wp:positionH relativeFrom="margin">
                  <wp:posOffset>-483130</wp:posOffset>
                </wp:positionH>
                <wp:positionV relativeFrom="paragraph">
                  <wp:posOffset>-562778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59392C" id="Прямоугольник 64" o:spid="_x0000_s1028" style="position:absolute;left:0;text-align:left;margin-left:-38.05pt;margin-top:-44.3pt;width:524.4pt;height:768.2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4"/>
    </w:p>
    <w:p w:rsidR="006512AE" w:rsidRPr="008F12F6" w:rsidRDefault="006512AE" w:rsidP="00625DD9">
      <w:pPr>
        <w:pStyle w:val="1"/>
        <w:spacing w:before="0"/>
        <w:rPr>
          <w:noProof/>
        </w:rPr>
      </w:pPr>
      <w:bookmarkStart w:id="5" w:name="_Toc79587586"/>
      <w:r w:rsidRPr="00CE1E92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56191" behindDoc="1" locked="0" layoutInCell="1" allowOverlap="1" wp14:anchorId="7242BB40" wp14:editId="0516682F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B21">
        <w:rPr>
          <w:caps w:val="0"/>
          <w:noProof/>
        </w:rPr>
        <w:t>ЗАКЛЮЧЕНИЕ</w:t>
      </w:r>
      <w:bookmarkEnd w:id="5"/>
    </w:p>
    <w:p w:rsidR="00576B76" w:rsidRPr="008F12F6" w:rsidRDefault="00576B76" w:rsidP="00706D60">
      <w:pPr>
        <w:rPr>
          <w:noProof/>
        </w:rPr>
      </w:pPr>
    </w:p>
    <w:p w:rsidR="00E95505" w:rsidRPr="00453BFD" w:rsidRDefault="00453BFD" w:rsidP="00D96DB1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Возможности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Pr="00453BF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Bot</w:t>
      </w:r>
      <w:r w:rsidRPr="00453BF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API</w:t>
      </w:r>
      <w:r w:rsidRPr="00453BF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позволяют настраивать обработку событий вашего бота. Общий принцип создания обработчиков несложный, но нужно знать какие для этого используются команды и какие они принимают параметры. Правильным будет подробное изучение возможностей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Pr="00453BF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Bot</w:t>
      </w:r>
      <w:r w:rsidRPr="00453BF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API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по документации. </w:t>
      </w:r>
    </w:p>
    <w:p w:rsidR="00873804" w:rsidRPr="00966747" w:rsidRDefault="00873804" w:rsidP="00706D60">
      <w:pPr>
        <w:rPr>
          <w:noProof/>
        </w:rPr>
      </w:pPr>
    </w:p>
    <w:bookmarkStart w:id="6" w:name="_Toc79587587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D96DB1" w:rsidRDefault="00706D60" w:rsidP="00706D60">
          <w:pPr>
            <w:pStyle w:val="21"/>
            <w:rPr>
              <w:noProof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6" w:displacedByCustomXml="prev"/>
    <w:p w:rsidR="00985C74" w:rsidRDefault="00181F19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Возможность создания привычных графических интерфейсов позволяет создавать для бота традиционные средства управления.</w:t>
      </w:r>
    </w:p>
    <w:p w:rsidR="00181F19" w:rsidRDefault="009913F2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Мы можем реализовать форматирование элементов интерфейса даже посредством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HTML</w:t>
      </w:r>
      <w:r>
        <w:rPr>
          <w:rFonts w:ascii="Times New Roman" w:hAnsi="Times New Roman" w:cs="Times New Roman"/>
          <w:noProof/>
          <w:sz w:val="26"/>
          <w:szCs w:val="26"/>
        </w:rPr>
        <w:t>-тегов и атрибутов.</w:t>
      </w:r>
    </w:p>
    <w:p w:rsidR="009913F2" w:rsidRDefault="006200BF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Задача разработчика – создавать элементы управления, настраивать их внешний вид, далее создавать и привязывать обработчики с необходимым функционалом.</w:t>
      </w:r>
    </w:p>
    <w:p w:rsidR="009D72F2" w:rsidRPr="00625DD9" w:rsidRDefault="009D72F2" w:rsidP="00625DD9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Представленный алгоритм похож на написание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PyQt</w:t>
      </w:r>
      <w:r w:rsidRPr="009D72F2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>приложений, когда мы создаем окно, размещаем в нем кнопки, отлавливаем событие нажатия и запускаем привязанные к этим событиям обработчики.</w:t>
      </w:r>
    </w:p>
    <w:p w:rsidR="00BB19D4" w:rsidRDefault="00BB19D4" w:rsidP="00BB19D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разрабатываемого </w:t>
      </w:r>
      <w:r w:rsidR="00152E4A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152E4A" w:rsidRPr="00152E4A">
        <w:rPr>
          <w:rFonts w:ascii="Times New Roman" w:hAnsi="Times New Roman" w:cs="Times New Roman"/>
          <w:noProof/>
          <w:sz w:val="26"/>
          <w:szCs w:val="26"/>
        </w:rPr>
        <w:t>-</w:t>
      </w:r>
      <w:r w:rsidR="00196CCC">
        <w:rPr>
          <w:rFonts w:ascii="Times New Roman" w:hAnsi="Times New Roman" w:cs="Times New Roman"/>
          <w:noProof/>
          <w:sz w:val="26"/>
          <w:szCs w:val="26"/>
        </w:rPr>
        <w:t>бота привед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ена на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на 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6F6C3F" w:rsidRDefault="00B300A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8BB497D" wp14:editId="53FF14B4">
                <wp:simplePos x="0" y="0"/>
                <wp:positionH relativeFrom="margin">
                  <wp:align>center</wp:align>
                </wp:positionH>
                <wp:positionV relativeFrom="paragraph">
                  <wp:posOffset>-498272</wp:posOffset>
                </wp:positionV>
                <wp:extent cx="6660000" cy="9756000"/>
                <wp:effectExtent l="0" t="0" r="26670" b="17145"/>
                <wp:wrapNone/>
                <wp:docPr id="30" name="Прямоугольник 30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505" w:rsidRPr="00F00819" w:rsidRDefault="00E95505" w:rsidP="00E95505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B497D" id="Прямоугольник 30" o:spid="_x0000_s1029" style="position:absolute;left:0;text-align:left;margin-left:0;margin-top:-39.25pt;width:524.4pt;height:768.2pt;z-index:-251609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" filled="f" strokecolor="#2f5496 [2404]" strokeweight="1pt">
                <v:textbox>
                  <w:txbxContent>
                    <w:p w:rsidR="00E95505" w:rsidRPr="00F00819" w:rsidRDefault="00E95505" w:rsidP="00E95505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64148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599180"/>
            <wp:effectExtent l="19050" t="19050" r="25400" b="203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99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9D4" w:rsidRPr="00BB19D4" w:rsidRDefault="00DA0B78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8F6DD9">
        <w:rPr>
          <w:rFonts w:ascii="Times New Roman" w:hAnsi="Times New Roman" w:cs="Times New Roman"/>
          <w:noProof/>
          <w:sz w:val="26"/>
          <w:szCs w:val="26"/>
        </w:rPr>
        <w:t>С</w:t>
      </w:r>
      <w:r w:rsidR="00C70ACC">
        <w:rPr>
          <w:rFonts w:ascii="Times New Roman" w:hAnsi="Times New Roman" w:cs="Times New Roman"/>
          <w:noProof/>
          <w:sz w:val="26"/>
          <w:szCs w:val="26"/>
        </w:rPr>
        <w:t>тр</w:t>
      </w:r>
      <w:r w:rsidR="008F6DD9">
        <w:rPr>
          <w:rFonts w:ascii="Times New Roman" w:hAnsi="Times New Roman" w:cs="Times New Roman"/>
          <w:noProof/>
          <w:sz w:val="26"/>
          <w:szCs w:val="26"/>
        </w:rPr>
        <w:t>у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ктура проекта </w:t>
      </w:r>
    </w:p>
    <w:p w:rsidR="00966747" w:rsidRPr="00966747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</w:rPr>
      </w:pPr>
    </w:p>
    <w:sectPr w:rsidR="00966747" w:rsidRPr="00966747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30513957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AA0B53">
          <w:rPr>
            <w:noProof/>
            <w:lang w:bidi="ru-RU"/>
          </w:rPr>
          <w:t>19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614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083"/>
    <w:rsid w:val="00015794"/>
    <w:rsid w:val="00017DEA"/>
    <w:rsid w:val="00020FC9"/>
    <w:rsid w:val="0003380F"/>
    <w:rsid w:val="00035A83"/>
    <w:rsid w:val="000411DF"/>
    <w:rsid w:val="00042A61"/>
    <w:rsid w:val="000433F6"/>
    <w:rsid w:val="0004628D"/>
    <w:rsid w:val="00061732"/>
    <w:rsid w:val="00062886"/>
    <w:rsid w:val="00063CA2"/>
    <w:rsid w:val="000675CC"/>
    <w:rsid w:val="00072813"/>
    <w:rsid w:val="00080C39"/>
    <w:rsid w:val="0008174B"/>
    <w:rsid w:val="00083C00"/>
    <w:rsid w:val="00092BE7"/>
    <w:rsid w:val="00092FE1"/>
    <w:rsid w:val="000934B2"/>
    <w:rsid w:val="00096680"/>
    <w:rsid w:val="000A20BE"/>
    <w:rsid w:val="000A3567"/>
    <w:rsid w:val="000B1055"/>
    <w:rsid w:val="000B5E2F"/>
    <w:rsid w:val="000B7E08"/>
    <w:rsid w:val="000C3527"/>
    <w:rsid w:val="000C5213"/>
    <w:rsid w:val="000C7FDB"/>
    <w:rsid w:val="000D0227"/>
    <w:rsid w:val="000D0AF5"/>
    <w:rsid w:val="000E6735"/>
    <w:rsid w:val="000F5CE0"/>
    <w:rsid w:val="00100817"/>
    <w:rsid w:val="00101563"/>
    <w:rsid w:val="00104CC6"/>
    <w:rsid w:val="0010773E"/>
    <w:rsid w:val="00110C82"/>
    <w:rsid w:val="001111A3"/>
    <w:rsid w:val="001144E3"/>
    <w:rsid w:val="00117083"/>
    <w:rsid w:val="001276C5"/>
    <w:rsid w:val="00131B50"/>
    <w:rsid w:val="00136DDD"/>
    <w:rsid w:val="00141F03"/>
    <w:rsid w:val="00143E97"/>
    <w:rsid w:val="00152E4A"/>
    <w:rsid w:val="001610EE"/>
    <w:rsid w:val="00161201"/>
    <w:rsid w:val="00163624"/>
    <w:rsid w:val="00163EF7"/>
    <w:rsid w:val="00165112"/>
    <w:rsid w:val="00174CC2"/>
    <w:rsid w:val="00180DC3"/>
    <w:rsid w:val="00181DC0"/>
    <w:rsid w:val="00181F19"/>
    <w:rsid w:val="00183090"/>
    <w:rsid w:val="00184A71"/>
    <w:rsid w:val="0018646B"/>
    <w:rsid w:val="00193A86"/>
    <w:rsid w:val="00196543"/>
    <w:rsid w:val="00196CCC"/>
    <w:rsid w:val="001A0417"/>
    <w:rsid w:val="001A1BE6"/>
    <w:rsid w:val="001A46CC"/>
    <w:rsid w:val="001A70F2"/>
    <w:rsid w:val="001B2514"/>
    <w:rsid w:val="001C1ABE"/>
    <w:rsid w:val="001C2AF9"/>
    <w:rsid w:val="001C3184"/>
    <w:rsid w:val="001C608F"/>
    <w:rsid w:val="001C70D9"/>
    <w:rsid w:val="001D674B"/>
    <w:rsid w:val="001D6DFE"/>
    <w:rsid w:val="001E046F"/>
    <w:rsid w:val="001E61E5"/>
    <w:rsid w:val="001E71C2"/>
    <w:rsid w:val="002018AA"/>
    <w:rsid w:val="00211E86"/>
    <w:rsid w:val="0021343A"/>
    <w:rsid w:val="00215631"/>
    <w:rsid w:val="0022046C"/>
    <w:rsid w:val="00221AA4"/>
    <w:rsid w:val="0022766A"/>
    <w:rsid w:val="00232A6D"/>
    <w:rsid w:val="00232B87"/>
    <w:rsid w:val="002350C3"/>
    <w:rsid w:val="00242862"/>
    <w:rsid w:val="002437EF"/>
    <w:rsid w:val="002441F5"/>
    <w:rsid w:val="00244FB6"/>
    <w:rsid w:val="0024602C"/>
    <w:rsid w:val="00255091"/>
    <w:rsid w:val="00261829"/>
    <w:rsid w:val="00273185"/>
    <w:rsid w:val="00281FC4"/>
    <w:rsid w:val="002830D0"/>
    <w:rsid w:val="002974C8"/>
    <w:rsid w:val="002A1D6A"/>
    <w:rsid w:val="002A2704"/>
    <w:rsid w:val="002A4CC6"/>
    <w:rsid w:val="002A51B4"/>
    <w:rsid w:val="002A6B56"/>
    <w:rsid w:val="002B0849"/>
    <w:rsid w:val="002B1C0B"/>
    <w:rsid w:val="002B5D98"/>
    <w:rsid w:val="002B7817"/>
    <w:rsid w:val="002C5772"/>
    <w:rsid w:val="002C7633"/>
    <w:rsid w:val="002E2CB1"/>
    <w:rsid w:val="002E47E0"/>
    <w:rsid w:val="002E4E9A"/>
    <w:rsid w:val="002E58CD"/>
    <w:rsid w:val="002F1C2E"/>
    <w:rsid w:val="002F2662"/>
    <w:rsid w:val="002F26FD"/>
    <w:rsid w:val="002F75B3"/>
    <w:rsid w:val="003024F2"/>
    <w:rsid w:val="00303CF3"/>
    <w:rsid w:val="003115AA"/>
    <w:rsid w:val="003161E7"/>
    <w:rsid w:val="003208A4"/>
    <w:rsid w:val="003255EB"/>
    <w:rsid w:val="00331C35"/>
    <w:rsid w:val="00332A66"/>
    <w:rsid w:val="003336E3"/>
    <w:rsid w:val="00335490"/>
    <w:rsid w:val="0034423D"/>
    <w:rsid w:val="00355594"/>
    <w:rsid w:val="0035687C"/>
    <w:rsid w:val="00362AA3"/>
    <w:rsid w:val="003637C2"/>
    <w:rsid w:val="00364172"/>
    <w:rsid w:val="003821B3"/>
    <w:rsid w:val="0038643C"/>
    <w:rsid w:val="00390060"/>
    <w:rsid w:val="0039075C"/>
    <w:rsid w:val="00390B74"/>
    <w:rsid w:val="00397B4E"/>
    <w:rsid w:val="003A25ED"/>
    <w:rsid w:val="003A4A9B"/>
    <w:rsid w:val="003A590B"/>
    <w:rsid w:val="003A69A7"/>
    <w:rsid w:val="003A7CB2"/>
    <w:rsid w:val="003B3954"/>
    <w:rsid w:val="003C0057"/>
    <w:rsid w:val="003C36FC"/>
    <w:rsid w:val="003C53AD"/>
    <w:rsid w:val="003C57DA"/>
    <w:rsid w:val="003D31C0"/>
    <w:rsid w:val="003D31E0"/>
    <w:rsid w:val="003D3876"/>
    <w:rsid w:val="003E170A"/>
    <w:rsid w:val="003E296B"/>
    <w:rsid w:val="003E4BF5"/>
    <w:rsid w:val="003E666E"/>
    <w:rsid w:val="003F0E67"/>
    <w:rsid w:val="003F18B7"/>
    <w:rsid w:val="003F3B79"/>
    <w:rsid w:val="00401F51"/>
    <w:rsid w:val="00406FF5"/>
    <w:rsid w:val="00416074"/>
    <w:rsid w:val="00420C76"/>
    <w:rsid w:val="00421937"/>
    <w:rsid w:val="00421FF5"/>
    <w:rsid w:val="004226CD"/>
    <w:rsid w:val="00430021"/>
    <w:rsid w:val="00430551"/>
    <w:rsid w:val="004305D6"/>
    <w:rsid w:val="004344B3"/>
    <w:rsid w:val="004414F1"/>
    <w:rsid w:val="00444828"/>
    <w:rsid w:val="00445C5A"/>
    <w:rsid w:val="00450AE2"/>
    <w:rsid w:val="00453BFD"/>
    <w:rsid w:val="004542A2"/>
    <w:rsid w:val="00456303"/>
    <w:rsid w:val="004700B8"/>
    <w:rsid w:val="004913E5"/>
    <w:rsid w:val="0049315C"/>
    <w:rsid w:val="00495972"/>
    <w:rsid w:val="00497899"/>
    <w:rsid w:val="004A6C7E"/>
    <w:rsid w:val="004A73C9"/>
    <w:rsid w:val="004B46FF"/>
    <w:rsid w:val="004B624E"/>
    <w:rsid w:val="004C46B6"/>
    <w:rsid w:val="004C4864"/>
    <w:rsid w:val="004C5985"/>
    <w:rsid w:val="004D183E"/>
    <w:rsid w:val="004E64DD"/>
    <w:rsid w:val="004E68BF"/>
    <w:rsid w:val="004F392D"/>
    <w:rsid w:val="004F5EBF"/>
    <w:rsid w:val="004F6EDD"/>
    <w:rsid w:val="00504422"/>
    <w:rsid w:val="00511AD7"/>
    <w:rsid w:val="00516FA2"/>
    <w:rsid w:val="0052185E"/>
    <w:rsid w:val="00531CC2"/>
    <w:rsid w:val="00534E3E"/>
    <w:rsid w:val="005371BD"/>
    <w:rsid w:val="005409BD"/>
    <w:rsid w:val="00542F7A"/>
    <w:rsid w:val="0054465B"/>
    <w:rsid w:val="00544B7C"/>
    <w:rsid w:val="00546FF6"/>
    <w:rsid w:val="0055359D"/>
    <w:rsid w:val="005546B7"/>
    <w:rsid w:val="00563240"/>
    <w:rsid w:val="00564BC4"/>
    <w:rsid w:val="00566EDC"/>
    <w:rsid w:val="00570103"/>
    <w:rsid w:val="005740D8"/>
    <w:rsid w:val="00574544"/>
    <w:rsid w:val="00576B76"/>
    <w:rsid w:val="00586D8C"/>
    <w:rsid w:val="0059091B"/>
    <w:rsid w:val="00593F06"/>
    <w:rsid w:val="005A679E"/>
    <w:rsid w:val="005B1F02"/>
    <w:rsid w:val="005B43EE"/>
    <w:rsid w:val="005B7B61"/>
    <w:rsid w:val="005B7DBD"/>
    <w:rsid w:val="005B7EC8"/>
    <w:rsid w:val="005C1636"/>
    <w:rsid w:val="005C4806"/>
    <w:rsid w:val="005D08B1"/>
    <w:rsid w:val="005D1D2D"/>
    <w:rsid w:val="005D217A"/>
    <w:rsid w:val="005D3458"/>
    <w:rsid w:val="005D48DA"/>
    <w:rsid w:val="005D6E21"/>
    <w:rsid w:val="005D7DC2"/>
    <w:rsid w:val="005E0E8F"/>
    <w:rsid w:val="005E2BE2"/>
    <w:rsid w:val="005E640A"/>
    <w:rsid w:val="005F1695"/>
    <w:rsid w:val="005F61EE"/>
    <w:rsid w:val="005F7465"/>
    <w:rsid w:val="00600627"/>
    <w:rsid w:val="0060736F"/>
    <w:rsid w:val="0061149C"/>
    <w:rsid w:val="006200BF"/>
    <w:rsid w:val="006202DF"/>
    <w:rsid w:val="00622E83"/>
    <w:rsid w:val="00623CFC"/>
    <w:rsid w:val="00625DD9"/>
    <w:rsid w:val="0063402A"/>
    <w:rsid w:val="00634296"/>
    <w:rsid w:val="00641996"/>
    <w:rsid w:val="00643120"/>
    <w:rsid w:val="00647881"/>
    <w:rsid w:val="006512AE"/>
    <w:rsid w:val="00652D15"/>
    <w:rsid w:val="00655F4A"/>
    <w:rsid w:val="00656438"/>
    <w:rsid w:val="00664148"/>
    <w:rsid w:val="00672303"/>
    <w:rsid w:val="00674444"/>
    <w:rsid w:val="006764E2"/>
    <w:rsid w:val="0067774A"/>
    <w:rsid w:val="006778E3"/>
    <w:rsid w:val="006862D1"/>
    <w:rsid w:val="00692D49"/>
    <w:rsid w:val="006B126D"/>
    <w:rsid w:val="006B6867"/>
    <w:rsid w:val="006C459E"/>
    <w:rsid w:val="006C6442"/>
    <w:rsid w:val="006D396E"/>
    <w:rsid w:val="006D3FD3"/>
    <w:rsid w:val="006D4596"/>
    <w:rsid w:val="006D6A7F"/>
    <w:rsid w:val="006E5A54"/>
    <w:rsid w:val="006F2AF4"/>
    <w:rsid w:val="006F5049"/>
    <w:rsid w:val="006F68B3"/>
    <w:rsid w:val="006F6C3F"/>
    <w:rsid w:val="00700F2A"/>
    <w:rsid w:val="0070206E"/>
    <w:rsid w:val="00706D60"/>
    <w:rsid w:val="00710767"/>
    <w:rsid w:val="00710E9A"/>
    <w:rsid w:val="00712AA8"/>
    <w:rsid w:val="0072308A"/>
    <w:rsid w:val="0072408C"/>
    <w:rsid w:val="00731EC4"/>
    <w:rsid w:val="0073241F"/>
    <w:rsid w:val="0073372F"/>
    <w:rsid w:val="007433E2"/>
    <w:rsid w:val="0074409C"/>
    <w:rsid w:val="0074490A"/>
    <w:rsid w:val="00747ACF"/>
    <w:rsid w:val="00752A1B"/>
    <w:rsid w:val="00765B6C"/>
    <w:rsid w:val="00770D3B"/>
    <w:rsid w:val="00775976"/>
    <w:rsid w:val="00780548"/>
    <w:rsid w:val="00782003"/>
    <w:rsid w:val="0079171F"/>
    <w:rsid w:val="0079570F"/>
    <w:rsid w:val="007A2A67"/>
    <w:rsid w:val="007A3AE0"/>
    <w:rsid w:val="007B3931"/>
    <w:rsid w:val="007C1303"/>
    <w:rsid w:val="007C7BA8"/>
    <w:rsid w:val="007E363C"/>
    <w:rsid w:val="007E7EB7"/>
    <w:rsid w:val="007F286E"/>
    <w:rsid w:val="00800E1C"/>
    <w:rsid w:val="00803AA6"/>
    <w:rsid w:val="00804C53"/>
    <w:rsid w:val="00804F0F"/>
    <w:rsid w:val="008060FD"/>
    <w:rsid w:val="00811928"/>
    <w:rsid w:val="00821E61"/>
    <w:rsid w:val="00822DFC"/>
    <w:rsid w:val="0082489B"/>
    <w:rsid w:val="008259BE"/>
    <w:rsid w:val="008327CF"/>
    <w:rsid w:val="008538DE"/>
    <w:rsid w:val="00857104"/>
    <w:rsid w:val="00861420"/>
    <w:rsid w:val="008637B4"/>
    <w:rsid w:val="00864EE9"/>
    <w:rsid w:val="00866B2E"/>
    <w:rsid w:val="00867CCF"/>
    <w:rsid w:val="00873804"/>
    <w:rsid w:val="00875493"/>
    <w:rsid w:val="008805CE"/>
    <w:rsid w:val="00883964"/>
    <w:rsid w:val="008908E0"/>
    <w:rsid w:val="00893712"/>
    <w:rsid w:val="008A07C0"/>
    <w:rsid w:val="008A34B2"/>
    <w:rsid w:val="008A6922"/>
    <w:rsid w:val="008B2D1C"/>
    <w:rsid w:val="008B4CBD"/>
    <w:rsid w:val="008B678D"/>
    <w:rsid w:val="008C3B6C"/>
    <w:rsid w:val="008D5A54"/>
    <w:rsid w:val="008E1BF3"/>
    <w:rsid w:val="008E4CD9"/>
    <w:rsid w:val="008E68A6"/>
    <w:rsid w:val="008F12F6"/>
    <w:rsid w:val="008F137F"/>
    <w:rsid w:val="008F4C83"/>
    <w:rsid w:val="008F6DD9"/>
    <w:rsid w:val="00914A7F"/>
    <w:rsid w:val="009151C9"/>
    <w:rsid w:val="00917103"/>
    <w:rsid w:val="0092019A"/>
    <w:rsid w:val="00931B25"/>
    <w:rsid w:val="0093576F"/>
    <w:rsid w:val="00937E1A"/>
    <w:rsid w:val="009630F4"/>
    <w:rsid w:val="00966747"/>
    <w:rsid w:val="0096764E"/>
    <w:rsid w:val="0096777A"/>
    <w:rsid w:val="00967F35"/>
    <w:rsid w:val="0097024E"/>
    <w:rsid w:val="00970656"/>
    <w:rsid w:val="00973A66"/>
    <w:rsid w:val="00974552"/>
    <w:rsid w:val="0097727E"/>
    <w:rsid w:val="00980229"/>
    <w:rsid w:val="00981471"/>
    <w:rsid w:val="00985C74"/>
    <w:rsid w:val="0099121B"/>
    <w:rsid w:val="009913F2"/>
    <w:rsid w:val="009969F1"/>
    <w:rsid w:val="00997C21"/>
    <w:rsid w:val="009A2443"/>
    <w:rsid w:val="009A4A40"/>
    <w:rsid w:val="009A7E3E"/>
    <w:rsid w:val="009B24E6"/>
    <w:rsid w:val="009B37D4"/>
    <w:rsid w:val="009B3C38"/>
    <w:rsid w:val="009B5BAF"/>
    <w:rsid w:val="009B658F"/>
    <w:rsid w:val="009C36C5"/>
    <w:rsid w:val="009C57F7"/>
    <w:rsid w:val="009D22F7"/>
    <w:rsid w:val="009D2CE3"/>
    <w:rsid w:val="009D42BF"/>
    <w:rsid w:val="009D5081"/>
    <w:rsid w:val="009D6966"/>
    <w:rsid w:val="009D72F2"/>
    <w:rsid w:val="009E068C"/>
    <w:rsid w:val="009E1BDC"/>
    <w:rsid w:val="009E1D35"/>
    <w:rsid w:val="009E7564"/>
    <w:rsid w:val="009F4024"/>
    <w:rsid w:val="009F4F15"/>
    <w:rsid w:val="00A0005B"/>
    <w:rsid w:val="00A011E7"/>
    <w:rsid w:val="00A0499B"/>
    <w:rsid w:val="00A0709F"/>
    <w:rsid w:val="00A22A67"/>
    <w:rsid w:val="00A40FE1"/>
    <w:rsid w:val="00A43753"/>
    <w:rsid w:val="00A47318"/>
    <w:rsid w:val="00A518CA"/>
    <w:rsid w:val="00A5641C"/>
    <w:rsid w:val="00A57381"/>
    <w:rsid w:val="00A60AC2"/>
    <w:rsid w:val="00A66706"/>
    <w:rsid w:val="00A7263E"/>
    <w:rsid w:val="00A74772"/>
    <w:rsid w:val="00A8445B"/>
    <w:rsid w:val="00A90092"/>
    <w:rsid w:val="00AA0B53"/>
    <w:rsid w:val="00AA0C17"/>
    <w:rsid w:val="00AA45B4"/>
    <w:rsid w:val="00AC3299"/>
    <w:rsid w:val="00AD1D06"/>
    <w:rsid w:val="00AD3CA1"/>
    <w:rsid w:val="00AD67DA"/>
    <w:rsid w:val="00AE13EB"/>
    <w:rsid w:val="00AE7AAE"/>
    <w:rsid w:val="00AF0DBA"/>
    <w:rsid w:val="00AF1678"/>
    <w:rsid w:val="00B00AC7"/>
    <w:rsid w:val="00B11451"/>
    <w:rsid w:val="00B1211C"/>
    <w:rsid w:val="00B1628D"/>
    <w:rsid w:val="00B300AA"/>
    <w:rsid w:val="00B3058F"/>
    <w:rsid w:val="00B47530"/>
    <w:rsid w:val="00B50A20"/>
    <w:rsid w:val="00B53130"/>
    <w:rsid w:val="00B60B63"/>
    <w:rsid w:val="00B6557F"/>
    <w:rsid w:val="00B658CE"/>
    <w:rsid w:val="00B67BAE"/>
    <w:rsid w:val="00B71A69"/>
    <w:rsid w:val="00B728C8"/>
    <w:rsid w:val="00B73C61"/>
    <w:rsid w:val="00B84B3C"/>
    <w:rsid w:val="00B913A6"/>
    <w:rsid w:val="00B9549A"/>
    <w:rsid w:val="00B9702E"/>
    <w:rsid w:val="00BA01B8"/>
    <w:rsid w:val="00BA3025"/>
    <w:rsid w:val="00BA4112"/>
    <w:rsid w:val="00BA75F5"/>
    <w:rsid w:val="00BA7F1D"/>
    <w:rsid w:val="00BB19D4"/>
    <w:rsid w:val="00BB2120"/>
    <w:rsid w:val="00BC66D9"/>
    <w:rsid w:val="00BD3DBA"/>
    <w:rsid w:val="00BD5045"/>
    <w:rsid w:val="00BD5EAE"/>
    <w:rsid w:val="00BD6EF1"/>
    <w:rsid w:val="00BD7F72"/>
    <w:rsid w:val="00BE101C"/>
    <w:rsid w:val="00BE1621"/>
    <w:rsid w:val="00BF1A2A"/>
    <w:rsid w:val="00BF2DA7"/>
    <w:rsid w:val="00C02AE2"/>
    <w:rsid w:val="00C03BCD"/>
    <w:rsid w:val="00C052BE"/>
    <w:rsid w:val="00C13838"/>
    <w:rsid w:val="00C20F51"/>
    <w:rsid w:val="00C216B7"/>
    <w:rsid w:val="00C35E36"/>
    <w:rsid w:val="00C42A4B"/>
    <w:rsid w:val="00C42C48"/>
    <w:rsid w:val="00C42E73"/>
    <w:rsid w:val="00C44428"/>
    <w:rsid w:val="00C47447"/>
    <w:rsid w:val="00C53E98"/>
    <w:rsid w:val="00C545B8"/>
    <w:rsid w:val="00C55817"/>
    <w:rsid w:val="00C61976"/>
    <w:rsid w:val="00C6218F"/>
    <w:rsid w:val="00C62FCE"/>
    <w:rsid w:val="00C64A38"/>
    <w:rsid w:val="00C6701C"/>
    <w:rsid w:val="00C67EE2"/>
    <w:rsid w:val="00C70ACC"/>
    <w:rsid w:val="00C7287A"/>
    <w:rsid w:val="00C729CD"/>
    <w:rsid w:val="00C732F8"/>
    <w:rsid w:val="00C764CB"/>
    <w:rsid w:val="00C776BF"/>
    <w:rsid w:val="00C84093"/>
    <w:rsid w:val="00C85251"/>
    <w:rsid w:val="00C8545C"/>
    <w:rsid w:val="00CA35BB"/>
    <w:rsid w:val="00CA6D6E"/>
    <w:rsid w:val="00CA722F"/>
    <w:rsid w:val="00CA7C85"/>
    <w:rsid w:val="00CB699A"/>
    <w:rsid w:val="00CC4F11"/>
    <w:rsid w:val="00CC60F6"/>
    <w:rsid w:val="00CC691B"/>
    <w:rsid w:val="00CD02B9"/>
    <w:rsid w:val="00CD2340"/>
    <w:rsid w:val="00CD644A"/>
    <w:rsid w:val="00CD6AE8"/>
    <w:rsid w:val="00CE021A"/>
    <w:rsid w:val="00CE1E92"/>
    <w:rsid w:val="00CE36DE"/>
    <w:rsid w:val="00CF261C"/>
    <w:rsid w:val="00D010E2"/>
    <w:rsid w:val="00D13197"/>
    <w:rsid w:val="00D161DB"/>
    <w:rsid w:val="00D2382D"/>
    <w:rsid w:val="00D25B00"/>
    <w:rsid w:val="00D26120"/>
    <w:rsid w:val="00D422E2"/>
    <w:rsid w:val="00D4411F"/>
    <w:rsid w:val="00D537F9"/>
    <w:rsid w:val="00D67E5A"/>
    <w:rsid w:val="00D90EE5"/>
    <w:rsid w:val="00D92464"/>
    <w:rsid w:val="00D93EFF"/>
    <w:rsid w:val="00D94E08"/>
    <w:rsid w:val="00D96DB1"/>
    <w:rsid w:val="00DA0B78"/>
    <w:rsid w:val="00DA25BD"/>
    <w:rsid w:val="00DA6894"/>
    <w:rsid w:val="00DC1690"/>
    <w:rsid w:val="00DC487D"/>
    <w:rsid w:val="00DC570B"/>
    <w:rsid w:val="00DD29E4"/>
    <w:rsid w:val="00DD49CB"/>
    <w:rsid w:val="00DD590C"/>
    <w:rsid w:val="00DD5DA7"/>
    <w:rsid w:val="00DE0C61"/>
    <w:rsid w:val="00DF0744"/>
    <w:rsid w:val="00DF08D0"/>
    <w:rsid w:val="00DF4BB0"/>
    <w:rsid w:val="00DF5374"/>
    <w:rsid w:val="00DF606D"/>
    <w:rsid w:val="00E0185E"/>
    <w:rsid w:val="00E032A7"/>
    <w:rsid w:val="00E14814"/>
    <w:rsid w:val="00E15F34"/>
    <w:rsid w:val="00E16F65"/>
    <w:rsid w:val="00E235E0"/>
    <w:rsid w:val="00E252FA"/>
    <w:rsid w:val="00E30A10"/>
    <w:rsid w:val="00E323EE"/>
    <w:rsid w:val="00E35ED0"/>
    <w:rsid w:val="00E36233"/>
    <w:rsid w:val="00E4321D"/>
    <w:rsid w:val="00E50FB9"/>
    <w:rsid w:val="00E5162B"/>
    <w:rsid w:val="00E541C4"/>
    <w:rsid w:val="00E542CD"/>
    <w:rsid w:val="00E55C29"/>
    <w:rsid w:val="00E61534"/>
    <w:rsid w:val="00E6495F"/>
    <w:rsid w:val="00E653C0"/>
    <w:rsid w:val="00E657CF"/>
    <w:rsid w:val="00E65EE1"/>
    <w:rsid w:val="00E7168D"/>
    <w:rsid w:val="00E84960"/>
    <w:rsid w:val="00E86624"/>
    <w:rsid w:val="00E924C1"/>
    <w:rsid w:val="00E930ED"/>
    <w:rsid w:val="00E94994"/>
    <w:rsid w:val="00E95505"/>
    <w:rsid w:val="00E95C1A"/>
    <w:rsid w:val="00E96235"/>
    <w:rsid w:val="00EA77B8"/>
    <w:rsid w:val="00EB318B"/>
    <w:rsid w:val="00EC3858"/>
    <w:rsid w:val="00EC4394"/>
    <w:rsid w:val="00ED3088"/>
    <w:rsid w:val="00ED522E"/>
    <w:rsid w:val="00ED566A"/>
    <w:rsid w:val="00ED57F3"/>
    <w:rsid w:val="00EE168A"/>
    <w:rsid w:val="00EE7C3D"/>
    <w:rsid w:val="00EF19E4"/>
    <w:rsid w:val="00EF5A68"/>
    <w:rsid w:val="00F00819"/>
    <w:rsid w:val="00F01492"/>
    <w:rsid w:val="00F01BAC"/>
    <w:rsid w:val="00F05CAB"/>
    <w:rsid w:val="00F1186A"/>
    <w:rsid w:val="00F15841"/>
    <w:rsid w:val="00F16CCE"/>
    <w:rsid w:val="00F21306"/>
    <w:rsid w:val="00F25FC9"/>
    <w:rsid w:val="00F33B21"/>
    <w:rsid w:val="00F37ADA"/>
    <w:rsid w:val="00F40391"/>
    <w:rsid w:val="00F40C09"/>
    <w:rsid w:val="00F421C1"/>
    <w:rsid w:val="00F42360"/>
    <w:rsid w:val="00F42EEA"/>
    <w:rsid w:val="00F430A9"/>
    <w:rsid w:val="00F43844"/>
    <w:rsid w:val="00F44E5F"/>
    <w:rsid w:val="00F51A80"/>
    <w:rsid w:val="00F52009"/>
    <w:rsid w:val="00F5245D"/>
    <w:rsid w:val="00F54882"/>
    <w:rsid w:val="00F55451"/>
    <w:rsid w:val="00F55602"/>
    <w:rsid w:val="00F567D1"/>
    <w:rsid w:val="00F57C20"/>
    <w:rsid w:val="00F801D2"/>
    <w:rsid w:val="00F82120"/>
    <w:rsid w:val="00F84156"/>
    <w:rsid w:val="00F8576E"/>
    <w:rsid w:val="00F96C55"/>
    <w:rsid w:val="00F97882"/>
    <w:rsid w:val="00FA22E6"/>
    <w:rsid w:val="00FA2508"/>
    <w:rsid w:val="00FA4DC5"/>
    <w:rsid w:val="00FA64FF"/>
    <w:rsid w:val="00FB11D3"/>
    <w:rsid w:val="00FB6289"/>
    <w:rsid w:val="00FC2028"/>
    <w:rsid w:val="00FC53A6"/>
    <w:rsid w:val="00FE1BE9"/>
    <w:rsid w:val="00FE252A"/>
    <w:rsid w:val="00F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1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6AC19AE-C806-4290-BBD4-33E78D6DD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19</Pages>
  <Words>3222</Words>
  <Characters>18369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2021-08-11T10:20:00Z</dcterms:modified>
</cp:coreProperties>
</file>