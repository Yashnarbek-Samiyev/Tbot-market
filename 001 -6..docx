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CE1E92" w:rsidRDefault="00E65EE1" w:rsidP="00706D60">
      <w:pPr>
        <w:rPr>
          <w:noProof/>
        </w:rPr>
      </w:pPr>
      <w:r w:rsidRPr="00CE1E92">
        <w:rPr>
          <w:noProof/>
          <w:lang w:eastAsia="ru-RU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6C60DD21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B67BAE" w:rsidRPr="00CE1E92" w:rsidRDefault="00B67BAE" w:rsidP="002B5D98">
      <w:pPr>
        <w:rPr>
          <w:noProof/>
        </w:rPr>
      </w:pPr>
    </w:p>
    <w:p w:rsidR="002B5D98" w:rsidRPr="00ED522E" w:rsidRDefault="00731EC4" w:rsidP="002B5D98">
      <w:pPr>
        <w:pStyle w:val="af3"/>
        <w:rPr>
          <w:noProof/>
        </w:rPr>
      </w:pPr>
      <w:r>
        <w:rPr>
          <w:noProof/>
        </w:rPr>
        <w:t xml:space="preserve">Урок </w:t>
      </w:r>
      <w:r w:rsidR="002A0792">
        <w:rPr>
          <w:noProof/>
          <w:lang w:val="en-US"/>
        </w:rPr>
        <w:t>6</w:t>
      </w:r>
      <w:r>
        <w:rPr>
          <w:noProof/>
        </w:rPr>
        <w:t xml:space="preserve">. </w:t>
      </w:r>
      <w:r w:rsidR="00BC4E59">
        <w:rPr>
          <w:noProof/>
        </w:rPr>
        <w:t>Реализуем возможность редактирования заказа</w: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710767" w:rsidRPr="00CE1E92" w:rsidRDefault="0073372F" w:rsidP="002B5D98">
      <w:pPr>
        <w:pStyle w:val="af1"/>
        <w:rPr>
          <w:noProof/>
        </w:rPr>
      </w:pPr>
      <w:r w:rsidRPr="00CE1E92">
        <w:rPr>
          <w:noProof/>
          <w:lang w:bidi="ru-RU"/>
        </w:rPr>
        <w:fldChar w:fldCharType="begin"/>
      </w:r>
      <w:r w:rsidRPr="00CE1E92">
        <w:rPr>
          <w:noProof/>
          <w:lang w:bidi="ru-RU"/>
        </w:rPr>
        <w:instrText xml:space="preserve"> AUTHOR  Author  \* MERGEFORMAT </w:instrText>
      </w:r>
      <w:r w:rsidRPr="00CE1E92">
        <w:rPr>
          <w:noProof/>
          <w:lang w:bidi="ru-RU"/>
        </w:rPr>
        <w:fldChar w:fldCharType="end"/>
      </w:r>
    </w:p>
    <w:p w:rsidR="00E96235" w:rsidRPr="00CE1E92" w:rsidRDefault="002974C8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sdt>
      <w:sdtPr>
        <w:rPr>
          <w:noProof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CE1E92" w:rsidRDefault="00B67BAE" w:rsidP="00B67BAE">
          <w:pPr>
            <w:rPr>
              <w:noProof/>
            </w:rPr>
          </w:pPr>
        </w:p>
        <w:p w:rsidR="00E96235" w:rsidRPr="00CE1E92" w:rsidRDefault="001A0417" w:rsidP="00706D60">
          <w:pPr>
            <w:pStyle w:val="a7"/>
            <w:rPr>
              <w:noProof/>
            </w:rPr>
          </w:pPr>
          <w:r w:rsidRPr="00CE1E92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791F951A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29E4" w:rsidRPr="00F00819" w:rsidRDefault="00DD29E4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DD29E4" w:rsidRPr="00F00819" w:rsidRDefault="00DD29E4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E1E92">
            <w:rPr>
              <w:noProof/>
              <w:lang w:bidi="ru-RU"/>
            </w:rPr>
            <w:t>ОГЛАВЛЕНИЕ</w:t>
          </w: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6C4174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E1E92">
            <w:rPr>
              <w:b/>
              <w:noProof/>
              <w:lang w:bidi="ru-RU"/>
            </w:rPr>
            <w:fldChar w:fldCharType="begin"/>
          </w:r>
          <w:r w:rsidRPr="00CE1E92">
            <w:rPr>
              <w:b/>
              <w:noProof/>
              <w:lang w:bidi="ru-RU"/>
            </w:rPr>
            <w:instrText xml:space="preserve"> TOC \o "1-3" \h \z \u </w:instrText>
          </w:r>
          <w:r w:rsidRPr="00CE1E92">
            <w:rPr>
              <w:b/>
              <w:noProof/>
              <w:lang w:bidi="ru-RU"/>
            </w:rPr>
            <w:fldChar w:fldCharType="separate"/>
          </w:r>
          <w:hyperlink w:anchor="_Toc79589395" w:history="1">
            <w:r w:rsidR="006C4174" w:rsidRPr="00166084">
              <w:rPr>
                <w:rStyle w:val="a8"/>
                <w:noProof/>
              </w:rPr>
              <w:t>НАСТРАИВАЕМ ИЗМЕНЕНИЕ КОЛИЧЕСТВА ТОВАРА В ЗАКАЗЕ</w:t>
            </w:r>
            <w:r w:rsidR="006C4174">
              <w:rPr>
                <w:noProof/>
                <w:webHidden/>
              </w:rPr>
              <w:tab/>
            </w:r>
            <w:r w:rsidR="006C4174">
              <w:rPr>
                <w:noProof/>
                <w:webHidden/>
              </w:rPr>
              <w:fldChar w:fldCharType="begin"/>
            </w:r>
            <w:r w:rsidR="006C4174">
              <w:rPr>
                <w:noProof/>
                <w:webHidden/>
              </w:rPr>
              <w:instrText xml:space="preserve"> PAGEREF _Toc79589395 \h </w:instrText>
            </w:r>
            <w:r w:rsidR="006C4174">
              <w:rPr>
                <w:noProof/>
                <w:webHidden/>
              </w:rPr>
            </w:r>
            <w:r w:rsidR="006C4174">
              <w:rPr>
                <w:noProof/>
                <w:webHidden/>
              </w:rPr>
              <w:fldChar w:fldCharType="separate"/>
            </w:r>
            <w:r w:rsidR="006C4174">
              <w:rPr>
                <w:noProof/>
                <w:webHidden/>
              </w:rPr>
              <w:t>3</w:t>
            </w:r>
            <w:r w:rsidR="006C4174">
              <w:rPr>
                <w:noProof/>
                <w:webHidden/>
              </w:rPr>
              <w:fldChar w:fldCharType="end"/>
            </w:r>
          </w:hyperlink>
        </w:p>
        <w:p w:rsidR="006C4174" w:rsidRDefault="00953FCF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9396" w:history="1">
            <w:r w:rsidR="006C4174" w:rsidRPr="00166084">
              <w:rPr>
                <w:rStyle w:val="a8"/>
                <w:noProof/>
              </w:rPr>
              <w:t>НАСТРАИВАЕМ ОТОБРАЖЕНИЕ КОЛИЧЕСТВА ТОВАРА В ЗАКАЗЕ</w:t>
            </w:r>
            <w:r w:rsidR="006C4174">
              <w:rPr>
                <w:noProof/>
                <w:webHidden/>
              </w:rPr>
              <w:tab/>
            </w:r>
            <w:r w:rsidR="006C4174">
              <w:rPr>
                <w:noProof/>
                <w:webHidden/>
              </w:rPr>
              <w:fldChar w:fldCharType="begin"/>
            </w:r>
            <w:r w:rsidR="006C4174">
              <w:rPr>
                <w:noProof/>
                <w:webHidden/>
              </w:rPr>
              <w:instrText xml:space="preserve"> PAGEREF _Toc79589396 \h </w:instrText>
            </w:r>
            <w:r w:rsidR="006C4174">
              <w:rPr>
                <w:noProof/>
                <w:webHidden/>
              </w:rPr>
            </w:r>
            <w:r w:rsidR="006C4174">
              <w:rPr>
                <w:noProof/>
                <w:webHidden/>
              </w:rPr>
              <w:fldChar w:fldCharType="separate"/>
            </w:r>
            <w:r w:rsidR="006C4174">
              <w:rPr>
                <w:noProof/>
                <w:webHidden/>
              </w:rPr>
              <w:t>7</w:t>
            </w:r>
            <w:r w:rsidR="006C4174">
              <w:rPr>
                <w:noProof/>
                <w:webHidden/>
              </w:rPr>
              <w:fldChar w:fldCharType="end"/>
            </w:r>
          </w:hyperlink>
        </w:p>
        <w:p w:rsidR="006C4174" w:rsidRDefault="00953FCF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9397" w:history="1">
            <w:r w:rsidR="006C4174" w:rsidRPr="00166084">
              <w:rPr>
                <w:rStyle w:val="a8"/>
                <w:noProof/>
              </w:rPr>
              <w:t>НАСТРАИВАЕМ УДАЛЕНИЕ ТОВАРА ИЗ ЗАКАЗА</w:t>
            </w:r>
            <w:r w:rsidR="006C4174">
              <w:rPr>
                <w:noProof/>
                <w:webHidden/>
              </w:rPr>
              <w:tab/>
            </w:r>
            <w:r w:rsidR="006C4174">
              <w:rPr>
                <w:noProof/>
                <w:webHidden/>
              </w:rPr>
              <w:fldChar w:fldCharType="begin"/>
            </w:r>
            <w:r w:rsidR="006C4174">
              <w:rPr>
                <w:noProof/>
                <w:webHidden/>
              </w:rPr>
              <w:instrText xml:space="preserve"> PAGEREF _Toc79589397 \h </w:instrText>
            </w:r>
            <w:r w:rsidR="006C4174">
              <w:rPr>
                <w:noProof/>
                <w:webHidden/>
              </w:rPr>
            </w:r>
            <w:r w:rsidR="006C4174">
              <w:rPr>
                <w:noProof/>
                <w:webHidden/>
              </w:rPr>
              <w:fldChar w:fldCharType="separate"/>
            </w:r>
            <w:r w:rsidR="006C4174">
              <w:rPr>
                <w:noProof/>
                <w:webHidden/>
              </w:rPr>
              <w:t>9</w:t>
            </w:r>
            <w:r w:rsidR="006C4174">
              <w:rPr>
                <w:noProof/>
                <w:webHidden/>
              </w:rPr>
              <w:fldChar w:fldCharType="end"/>
            </w:r>
          </w:hyperlink>
        </w:p>
        <w:p w:rsidR="006C4174" w:rsidRDefault="00953FCF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9398" w:history="1">
            <w:r w:rsidR="006C4174" w:rsidRPr="00166084">
              <w:rPr>
                <w:rStyle w:val="a8"/>
                <w:noProof/>
              </w:rPr>
              <w:t>НАСТРАИВАЕМ ПЕРЕМЕЩЕНИЕ МЕЖДУ ТОВАРАМИ ЗАКАЗА</w:t>
            </w:r>
            <w:r w:rsidR="006C4174">
              <w:rPr>
                <w:noProof/>
                <w:webHidden/>
              </w:rPr>
              <w:tab/>
            </w:r>
            <w:r w:rsidR="006C4174">
              <w:rPr>
                <w:noProof/>
                <w:webHidden/>
              </w:rPr>
              <w:fldChar w:fldCharType="begin"/>
            </w:r>
            <w:r w:rsidR="006C4174">
              <w:rPr>
                <w:noProof/>
                <w:webHidden/>
              </w:rPr>
              <w:instrText xml:space="preserve"> PAGEREF _Toc79589398 \h </w:instrText>
            </w:r>
            <w:r w:rsidR="006C4174">
              <w:rPr>
                <w:noProof/>
                <w:webHidden/>
              </w:rPr>
            </w:r>
            <w:r w:rsidR="006C4174">
              <w:rPr>
                <w:noProof/>
                <w:webHidden/>
              </w:rPr>
              <w:fldChar w:fldCharType="separate"/>
            </w:r>
            <w:r w:rsidR="006C4174">
              <w:rPr>
                <w:noProof/>
                <w:webHidden/>
              </w:rPr>
              <w:t>14</w:t>
            </w:r>
            <w:r w:rsidR="006C4174">
              <w:rPr>
                <w:noProof/>
                <w:webHidden/>
              </w:rPr>
              <w:fldChar w:fldCharType="end"/>
            </w:r>
          </w:hyperlink>
        </w:p>
        <w:p w:rsidR="006C4174" w:rsidRDefault="00953FCF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9399" w:history="1">
            <w:r w:rsidR="006C4174" w:rsidRPr="00166084">
              <w:rPr>
                <w:rStyle w:val="a8"/>
                <w:noProof/>
              </w:rPr>
              <w:t>ЗАКЛЮЧЕНИЕ</w:t>
            </w:r>
            <w:r w:rsidR="006C4174">
              <w:rPr>
                <w:noProof/>
                <w:webHidden/>
              </w:rPr>
              <w:tab/>
            </w:r>
            <w:r w:rsidR="006C4174">
              <w:rPr>
                <w:noProof/>
                <w:webHidden/>
              </w:rPr>
              <w:fldChar w:fldCharType="begin"/>
            </w:r>
            <w:r w:rsidR="006C4174">
              <w:rPr>
                <w:noProof/>
                <w:webHidden/>
              </w:rPr>
              <w:instrText xml:space="preserve"> PAGEREF _Toc79589399 \h </w:instrText>
            </w:r>
            <w:r w:rsidR="006C4174">
              <w:rPr>
                <w:noProof/>
                <w:webHidden/>
              </w:rPr>
            </w:r>
            <w:r w:rsidR="006C4174">
              <w:rPr>
                <w:noProof/>
                <w:webHidden/>
              </w:rPr>
              <w:fldChar w:fldCharType="separate"/>
            </w:r>
            <w:r w:rsidR="006C4174">
              <w:rPr>
                <w:noProof/>
                <w:webHidden/>
              </w:rPr>
              <w:t>17</w:t>
            </w:r>
            <w:r w:rsidR="006C4174">
              <w:rPr>
                <w:noProof/>
                <w:webHidden/>
              </w:rPr>
              <w:fldChar w:fldCharType="end"/>
            </w:r>
          </w:hyperlink>
        </w:p>
        <w:p w:rsidR="006C4174" w:rsidRDefault="00953FCF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9400" w:history="1">
            <w:r w:rsidR="006C4174" w:rsidRPr="00166084">
              <w:rPr>
                <w:rStyle w:val="a8"/>
                <w:noProof/>
                <w:lang w:bidi="ru-RU"/>
              </w:rPr>
              <w:t>КЛЮЧЕВЫЕ ВЫВОДЫ</w:t>
            </w:r>
            <w:r w:rsidR="006C4174">
              <w:rPr>
                <w:noProof/>
                <w:webHidden/>
              </w:rPr>
              <w:tab/>
            </w:r>
            <w:r w:rsidR="006C4174">
              <w:rPr>
                <w:noProof/>
                <w:webHidden/>
              </w:rPr>
              <w:fldChar w:fldCharType="begin"/>
            </w:r>
            <w:r w:rsidR="006C4174">
              <w:rPr>
                <w:noProof/>
                <w:webHidden/>
              </w:rPr>
              <w:instrText xml:space="preserve"> PAGEREF _Toc79589400 \h </w:instrText>
            </w:r>
            <w:r w:rsidR="006C4174">
              <w:rPr>
                <w:noProof/>
                <w:webHidden/>
              </w:rPr>
            </w:r>
            <w:r w:rsidR="006C4174">
              <w:rPr>
                <w:noProof/>
                <w:webHidden/>
              </w:rPr>
              <w:fldChar w:fldCharType="separate"/>
            </w:r>
            <w:r w:rsidR="006C4174">
              <w:rPr>
                <w:noProof/>
                <w:webHidden/>
              </w:rPr>
              <w:t>17</w:t>
            </w:r>
            <w:r w:rsidR="006C4174">
              <w:rPr>
                <w:noProof/>
                <w:webHidden/>
              </w:rPr>
              <w:fldChar w:fldCharType="end"/>
            </w:r>
          </w:hyperlink>
        </w:p>
        <w:p w:rsidR="00F421C1" w:rsidRPr="00CE1E92" w:rsidRDefault="00E96235" w:rsidP="00706D60">
          <w:pPr>
            <w:rPr>
              <w:noProof/>
            </w:rPr>
          </w:pPr>
          <w:r w:rsidRPr="00CE1E92">
            <w:rPr>
              <w:noProof/>
              <w:lang w:bidi="ru-RU"/>
            </w:rPr>
            <w:fldChar w:fldCharType="end"/>
          </w:r>
        </w:p>
      </w:sdtContent>
    </w:sdt>
    <w:p w:rsidR="00C85251" w:rsidRPr="00CE1E92" w:rsidRDefault="00C85251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p w:rsidR="00C85251" w:rsidRPr="00CE1E92" w:rsidRDefault="00893712" w:rsidP="00706D60">
      <w:pPr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60A6ED" wp14:editId="5FFB9A80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CE1E92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62C8511E" wp14:editId="62624B8B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C85251" w:rsidRDefault="0081789E" w:rsidP="00706D60">
      <w:pPr>
        <w:pStyle w:val="1"/>
        <w:rPr>
          <w:noProof/>
        </w:rPr>
      </w:pPr>
      <w:bookmarkStart w:id="0" w:name="_Toc79589395"/>
      <w:r>
        <w:rPr>
          <w:caps w:val="0"/>
          <w:noProof/>
        </w:rPr>
        <w:t>НАСТРАИВАЕМ ИЗМЕНЕНИЕ КОЛИЧЕСТВА ТОВАРА В ЗАКАЗЕ</w:t>
      </w:r>
      <w:bookmarkEnd w:id="0"/>
    </w:p>
    <w:p w:rsidR="000101F6" w:rsidRDefault="000101F6" w:rsidP="000101F6"/>
    <w:p w:rsidR="002A0792" w:rsidRDefault="00336761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редактирования количества</w:t>
      </w:r>
      <w:r w:rsidR="00EF7C73" w:rsidRPr="00EF7C73">
        <w:rPr>
          <w:rFonts w:ascii="Times New Roman" w:hAnsi="Times New Roman" w:cs="Times New Roman"/>
          <w:sz w:val="28"/>
          <w:szCs w:val="28"/>
        </w:rPr>
        <w:t xml:space="preserve"> </w:t>
      </w:r>
      <w:r w:rsidR="00EF7C73">
        <w:rPr>
          <w:rFonts w:ascii="Times New Roman" w:hAnsi="Times New Roman" w:cs="Times New Roman"/>
          <w:sz w:val="28"/>
          <w:szCs w:val="28"/>
        </w:rPr>
        <w:t>товара в заказе</w:t>
      </w:r>
      <w:r>
        <w:rPr>
          <w:rFonts w:ascii="Times New Roman" w:hAnsi="Times New Roman" w:cs="Times New Roman"/>
          <w:sz w:val="28"/>
          <w:szCs w:val="28"/>
        </w:rPr>
        <w:t xml:space="preserve"> уже добавлены в интерфейс </w:t>
      </w:r>
      <w:r w:rsidR="00D377F7">
        <w:rPr>
          <w:rFonts w:ascii="Times New Roman" w:hAnsi="Times New Roman" w:cs="Times New Roman"/>
          <w:sz w:val="28"/>
          <w:szCs w:val="28"/>
        </w:rPr>
        <w:t>бота</w:t>
      </w:r>
      <w:r>
        <w:rPr>
          <w:rFonts w:ascii="Times New Roman" w:hAnsi="Times New Roman" w:cs="Times New Roman"/>
          <w:sz w:val="28"/>
          <w:szCs w:val="28"/>
        </w:rPr>
        <w:t>. Теперь нужно реализовать логику их работы.</w:t>
      </w:r>
    </w:p>
    <w:p w:rsidR="00336761" w:rsidRDefault="00336761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31510" cy="18478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92" w:rsidRPr="007F193E" w:rsidRDefault="00EF7C73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</w:t>
      </w:r>
      <w:r w:rsidR="007F193E">
        <w:rPr>
          <w:rFonts w:ascii="Times New Roman" w:hAnsi="Times New Roman" w:cs="Times New Roman"/>
          <w:sz w:val="28"/>
          <w:szCs w:val="28"/>
        </w:rPr>
        <w:t>определен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7F193E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модуле</w:t>
      </w:r>
      <w:r w:rsidR="007F193E">
        <w:rPr>
          <w:rFonts w:ascii="Times New Roman" w:hAnsi="Times New Roman" w:cs="Times New Roman"/>
          <w:sz w:val="28"/>
          <w:szCs w:val="28"/>
        </w:rPr>
        <w:t xml:space="preserve"> </w:t>
      </w:r>
      <w:r w:rsidR="007F193E" w:rsidRPr="00EF7C7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markup</w:t>
      </w:r>
      <w:r w:rsidR="007F193E" w:rsidRPr="00EF7C73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="007F193E" w:rsidRPr="00EF7C7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="007F193E" w:rsidRPr="007F193E">
        <w:rPr>
          <w:rFonts w:ascii="Times New Roman" w:hAnsi="Times New Roman" w:cs="Times New Roman"/>
          <w:sz w:val="28"/>
          <w:szCs w:val="28"/>
        </w:rPr>
        <w:t>.</w:t>
      </w:r>
    </w:p>
    <w:p w:rsidR="007F193E" w:rsidRDefault="007F193E" w:rsidP="007F19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7F193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itm_btn_4 = </w:t>
      </w:r>
      <w:proofErr w:type="spellStart"/>
      <w:r w:rsidRPr="007F193E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7F193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.set_</w:t>
      </w:r>
      <w:proofErr w:type="gramStart"/>
      <w:r w:rsidRPr="007F193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</w:t>
      </w:r>
      <w:proofErr w:type="spellEnd"/>
      <w:r w:rsidRPr="007F193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7F193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'UP'</w:t>
      </w:r>
      <w:r w:rsidRPr="007F193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 step, quantity)</w:t>
      </w:r>
    </w:p>
    <w:p w:rsidR="00BD45F7" w:rsidRPr="00BD45F7" w:rsidRDefault="00BD45F7" w:rsidP="00BD4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BD45F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itm_btn_2 = </w:t>
      </w:r>
      <w:proofErr w:type="spellStart"/>
      <w:r w:rsidRPr="00BD45F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self.set_</w:t>
      </w:r>
      <w:proofErr w:type="gramStart"/>
      <w:r w:rsidRPr="00BD45F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</w:t>
      </w:r>
      <w:proofErr w:type="spellEnd"/>
      <w:r w:rsidRPr="00BD45F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BD45F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'DOUWN'</w:t>
      </w:r>
      <w:r w:rsidRPr="00BD45F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proofErr w:type="spellStart"/>
      <w:r w:rsidRPr="00BD45F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step,quantity</w:t>
      </w:r>
      <w:proofErr w:type="spellEnd"/>
      <w:r w:rsidRPr="00BD45F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2A0792" w:rsidRPr="006A039C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A0792" w:rsidRDefault="00A97E48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напомнить,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A97E4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шаг</w:t>
      </w:r>
      <w:r w:rsidRPr="00A97E4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55FEC">
        <w:rPr>
          <w:rFonts w:ascii="Times New Roman" w:hAnsi="Times New Roman" w:cs="Times New Roman"/>
          <w:sz w:val="28"/>
          <w:szCs w:val="28"/>
        </w:rPr>
        <w:t>это, по сути,</w:t>
      </w:r>
      <w:r>
        <w:rPr>
          <w:rFonts w:ascii="Times New Roman" w:hAnsi="Times New Roman" w:cs="Times New Roman"/>
          <w:sz w:val="28"/>
          <w:szCs w:val="28"/>
        </w:rPr>
        <w:t xml:space="preserve"> указание на номер товарной позиции в заказе.</w:t>
      </w:r>
    </w:p>
    <w:p w:rsidR="00055FEC" w:rsidRDefault="00F47656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655F3B3" wp14:editId="0A7318CF">
                <wp:simplePos x="0" y="0"/>
                <wp:positionH relativeFrom="page">
                  <wp:posOffset>446227</wp:posOffset>
                </wp:positionH>
                <wp:positionV relativeFrom="paragraph">
                  <wp:posOffset>-510718</wp:posOffset>
                </wp:positionV>
                <wp:extent cx="6660000" cy="9756000"/>
                <wp:effectExtent l="0" t="0" r="26670" b="17145"/>
                <wp:wrapNone/>
                <wp:docPr id="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9E548CA" id="Прямоугольник 12" o:spid="_x0000_s1026" style="position:absolute;margin-left:35.15pt;margin-top:-40.2pt;width:524.4pt;height:768.2pt;z-index:2518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055FEC">
        <w:rPr>
          <w:rFonts w:ascii="Times New Roman" w:hAnsi="Times New Roman" w:cs="Times New Roman"/>
          <w:sz w:val="28"/>
          <w:szCs w:val="28"/>
        </w:rPr>
        <w:t>Добавим</w:t>
      </w:r>
      <w:r w:rsidR="00055FEC" w:rsidRPr="00055FEC">
        <w:rPr>
          <w:rFonts w:ascii="Times New Roman" w:hAnsi="Times New Roman" w:cs="Times New Roman"/>
          <w:sz w:val="28"/>
          <w:szCs w:val="28"/>
        </w:rPr>
        <w:t xml:space="preserve"> </w:t>
      </w:r>
      <w:r w:rsidR="00055FEC">
        <w:rPr>
          <w:rFonts w:ascii="Times New Roman" w:hAnsi="Times New Roman" w:cs="Times New Roman"/>
          <w:sz w:val="28"/>
          <w:szCs w:val="28"/>
        </w:rPr>
        <w:t>в</w:t>
      </w:r>
      <w:r w:rsidR="00055FEC" w:rsidRPr="00055FEC">
        <w:rPr>
          <w:rFonts w:ascii="Times New Roman" w:hAnsi="Times New Roman" w:cs="Times New Roman"/>
          <w:sz w:val="28"/>
          <w:szCs w:val="28"/>
        </w:rPr>
        <w:t xml:space="preserve"> </w:t>
      </w:r>
      <w:r w:rsidR="00EF7C73">
        <w:rPr>
          <w:rFonts w:ascii="Times New Roman" w:hAnsi="Times New Roman" w:cs="Times New Roman"/>
          <w:sz w:val="28"/>
          <w:szCs w:val="28"/>
        </w:rPr>
        <w:t>модуль</w:t>
      </w:r>
      <w:r w:rsidR="00055FEC" w:rsidRPr="00055FEC">
        <w:rPr>
          <w:rFonts w:ascii="Times New Roman" w:hAnsi="Times New Roman" w:cs="Times New Roman"/>
          <w:sz w:val="28"/>
          <w:szCs w:val="28"/>
        </w:rPr>
        <w:t xml:space="preserve"> </w:t>
      </w:r>
      <w:r w:rsidR="00055FEC" w:rsidRPr="00EF7C7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</w:t>
      </w:r>
      <w:r w:rsidR="00055FEC" w:rsidRPr="00EF7C73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="00055FEC" w:rsidRPr="00EF7C7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all</w:t>
      </w:r>
      <w:r w:rsidR="00055FEC" w:rsidRPr="00EF7C73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="00055FEC" w:rsidRPr="00EF7C7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text</w:t>
      </w:r>
      <w:r w:rsidR="00055FEC" w:rsidRPr="00EF7C73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="00055FEC" w:rsidRPr="00EF7C7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="00055FEC" w:rsidRPr="00055FEC">
        <w:rPr>
          <w:rFonts w:ascii="Times New Roman" w:hAnsi="Times New Roman" w:cs="Times New Roman"/>
          <w:sz w:val="28"/>
          <w:szCs w:val="28"/>
        </w:rPr>
        <w:t xml:space="preserve"> </w:t>
      </w:r>
      <w:r w:rsidR="00055FEC">
        <w:rPr>
          <w:rFonts w:ascii="Times New Roman" w:hAnsi="Times New Roman" w:cs="Times New Roman"/>
          <w:sz w:val="28"/>
          <w:szCs w:val="28"/>
        </w:rPr>
        <w:t xml:space="preserve">выражение для обработки нажатия кнопки </w:t>
      </w:r>
      <w:r w:rsidR="0056510C">
        <w:rPr>
          <w:rFonts w:ascii="Times New Roman" w:hAnsi="Times New Roman" w:cs="Times New Roman"/>
          <w:sz w:val="28"/>
          <w:szCs w:val="28"/>
        </w:rPr>
        <w:t>увеличения</w:t>
      </w:r>
      <w:r w:rsidR="00055FEC">
        <w:rPr>
          <w:rFonts w:ascii="Times New Roman" w:hAnsi="Times New Roman" w:cs="Times New Roman"/>
          <w:sz w:val="28"/>
          <w:szCs w:val="28"/>
        </w:rPr>
        <w:t xml:space="preserve"> количества товара в заказе.</w:t>
      </w:r>
    </w:p>
    <w:p w:rsidR="006625C9" w:rsidRPr="006625C9" w:rsidRDefault="006625C9" w:rsidP="006625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gramStart"/>
      <w:r w:rsidRPr="006625C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Pr="006625C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625C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6625C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6625C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6625C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</w:t>
      </w:r>
      <w:r w:rsidRPr="006625C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'UP'</w:t>
      </w:r>
      <w:r w:rsidRPr="006625C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]:</w:t>
      </w:r>
      <w:r w:rsidRPr="006625C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6625C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self.pressed_btn_up</w:t>
      </w:r>
      <w:proofErr w:type="spellEnd"/>
      <w:r w:rsidRPr="006625C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(message)</w:t>
      </w:r>
    </w:p>
    <w:p w:rsidR="00055FEC" w:rsidRDefault="00055FEC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16D3C" w:rsidRPr="00C16D3C" w:rsidRDefault="00C16D3C" w:rsidP="00CF522A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1. step_</w:t>
      </w:r>
      <w:r w:rsidRPr="00C16D3C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handlers/handler_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all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text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6C48B8" w:rsidRPr="006C48B8" w:rsidRDefault="006C48B8" w:rsidP="006C48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6C4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6C4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pressed_btn_up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message):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Обработка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нажатия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увеличения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количества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определенного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#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всех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товаров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= 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.BD.select_all_product_id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конкретной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позиции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.BD.select_order_quantity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конкретной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позиции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пролуктов</w:t>
      </w:r>
      <w:proofErr w:type="spellEnd"/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.BD.select_single_product_quantity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count[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есть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6C48B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+= </w:t>
      </w:r>
      <w:r w:rsidRPr="006C48B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C48B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-= </w:t>
      </w:r>
      <w:r w:rsidRPr="006C48B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C48B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вносим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изменения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БД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orders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.BD.update_order_value(count[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</w:t>
      </w:r>
      <w:r w:rsidRPr="006C4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'quantity'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вносим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изменения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БД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product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.BD.update_product_value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</w:t>
      </w:r>
      <w:r w:rsidRPr="006C4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'quantity'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отправляем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ответ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пользователю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.send_message_order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message)</w:t>
      </w:r>
    </w:p>
    <w:p w:rsidR="00A97E48" w:rsidRPr="00F47656" w:rsidRDefault="00A97E48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A0792" w:rsidRDefault="00FF4A2A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функция призвана обеспечить запись нового количества товара в заказе.</w:t>
      </w:r>
    </w:p>
    <w:p w:rsidR="00942BF0" w:rsidRDefault="00942BF0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получаем количество всех </w:t>
      </w:r>
      <w:r w:rsidR="00A221AD">
        <w:rPr>
          <w:rFonts w:ascii="Times New Roman" w:hAnsi="Times New Roman" w:cs="Times New Roman"/>
          <w:sz w:val="28"/>
          <w:szCs w:val="28"/>
        </w:rPr>
        <w:t>товарных позиций</w:t>
      </w:r>
      <w:r>
        <w:rPr>
          <w:rFonts w:ascii="Times New Roman" w:hAnsi="Times New Roman" w:cs="Times New Roman"/>
          <w:sz w:val="28"/>
          <w:szCs w:val="28"/>
        </w:rPr>
        <w:t xml:space="preserve"> нашего заказа</w:t>
      </w:r>
      <w:r w:rsidR="0099221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9221D" w:rsidRPr="00E76A46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select_all_product_id</w:t>
      </w:r>
      <w:proofErr w:type="spellEnd"/>
      <w:r w:rsidR="0099221D" w:rsidRPr="00E76A46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</w:t>
      </w:r>
      <w:r w:rsidR="0099221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99221D">
        <w:rPr>
          <w:rFonts w:ascii="Times New Roman" w:hAnsi="Times New Roman" w:cs="Times New Roman"/>
          <w:sz w:val="28"/>
          <w:szCs w:val="28"/>
        </w:rPr>
        <w:t xml:space="preserve"> Эту функцию мы уже реализовали.</w:t>
      </w:r>
      <w:r w:rsidR="00633B87">
        <w:rPr>
          <w:rFonts w:ascii="Times New Roman" w:hAnsi="Times New Roman" w:cs="Times New Roman"/>
          <w:sz w:val="28"/>
          <w:szCs w:val="28"/>
        </w:rPr>
        <w:t xml:space="preserve"> Получаем количество единиц теку</w:t>
      </w:r>
      <w:r w:rsidR="00790B41">
        <w:rPr>
          <w:rFonts w:ascii="Times New Roman" w:hAnsi="Times New Roman" w:cs="Times New Roman"/>
          <w:sz w:val="28"/>
          <w:szCs w:val="28"/>
        </w:rPr>
        <w:t>щей товарной позиции заказа</w:t>
      </w:r>
      <w:r w:rsidR="00AF209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F2099" w:rsidRPr="00E76A46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select_order_quantity</w:t>
      </w:r>
      <w:proofErr w:type="spellEnd"/>
      <w:r w:rsidR="00AF209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</w:t>
      </w:r>
      <w:r w:rsidR="00AF2099">
        <w:rPr>
          <w:rFonts w:ascii="Times New Roman" w:hAnsi="Times New Roman" w:cs="Times New Roman"/>
          <w:sz w:val="28"/>
          <w:szCs w:val="28"/>
        </w:rPr>
        <w:t>)</w:t>
      </w:r>
      <w:r w:rsidR="00790B41">
        <w:rPr>
          <w:rFonts w:ascii="Times New Roman" w:hAnsi="Times New Roman" w:cs="Times New Roman"/>
          <w:sz w:val="28"/>
          <w:szCs w:val="28"/>
        </w:rPr>
        <w:t>.</w:t>
      </w:r>
      <w:r w:rsidR="00AF2099">
        <w:rPr>
          <w:rFonts w:ascii="Times New Roman" w:hAnsi="Times New Roman" w:cs="Times New Roman"/>
          <w:sz w:val="28"/>
          <w:szCs w:val="28"/>
        </w:rPr>
        <w:t xml:space="preserve"> Получаем количество данного товара на складе (</w:t>
      </w:r>
      <w:proofErr w:type="spellStart"/>
      <w:r w:rsidR="00AF2099" w:rsidRPr="00E76A46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select_single_product_quantity</w:t>
      </w:r>
      <w:proofErr w:type="spellEnd"/>
      <w:r w:rsidR="00AF209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</w:t>
      </w:r>
      <w:r w:rsidR="00AF2099">
        <w:rPr>
          <w:rFonts w:ascii="Times New Roman" w:hAnsi="Times New Roman" w:cs="Times New Roman"/>
          <w:sz w:val="28"/>
          <w:szCs w:val="28"/>
        </w:rPr>
        <w:t>).</w:t>
      </w:r>
    </w:p>
    <w:p w:rsidR="00AF2099" w:rsidRPr="007E2ED8" w:rsidRDefault="00AF2099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товар на складе</w:t>
      </w:r>
      <w:r w:rsidR="00A221AD">
        <w:rPr>
          <w:rFonts w:ascii="Times New Roman" w:hAnsi="Times New Roman" w:cs="Times New Roman"/>
          <w:sz w:val="28"/>
          <w:szCs w:val="28"/>
        </w:rPr>
        <w:t xml:space="preserve"> еще есть</w:t>
      </w:r>
      <w:r>
        <w:rPr>
          <w:rFonts w:ascii="Times New Roman" w:hAnsi="Times New Roman" w:cs="Times New Roman"/>
          <w:sz w:val="28"/>
          <w:szCs w:val="28"/>
        </w:rPr>
        <w:t>, увеличиваем количество единиц товара в заказе. На складе количество товара уменьшится</w:t>
      </w:r>
      <w:r w:rsidRPr="007E2ED8">
        <w:rPr>
          <w:rFonts w:ascii="Times New Roman" w:hAnsi="Times New Roman" w:cs="Times New Roman"/>
          <w:sz w:val="28"/>
          <w:szCs w:val="28"/>
        </w:rPr>
        <w:t>:</w:t>
      </w:r>
    </w:p>
    <w:p w:rsidR="00AF2099" w:rsidRPr="003814CD" w:rsidRDefault="003814CD" w:rsidP="00AF2099">
      <w:pPr>
        <w:spacing w:line="360" w:lineRule="auto"/>
        <w:jc w:val="left"/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5AF33C8" wp14:editId="2D6220C7">
                <wp:simplePos x="0" y="0"/>
                <wp:positionH relativeFrom="margin">
                  <wp:align>center</wp:align>
                </wp:positionH>
                <wp:positionV relativeFrom="paragraph">
                  <wp:posOffset>-469265</wp:posOffset>
                </wp:positionV>
                <wp:extent cx="6660000" cy="9756000"/>
                <wp:effectExtent l="0" t="0" r="26670" b="17145"/>
                <wp:wrapNone/>
                <wp:docPr id="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74F63" id="Прямоугольник 12" o:spid="_x0000_s1026" style="position:absolute;margin-left:0;margin-top:-36.95pt;width:524.4pt;height:768.2pt;z-index:251865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vR+wIAABQ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proofErr w:type="gramStart"/>
      <w:r w:rsidR="00AF2099" w:rsidRPr="00E76A4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="00AF2099" w:rsidRPr="003814C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="00AF2099"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</w:t>
      </w:r>
      <w:r w:rsidR="00AF2099" w:rsidRPr="003814C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="00AF2099"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product</w:t>
      </w:r>
      <w:proofErr w:type="spellEnd"/>
      <w:r w:rsidR="00AF2099" w:rsidRPr="003814C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&gt; </w:t>
      </w:r>
      <w:r w:rsidR="00AF2099" w:rsidRPr="003814CD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="00AF2099" w:rsidRPr="003814C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="00AF2099" w:rsidRPr="003814C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="00AF2099"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</w:t>
      </w:r>
      <w:r w:rsidR="00AF2099" w:rsidRPr="003814C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="00AF2099"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order</w:t>
      </w:r>
      <w:proofErr w:type="spellEnd"/>
      <w:r w:rsidR="00AF2099" w:rsidRPr="003814C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+=</w:t>
      </w:r>
      <w:r w:rsidR="00AF2099" w:rsidRPr="003814CD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="00AF2099" w:rsidRPr="003814CD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="00AF2099"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</w:t>
      </w:r>
      <w:r w:rsidR="00AF2099" w:rsidRPr="003814C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="00AF2099"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product</w:t>
      </w:r>
      <w:proofErr w:type="spellEnd"/>
      <w:r w:rsidR="00AF2099" w:rsidRPr="003814C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-=</w:t>
      </w:r>
      <w:r w:rsidR="00AF2099" w:rsidRPr="003814CD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</w:p>
    <w:p w:rsidR="00065ADA" w:rsidRDefault="00BC3572" w:rsidP="00D377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вносим изменения в базу данных, а именно в таблицу с товаром на складе</w:t>
      </w:r>
      <w:r w:rsidRPr="00BC3572">
        <w:rPr>
          <w:rFonts w:ascii="Times New Roman" w:hAnsi="Times New Roman" w:cs="Times New Roman"/>
          <w:sz w:val="28"/>
          <w:szCs w:val="28"/>
        </w:rPr>
        <w:t>:</w:t>
      </w:r>
    </w:p>
    <w:p w:rsidR="008B4401" w:rsidRPr="00631D77" w:rsidRDefault="008B4401" w:rsidP="00AF2099">
      <w:pPr>
        <w:spacing w:line="36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self.BD.update_product_</w:t>
      </w:r>
      <w:proofErr w:type="gramStart"/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value(</w:t>
      </w:r>
      <w:proofErr w:type="gramEnd"/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count[self.step],</w:t>
      </w:r>
      <w:r w:rsidRPr="00E76A4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'quantity'</w:t>
      </w:r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,quantity_product)</w:t>
      </w:r>
    </w:p>
    <w:p w:rsidR="00BC3572" w:rsidRPr="008B4401" w:rsidRDefault="00BC3572" w:rsidP="00AF2099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 таблицу с товаром в заказе</w:t>
      </w:r>
      <w:r w:rsidR="008B4401" w:rsidRPr="008B4401">
        <w:rPr>
          <w:rFonts w:ascii="Times New Roman" w:hAnsi="Times New Roman" w:cs="Times New Roman"/>
          <w:sz w:val="28"/>
          <w:szCs w:val="28"/>
        </w:rPr>
        <w:t>:</w:t>
      </w:r>
    </w:p>
    <w:p w:rsidR="008B4401" w:rsidRDefault="008B4401" w:rsidP="00AF2099">
      <w:pPr>
        <w:spacing w:line="36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self.BD.update_order_</w:t>
      </w:r>
      <w:proofErr w:type="gramStart"/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value(</w:t>
      </w:r>
      <w:proofErr w:type="gramEnd"/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count[self.step],</w:t>
      </w:r>
      <w:r w:rsidRPr="00E76A4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'quantity'</w:t>
      </w:r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,quantity_order)</w:t>
      </w:r>
    </w:p>
    <w:p w:rsidR="00D377F7" w:rsidRPr="00D377F7" w:rsidRDefault="00D377F7" w:rsidP="00D377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количества товара на складе и в заказе </w:t>
      </w:r>
      <w:r w:rsidR="00E86FED">
        <w:rPr>
          <w:rFonts w:ascii="Times New Roman" w:hAnsi="Times New Roman" w:cs="Times New Roman"/>
          <w:sz w:val="28"/>
          <w:szCs w:val="28"/>
        </w:rPr>
        <w:t>меняются,</w:t>
      </w:r>
      <w:r>
        <w:rPr>
          <w:rFonts w:ascii="Times New Roman" w:hAnsi="Times New Roman" w:cs="Times New Roman"/>
          <w:sz w:val="28"/>
          <w:szCs w:val="28"/>
        </w:rPr>
        <w:t xml:space="preserve"> и мы вносим эти изменения в базу данных.</w:t>
      </w:r>
    </w:p>
    <w:p w:rsidR="00BC3572" w:rsidRDefault="008B4401" w:rsidP="00AF2099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Отправляем</w:t>
      </w:r>
      <w:r w:rsidRPr="007E2E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</w:t>
      </w:r>
      <w:r w:rsidRPr="007E2E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пользователю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B4401" w:rsidRPr="008B4401" w:rsidRDefault="008B4401" w:rsidP="00AF2099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self.send_message_</w:t>
      </w:r>
      <w:proofErr w:type="gramStart"/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order</w:t>
      </w:r>
      <w:proofErr w:type="spellEnd"/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count[</w:t>
      </w:r>
      <w:proofErr w:type="spellStart"/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self.step</w:t>
      </w:r>
      <w:proofErr w:type="spellEnd"/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],</w:t>
      </w:r>
      <w:proofErr w:type="spellStart"/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quantity_order,message</w:t>
      </w:r>
      <w:proofErr w:type="spellEnd"/>
      <w:r w:rsidRPr="00E76A4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99221D" w:rsidRDefault="00A221AD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д</w:t>
      </w:r>
      <w:r w:rsidR="00117C44">
        <w:rPr>
          <w:rFonts w:ascii="Times New Roman" w:hAnsi="Times New Roman" w:cs="Times New Roman"/>
          <w:sz w:val="28"/>
          <w:szCs w:val="28"/>
        </w:rPr>
        <w:t>обавим</w:t>
      </w:r>
      <w:r w:rsidR="00117C44" w:rsidRPr="00055FEC">
        <w:rPr>
          <w:rFonts w:ascii="Times New Roman" w:hAnsi="Times New Roman" w:cs="Times New Roman"/>
          <w:sz w:val="28"/>
          <w:szCs w:val="28"/>
        </w:rPr>
        <w:t xml:space="preserve"> </w:t>
      </w:r>
      <w:r w:rsidR="00117C44">
        <w:rPr>
          <w:rFonts w:ascii="Times New Roman" w:hAnsi="Times New Roman" w:cs="Times New Roman"/>
          <w:sz w:val="28"/>
          <w:szCs w:val="28"/>
        </w:rPr>
        <w:t>в</w:t>
      </w:r>
      <w:r w:rsidR="00117C44" w:rsidRPr="00055F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="00117C44" w:rsidRPr="00055FEC">
        <w:rPr>
          <w:rFonts w:ascii="Times New Roman" w:hAnsi="Times New Roman" w:cs="Times New Roman"/>
          <w:sz w:val="28"/>
          <w:szCs w:val="28"/>
        </w:rPr>
        <w:t xml:space="preserve"> </w:t>
      </w:r>
      <w:r w:rsidR="00117C44" w:rsidRPr="00A221A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</w:t>
      </w:r>
      <w:r w:rsidR="00117C44" w:rsidRPr="00A221AD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="00117C44" w:rsidRPr="00A221A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all</w:t>
      </w:r>
      <w:r w:rsidR="00117C44" w:rsidRPr="00A221AD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="00117C44" w:rsidRPr="00A221A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text</w:t>
      </w:r>
      <w:r w:rsidR="00117C44" w:rsidRPr="00A221AD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="00117C44" w:rsidRPr="00A221A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="00117C44" w:rsidRPr="00055FEC">
        <w:rPr>
          <w:rFonts w:ascii="Times New Roman" w:hAnsi="Times New Roman" w:cs="Times New Roman"/>
          <w:sz w:val="28"/>
          <w:szCs w:val="28"/>
        </w:rPr>
        <w:t xml:space="preserve"> </w:t>
      </w:r>
      <w:r w:rsidR="00117C44">
        <w:rPr>
          <w:rFonts w:ascii="Times New Roman" w:hAnsi="Times New Roman" w:cs="Times New Roman"/>
          <w:sz w:val="28"/>
          <w:szCs w:val="28"/>
        </w:rPr>
        <w:t>выражение для обработки нажатия кнопки уменьшения количества товара в заказе</w:t>
      </w:r>
      <w:r w:rsidR="00C01EAE" w:rsidRPr="00C01EAE">
        <w:rPr>
          <w:rFonts w:ascii="Times New Roman" w:hAnsi="Times New Roman" w:cs="Times New Roman"/>
          <w:sz w:val="28"/>
          <w:szCs w:val="28"/>
        </w:rPr>
        <w:t>:</w:t>
      </w:r>
    </w:p>
    <w:p w:rsidR="00C01EAE" w:rsidRDefault="00C51328" w:rsidP="003814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gramStart"/>
      <w:r w:rsidRPr="00C5132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Pr="00C5132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C5132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C5132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C5132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C5132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</w:t>
      </w:r>
      <w:r w:rsidRPr="00C51328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'DOUWN'</w:t>
      </w:r>
      <w:r w:rsidRPr="00C5132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]:</w:t>
      </w:r>
      <w:r w:rsidRPr="00C5132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C5132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self.pressed_btn_douwn</w:t>
      </w:r>
      <w:proofErr w:type="spellEnd"/>
      <w:r w:rsidRPr="00C5132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(message)</w:t>
      </w:r>
    </w:p>
    <w:p w:rsidR="003814CD" w:rsidRPr="003814CD" w:rsidRDefault="003814CD" w:rsidP="003814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:rsidR="00C51328" w:rsidRPr="00C16D3C" w:rsidRDefault="00C51328" w:rsidP="00C51328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 w:rsidRPr="00C16D3C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handlers/handler_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all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text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6C48B8" w:rsidRPr="006C48B8" w:rsidRDefault="006C48B8" w:rsidP="006C48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6C4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6C4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pressed_btn_douwn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message):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Обработка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нажатия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уменьшения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количества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определенного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#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всех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товаров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= 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.BD.select_all_product_id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конкретной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позиции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.BD.select_order_quantity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конкретной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позиции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пролуктов</w:t>
      </w:r>
      <w:proofErr w:type="spellEnd"/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.BD.select_single_product_quantity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count[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есть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C48B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6C48B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-= </w:t>
      </w:r>
      <w:r w:rsidRPr="006C48B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C48B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+= </w:t>
      </w:r>
      <w:r w:rsidRPr="006C48B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C48B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вносим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изменения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БД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orders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.BD.update_order_value(count[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</w:t>
      </w:r>
      <w:r w:rsidRPr="006C4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'quantity'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вносим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изменения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БД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product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.BD.update_product_value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</w:t>
      </w:r>
      <w:r w:rsidRPr="006C48B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'quantity'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6C4174"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2FF5537" wp14:editId="78751716">
                <wp:simplePos x="0" y="0"/>
                <wp:positionH relativeFrom="margin">
                  <wp:align>center</wp:align>
                </wp:positionH>
                <wp:positionV relativeFrom="paragraph">
                  <wp:posOffset>-470053</wp:posOffset>
                </wp:positionV>
                <wp:extent cx="6660000" cy="9756000"/>
                <wp:effectExtent l="0" t="0" r="26670" b="17145"/>
                <wp:wrapNone/>
                <wp:docPr id="2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5CBB5" id="Прямоугольник 12" o:spid="_x0000_s1026" style="position:absolute;margin-left:0;margin-top:-37pt;width:524.4pt;height:768.2pt;z-index:251913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" filled="f" strokecolor="#2f5496 [2404]" strokeweight="1pt">
                <w10:wrap anchorx="margin"/>
              </v:rect>
            </w:pict>
          </mc:Fallback>
        </mc:AlternateConten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отправляем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ответ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пользователю</w:t>
      </w:r>
      <w:r w:rsidRPr="006C48B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.send_message_order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6C48B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6C48B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message)</w:t>
      </w:r>
    </w:p>
    <w:p w:rsidR="003814CD" w:rsidRPr="00F47656" w:rsidRDefault="003814CD" w:rsidP="00C5132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A0792" w:rsidRPr="00603C08" w:rsidRDefault="00603C08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Логика работы этой функции похожа на предыдущий фрагмент, </w:t>
      </w:r>
      <w:r w:rsidR="00B309FF">
        <w:rPr>
          <w:rFonts w:ascii="Times New Roman" w:hAnsi="Times New Roman" w:cs="Times New Roman"/>
          <w:sz w:val="28"/>
          <w:szCs w:val="28"/>
        </w:rPr>
        <w:t>только в сторону уменьшения товара на складе и в заказе.</w:t>
      </w:r>
    </w:p>
    <w:p w:rsidR="007E2ED8" w:rsidRPr="007E2ED8" w:rsidRDefault="00E402F9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43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68160" behindDoc="0" locked="0" layoutInCell="1" allowOverlap="1" wp14:anchorId="1C1E45B6" wp14:editId="50650E30">
            <wp:simplePos x="0" y="0"/>
            <wp:positionH relativeFrom="margin">
              <wp:align>center</wp:align>
            </wp:positionH>
            <wp:positionV relativeFrom="paragraph">
              <wp:posOffset>274751</wp:posOffset>
            </wp:positionV>
            <wp:extent cx="3983355" cy="1582420"/>
            <wp:effectExtent l="19050" t="19050" r="17145" b="1778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249" w:rsidRPr="003343EB">
        <w:rPr>
          <w:rFonts w:ascii="Times New Roman" w:hAnsi="Times New Roman" w:cs="Times New Roman"/>
          <w:sz w:val="28"/>
          <w:szCs w:val="28"/>
        </w:rPr>
        <w:t>Проверим</w:t>
      </w:r>
      <w:r w:rsidR="002A5327">
        <w:rPr>
          <w:rFonts w:ascii="Times New Roman" w:hAnsi="Times New Roman" w:cs="Times New Roman"/>
          <w:sz w:val="28"/>
          <w:szCs w:val="28"/>
        </w:rPr>
        <w:t xml:space="preserve"> </w:t>
      </w:r>
      <w:r w:rsidR="007377CB">
        <w:rPr>
          <w:rFonts w:ascii="Times New Roman" w:hAnsi="Times New Roman" w:cs="Times New Roman"/>
          <w:sz w:val="28"/>
          <w:szCs w:val="28"/>
        </w:rPr>
        <w:t xml:space="preserve">содержимое базы через приложение </w:t>
      </w:r>
      <w:proofErr w:type="spellStart"/>
      <w:r w:rsidR="007377CB">
        <w:rPr>
          <w:rFonts w:ascii="Times New Roman" w:hAnsi="Times New Roman" w:cs="Times New Roman"/>
          <w:sz w:val="28"/>
          <w:szCs w:val="28"/>
          <w:lang w:val="en-US"/>
        </w:rPr>
        <w:t>SQLiteStudio</w:t>
      </w:r>
      <w:proofErr w:type="spellEnd"/>
      <w:r w:rsidR="007E2ED8" w:rsidRPr="007E2ED8">
        <w:rPr>
          <w:rFonts w:ascii="Times New Roman" w:hAnsi="Times New Roman" w:cs="Times New Roman"/>
          <w:sz w:val="28"/>
          <w:szCs w:val="28"/>
        </w:rPr>
        <w:t>:</w:t>
      </w:r>
    </w:p>
    <w:p w:rsidR="007377CB" w:rsidRPr="006A039C" w:rsidRDefault="00927B38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</w:t>
      </w:r>
      <w:r w:rsidR="00BB235A" w:rsidRPr="00BB235A">
        <w:rPr>
          <w:rFonts w:ascii="Times New Roman" w:hAnsi="Times New Roman" w:cs="Times New Roman"/>
          <w:sz w:val="28"/>
          <w:szCs w:val="28"/>
        </w:rPr>
        <w:t xml:space="preserve"> </w:t>
      </w:r>
      <w:r w:rsidR="00BB235A">
        <w:rPr>
          <w:rFonts w:ascii="Times New Roman" w:hAnsi="Times New Roman" w:cs="Times New Roman"/>
          <w:sz w:val="28"/>
          <w:szCs w:val="28"/>
        </w:rPr>
        <w:t>работу нового функционала. Увеличим количество товара</w:t>
      </w:r>
      <w:r w:rsidR="00BB235A" w:rsidRPr="006A039C">
        <w:rPr>
          <w:rFonts w:ascii="Times New Roman" w:hAnsi="Times New Roman" w:cs="Times New Roman"/>
          <w:sz w:val="28"/>
          <w:szCs w:val="28"/>
        </w:rPr>
        <w:t>:</w:t>
      </w:r>
    </w:p>
    <w:p w:rsidR="00BB235A" w:rsidRPr="006A039C" w:rsidRDefault="00BB235A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702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-914</wp:posOffset>
            </wp:positionV>
            <wp:extent cx="1038860" cy="255905"/>
            <wp:effectExtent l="19050" t="19050" r="27940" b="1079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255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235A" w:rsidRDefault="00E402F9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Работает.</w:t>
      </w:r>
    </w:p>
    <w:p w:rsidR="00E402F9" w:rsidRPr="00E402F9" w:rsidRDefault="00E402F9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691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3963035" cy="1644015"/>
            <wp:effectExtent l="19050" t="19050" r="18415" b="1333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1644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0792" w:rsidRPr="00603C08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Pr="00603C08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Pr="00603C08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52714" w:rsidRDefault="00452714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теперь уменьшим количество товара.</w:t>
      </w:r>
    </w:p>
    <w:p w:rsidR="00452714" w:rsidRPr="00603C08" w:rsidRDefault="00331EB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015915" cy="258928"/>
            <wp:effectExtent l="19050" t="19050" r="13335" b="273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468" cy="276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0792" w:rsidRPr="00603C08" w:rsidRDefault="00425099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E4C6948" wp14:editId="246FA794">
                <wp:simplePos x="0" y="0"/>
                <wp:positionH relativeFrom="margin">
                  <wp:align>center</wp:align>
                </wp:positionH>
                <wp:positionV relativeFrom="paragraph">
                  <wp:posOffset>-464261</wp:posOffset>
                </wp:positionV>
                <wp:extent cx="6660000" cy="9756000"/>
                <wp:effectExtent l="0" t="0" r="26670" b="17145"/>
                <wp:wrapNone/>
                <wp:docPr id="2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65726" id="Прямоугольник 12" o:spid="_x0000_s1026" style="position:absolute;margin-left:0;margin-top:-36.55pt;width:524.4pt;height:768.2pt;z-index:251875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FB42B5">
        <w:rPr>
          <w:rFonts w:ascii="Times New Roman" w:hAnsi="Times New Roman" w:cs="Times New Roman"/>
          <w:sz w:val="28"/>
          <w:szCs w:val="28"/>
        </w:rPr>
        <w:t>Работает.</w:t>
      </w:r>
      <w:r w:rsidR="00FB42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72256" behindDoc="0" locked="0" layoutInCell="1" allowOverlap="1" wp14:anchorId="1EE751C9" wp14:editId="2B395C92">
            <wp:simplePos x="0" y="0"/>
            <wp:positionH relativeFrom="margin">
              <wp:posOffset>0</wp:posOffset>
            </wp:positionH>
            <wp:positionV relativeFrom="paragraph">
              <wp:posOffset>427990</wp:posOffset>
            </wp:positionV>
            <wp:extent cx="3983355" cy="1582420"/>
            <wp:effectExtent l="19050" t="19050" r="17145" b="1778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0792" w:rsidRPr="00603C08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Pr="00603C08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Pr="00603C08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Pr="00603C08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30BA9" w:rsidRDefault="00C30BA9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карточке товара также отслеживаются все изменения.</w:t>
      </w:r>
    </w:p>
    <w:p w:rsidR="00C30BA9" w:rsidRPr="00603C08" w:rsidRDefault="00C30BA9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732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34671</wp:posOffset>
            </wp:positionV>
            <wp:extent cx="1767205" cy="2603500"/>
            <wp:effectExtent l="19050" t="19050" r="23495" b="2540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205" cy="260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0792" w:rsidRPr="00603C08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Pr="00603C08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Pr="00603C08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Pr="00603C08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Pr="00603C08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Pr="00603C08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B3220" w:rsidRDefault="0081789E" w:rsidP="002B3220">
      <w:pPr>
        <w:pStyle w:val="1"/>
        <w:rPr>
          <w:noProof/>
        </w:rPr>
      </w:pPr>
      <w:bookmarkStart w:id="1" w:name="_Toc79589396"/>
      <w:r>
        <w:rPr>
          <w:caps w:val="0"/>
          <w:noProof/>
        </w:rPr>
        <w:t>НАСТРАИВАЕМ ОТОБРАЖЕНИЕ КОЛИЧЕСТВА ТОВАРА В ЗАКАЗЕ</w:t>
      </w:r>
      <w:bookmarkEnd w:id="1"/>
    </w:p>
    <w:p w:rsidR="002A0792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C4CDB" w:rsidRDefault="0054161F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Обратим внимание, что</w:t>
      </w:r>
      <w:r w:rsidR="00754819">
        <w:rPr>
          <w:rFonts w:ascii="Times New Roman" w:hAnsi="Times New Roman" w:cs="Times New Roman"/>
          <w:sz w:val="28"/>
          <w:szCs w:val="28"/>
        </w:rPr>
        <w:t xml:space="preserve"> у нас уже есть один товар в заказе, но</w:t>
      </w:r>
      <w:r w:rsidR="00FC4CDB">
        <w:rPr>
          <w:rFonts w:ascii="Times New Roman" w:hAnsi="Times New Roman" w:cs="Times New Roman"/>
          <w:sz w:val="28"/>
          <w:szCs w:val="28"/>
        </w:rPr>
        <w:t xml:space="preserve"> и в количестве единиц товара, и в номере товара в заказе</w:t>
      </w:r>
      <w:r w:rsidR="00754819">
        <w:rPr>
          <w:rFonts w:ascii="Times New Roman" w:hAnsi="Times New Roman" w:cs="Times New Roman"/>
          <w:sz w:val="28"/>
          <w:szCs w:val="28"/>
        </w:rPr>
        <w:t xml:space="preserve"> знач</w:t>
      </w:r>
      <w:r w:rsidR="00FC4CDB">
        <w:rPr>
          <w:rFonts w:ascii="Times New Roman" w:hAnsi="Times New Roman" w:cs="Times New Roman"/>
          <w:sz w:val="28"/>
          <w:szCs w:val="28"/>
        </w:rPr>
        <w:t>а</w:t>
      </w:r>
      <w:r w:rsidR="00754819">
        <w:rPr>
          <w:rFonts w:ascii="Times New Roman" w:hAnsi="Times New Roman" w:cs="Times New Roman"/>
          <w:sz w:val="28"/>
          <w:szCs w:val="28"/>
        </w:rPr>
        <w:t>тся цифр</w:t>
      </w:r>
      <w:r w:rsidR="00FC4CDB">
        <w:rPr>
          <w:rFonts w:ascii="Times New Roman" w:hAnsi="Times New Roman" w:cs="Times New Roman"/>
          <w:sz w:val="28"/>
          <w:szCs w:val="28"/>
        </w:rPr>
        <w:t>ы</w:t>
      </w:r>
      <w:r w:rsidR="00754819">
        <w:rPr>
          <w:rFonts w:ascii="Times New Roman" w:hAnsi="Times New Roman" w:cs="Times New Roman"/>
          <w:sz w:val="28"/>
          <w:szCs w:val="28"/>
        </w:rPr>
        <w:t xml:space="preserve"> 0, как будто товара вообще нет. </w:t>
      </w:r>
    </w:p>
    <w:p w:rsidR="0054161F" w:rsidRPr="00603C08" w:rsidRDefault="005353E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8229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92" w:rsidRDefault="00425099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F1671DE" wp14:editId="2B1B3814">
                <wp:simplePos x="0" y="0"/>
                <wp:positionH relativeFrom="margin">
                  <wp:align>center</wp:align>
                </wp:positionH>
                <wp:positionV relativeFrom="paragraph">
                  <wp:posOffset>-452475</wp:posOffset>
                </wp:positionV>
                <wp:extent cx="6660000" cy="9756000"/>
                <wp:effectExtent l="0" t="0" r="26670" b="17145"/>
                <wp:wrapNone/>
                <wp:docPr id="2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9D686" id="Прямоугольник 12" o:spid="_x0000_s1026" style="position:absolute;margin-left:0;margin-top:-35.65pt;width:524.4pt;height:768.2pt;z-index:251878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a4M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tTE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8476E1">
        <w:rPr>
          <w:rFonts w:ascii="Times New Roman" w:hAnsi="Times New Roman" w:cs="Times New Roman"/>
          <w:sz w:val="28"/>
          <w:szCs w:val="28"/>
        </w:rPr>
        <w:t>Нужно настроить обработчики</w:t>
      </w:r>
      <w:r w:rsidR="00FC4CDB">
        <w:rPr>
          <w:rFonts w:ascii="Times New Roman" w:hAnsi="Times New Roman" w:cs="Times New Roman"/>
          <w:sz w:val="28"/>
          <w:szCs w:val="28"/>
        </w:rPr>
        <w:t xml:space="preserve"> для отображения корректных значений этих параметров</w:t>
      </w:r>
      <w:r w:rsidR="008476E1">
        <w:rPr>
          <w:rFonts w:ascii="Times New Roman" w:hAnsi="Times New Roman" w:cs="Times New Roman"/>
          <w:sz w:val="28"/>
          <w:szCs w:val="28"/>
        </w:rPr>
        <w:t>.</w:t>
      </w:r>
    </w:p>
    <w:p w:rsidR="008476E1" w:rsidRDefault="00FC232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</w:t>
      </w:r>
      <w:r w:rsidR="00DE3857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управления количеством </w:t>
      </w:r>
      <w:r w:rsidR="00DE3857">
        <w:rPr>
          <w:rFonts w:ascii="Times New Roman" w:hAnsi="Times New Roman" w:cs="Times New Roman"/>
          <w:sz w:val="28"/>
          <w:szCs w:val="28"/>
        </w:rPr>
        <w:t xml:space="preserve">единиц товара определенной номенклатурной позиции и </w:t>
      </w:r>
      <w:r w:rsidR="0085796E">
        <w:rPr>
          <w:rFonts w:ascii="Times New Roman" w:hAnsi="Times New Roman" w:cs="Times New Roman"/>
          <w:sz w:val="28"/>
          <w:szCs w:val="28"/>
        </w:rPr>
        <w:t xml:space="preserve">номером в заказе определены в </w:t>
      </w:r>
      <w:r w:rsidR="00DE3857">
        <w:rPr>
          <w:rFonts w:ascii="Times New Roman" w:hAnsi="Times New Roman" w:cs="Times New Roman"/>
          <w:sz w:val="28"/>
          <w:szCs w:val="28"/>
        </w:rPr>
        <w:t>модул</w:t>
      </w:r>
      <w:r w:rsidR="0085796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3857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markup</w:t>
      </w:r>
      <w:r w:rsidRPr="00DE3857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DE3857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FC2322">
        <w:rPr>
          <w:rFonts w:ascii="Times New Roman" w:hAnsi="Times New Roman" w:cs="Times New Roman"/>
          <w:sz w:val="28"/>
          <w:szCs w:val="28"/>
        </w:rPr>
        <w:t>:</w:t>
      </w:r>
    </w:p>
    <w:p w:rsidR="00DE3857" w:rsidRPr="003F6D50" w:rsidRDefault="00DE3857" w:rsidP="00DE38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3F6D5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itm_btn_3 = </w:t>
      </w:r>
      <w:proofErr w:type="spellStart"/>
      <w:r w:rsidRPr="003F6D50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3F6D5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.set_</w:t>
      </w:r>
      <w:proofErr w:type="gramStart"/>
      <w:r w:rsidRPr="003F6D5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</w:t>
      </w:r>
      <w:proofErr w:type="spellEnd"/>
      <w:r w:rsidRPr="003F6D5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3F6D5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'AMOUNT_PRODUCT'</w:t>
      </w:r>
      <w:r w:rsidRPr="003F6D5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 step, quantity)</w:t>
      </w:r>
    </w:p>
    <w:p w:rsidR="00FC2322" w:rsidRPr="00FC2322" w:rsidRDefault="00FC2322" w:rsidP="00FC23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C23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itm_btn_6 = </w:t>
      </w:r>
      <w:proofErr w:type="spellStart"/>
      <w:r w:rsidRPr="00FC2322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FC23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.set_</w:t>
      </w:r>
      <w:proofErr w:type="gramStart"/>
      <w:r w:rsidRPr="00FC23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</w:t>
      </w:r>
      <w:proofErr w:type="spellEnd"/>
      <w:r w:rsidRPr="00FC23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FC2322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'AMOUNT_ORDERS'</w:t>
      </w:r>
      <w:r w:rsidRPr="00FC23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 step, quantity)</w:t>
      </w:r>
    </w:p>
    <w:p w:rsidR="00340B13" w:rsidRPr="006C48B8" w:rsidRDefault="00340B13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F6D50" w:rsidRPr="00D65849" w:rsidRDefault="003F6D50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же файле у нас есть функция </w:t>
      </w:r>
      <w:r w:rsidRPr="00FC23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</w:t>
      </w:r>
      <w:r w:rsidRPr="00FC2322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_</w:t>
      </w:r>
      <w:proofErr w:type="spellStart"/>
      <w:proofErr w:type="gramStart"/>
      <w:r w:rsidRPr="00FC23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В этой функции создавался и возвращался объект каждой кнопки. Но в настоящее время мы </w:t>
      </w:r>
      <w:r w:rsidR="008C7F71">
        <w:rPr>
          <w:rFonts w:ascii="Times New Roman" w:hAnsi="Times New Roman" w:cs="Times New Roman"/>
          <w:sz w:val="28"/>
          <w:szCs w:val="28"/>
        </w:rPr>
        <w:t>говорим, по сути,</w:t>
      </w:r>
      <w:r>
        <w:rPr>
          <w:rFonts w:ascii="Times New Roman" w:hAnsi="Times New Roman" w:cs="Times New Roman"/>
          <w:sz w:val="28"/>
          <w:szCs w:val="28"/>
        </w:rPr>
        <w:t xml:space="preserve"> не о кнопках, а о надписях в нашем интерфейсе.</w:t>
      </w:r>
    </w:p>
    <w:p w:rsidR="008C7F71" w:rsidRDefault="008C7F71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в функцию </w:t>
      </w:r>
      <w:r w:rsidRPr="00FC23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</w:t>
      </w:r>
      <w:r w:rsidRPr="00FC2322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_</w:t>
      </w:r>
      <w:proofErr w:type="spellStart"/>
      <w:proofErr w:type="gramStart"/>
      <w:r w:rsidRPr="00FC23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мы добавим</w:t>
      </w:r>
      <w:r w:rsidR="008D1815">
        <w:rPr>
          <w:rFonts w:ascii="Times New Roman" w:hAnsi="Times New Roman" w:cs="Times New Roman"/>
          <w:sz w:val="28"/>
          <w:szCs w:val="28"/>
        </w:rPr>
        <w:t xml:space="preserve"> по факту просто формирование соответствующих надписей</w:t>
      </w:r>
      <w:r w:rsidRPr="008C7F71">
        <w:rPr>
          <w:rFonts w:ascii="Times New Roman" w:hAnsi="Times New Roman" w:cs="Times New Roman"/>
          <w:sz w:val="28"/>
          <w:szCs w:val="28"/>
        </w:rPr>
        <w:t>:</w:t>
      </w:r>
    </w:p>
    <w:p w:rsidR="008C7F71" w:rsidRPr="008C7F71" w:rsidRDefault="008C7F71" w:rsidP="00CF522A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Pr="008C7F71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3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 w:rsidRPr="00C16D3C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markup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markup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8C7F71" w:rsidRPr="008C7F71" w:rsidRDefault="008C7F71" w:rsidP="00892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gramStart"/>
      <w:r w:rsidRPr="008C7F7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Pr="008C7F7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name == 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"AMOUNT_ORDERS"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"AMOUNT_ORDERS"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] = 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"{} {} {}"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.format(step + </w:t>
      </w:r>
      <w:r w:rsidRPr="008C7F71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     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 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из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'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C7F71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str</w:t>
      </w:r>
      <w:proofErr w:type="spellEnd"/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C7F71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.BD.count_rows_order</w:t>
      </w:r>
      <w:proofErr w:type="spellEnd"/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8C7F7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name == 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"AMOUNT_PRODUCT"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"AMOUNT_PRODUCT"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] = 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"{}"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.format(quantity)</w:t>
      </w:r>
    </w:p>
    <w:p w:rsidR="003F6D50" w:rsidRDefault="002A3225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Этот</w:t>
      </w:r>
      <w:r w:rsidRPr="006A03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фрагмент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A3225" w:rsidRPr="002A3225" w:rsidRDefault="002A3225" w:rsidP="002A3225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C7F7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Pr="008C7F7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name == 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"AMOUNT_PRODUCT"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"AMOUNT_PRODUCT"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] = 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"{}"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.format(quantity)</w:t>
      </w:r>
    </w:p>
    <w:p w:rsidR="00DE7B7E" w:rsidRPr="002A3225" w:rsidRDefault="002A3225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Обеспечивает вывод количества конкретного товара в заказе.</w:t>
      </w:r>
    </w:p>
    <w:p w:rsidR="00BF2D99" w:rsidRDefault="00BF2D99" w:rsidP="00BF2D9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Этот</w:t>
      </w:r>
      <w:r w:rsidRPr="00BF2D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фрагмент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A0792" w:rsidRPr="00BF2D99" w:rsidRDefault="00BF2D99" w:rsidP="00BF2D99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C7F7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Pr="008C7F7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name == 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"AMOUNT_ORDERS"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"AMOUNT_ORDERS"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] = 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"{} {} {}"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.format(step + </w:t>
      </w:r>
      <w:r w:rsidRPr="008C7F71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     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 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из</w:t>
      </w:r>
      <w:r w:rsidRPr="008C7F7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'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C7F71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str</w:t>
      </w:r>
      <w:proofErr w:type="spellEnd"/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C7F71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.BD.count_rows_order</w:t>
      </w:r>
      <w:proofErr w:type="spellEnd"/>
      <w:r w:rsidRPr="008C7F7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</w:t>
      </w:r>
    </w:p>
    <w:p w:rsidR="002A0792" w:rsidRDefault="00BF2D99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Обеспечивает вывод </w:t>
      </w:r>
      <w:r w:rsidR="008D1815">
        <w:rPr>
          <w:rFonts w:ascii="Times New Roman" w:hAnsi="Times New Roman" w:cs="Times New Roman"/>
          <w:sz w:val="28"/>
          <w:szCs w:val="28"/>
        </w:rPr>
        <w:t>номера</w:t>
      </w:r>
      <w:r>
        <w:rPr>
          <w:rFonts w:ascii="Times New Roman" w:hAnsi="Times New Roman" w:cs="Times New Roman"/>
          <w:sz w:val="28"/>
          <w:szCs w:val="28"/>
        </w:rPr>
        <w:t xml:space="preserve"> товар</w:t>
      </w:r>
      <w:r w:rsidR="008D18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 заказе.</w:t>
      </w:r>
    </w:p>
    <w:p w:rsidR="007D1039" w:rsidRPr="00B54578" w:rsidRDefault="00425099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62F20BB" wp14:editId="3907A17E">
                <wp:simplePos x="0" y="0"/>
                <wp:positionH relativeFrom="margin">
                  <wp:posOffset>-469646</wp:posOffset>
                </wp:positionH>
                <wp:positionV relativeFrom="paragraph">
                  <wp:posOffset>-450342</wp:posOffset>
                </wp:positionV>
                <wp:extent cx="6660000" cy="9756000"/>
                <wp:effectExtent l="0" t="0" r="26670" b="17145"/>
                <wp:wrapNone/>
                <wp:docPr id="2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ECAFF" id="Прямоугольник 12" o:spid="_x0000_s1026" style="position:absolute;margin-left:-37pt;margin-top:-35.45pt;width:524.4pt;height:768.2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AXP/AIAABU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="008D18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658C7B" wp14:editId="11CB3802">
            <wp:extent cx="5731510" cy="818787"/>
            <wp:effectExtent l="0" t="0" r="254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78" w:rsidRDefault="00B54578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79424" behindDoc="0" locked="0" layoutInCell="1" allowOverlap="1" wp14:anchorId="504A95BB" wp14:editId="585F1933">
            <wp:simplePos x="0" y="0"/>
            <wp:positionH relativeFrom="margin">
              <wp:align>right</wp:align>
            </wp:positionH>
            <wp:positionV relativeFrom="paragraph">
              <wp:posOffset>278435</wp:posOffset>
            </wp:positionV>
            <wp:extent cx="5727700" cy="1924050"/>
            <wp:effectExtent l="19050" t="19050" r="25400" b="1905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Все работает.</w:t>
      </w:r>
      <w:r w:rsidR="008D3A18">
        <w:rPr>
          <w:rFonts w:ascii="Times New Roman" w:hAnsi="Times New Roman" w:cs="Times New Roman"/>
          <w:sz w:val="28"/>
          <w:szCs w:val="28"/>
        </w:rPr>
        <w:t xml:space="preserve"> Видно, что у нас в заказе один товар с количеством 6 единиц.</w:t>
      </w:r>
    </w:p>
    <w:p w:rsidR="00832008" w:rsidRDefault="0081789E" w:rsidP="00832008">
      <w:pPr>
        <w:pStyle w:val="1"/>
        <w:rPr>
          <w:noProof/>
        </w:rPr>
      </w:pPr>
      <w:bookmarkStart w:id="2" w:name="_Toc79589397"/>
      <w:r>
        <w:rPr>
          <w:caps w:val="0"/>
          <w:noProof/>
        </w:rPr>
        <w:t>НАСТРАИВАЕМ УДАЛЕНИЕ ТОВАРА ИЗ ЗАКАЗА</w:t>
      </w:r>
      <w:bookmarkEnd w:id="2"/>
    </w:p>
    <w:p w:rsidR="00B54578" w:rsidRPr="00B54578" w:rsidRDefault="00B54578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F2D99" w:rsidRPr="007A57E4" w:rsidRDefault="007A57E4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Соответствующая кнопка уже размещена в интерфейсе</w:t>
      </w:r>
      <w:r w:rsidRPr="007A57E4">
        <w:rPr>
          <w:rFonts w:ascii="Times New Roman" w:hAnsi="Times New Roman" w:cs="Times New Roman"/>
          <w:sz w:val="28"/>
          <w:szCs w:val="28"/>
        </w:rPr>
        <w:t>:</w:t>
      </w:r>
    </w:p>
    <w:p w:rsidR="007A57E4" w:rsidRPr="00BF2D99" w:rsidRDefault="007A57E4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27700" cy="789940"/>
            <wp:effectExtent l="19050" t="19050" r="25400" b="1016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89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2623" w:rsidRDefault="00CF2623" w:rsidP="00CF26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элемент управления задан с помощью выражения</w:t>
      </w:r>
      <w:r w:rsidRPr="00CF2623">
        <w:rPr>
          <w:rFonts w:ascii="Times New Roman" w:hAnsi="Times New Roman" w:cs="Times New Roman"/>
          <w:sz w:val="28"/>
          <w:szCs w:val="28"/>
        </w:rPr>
        <w:t>:</w:t>
      </w:r>
    </w:p>
    <w:p w:rsidR="009129CC" w:rsidRPr="00D65849" w:rsidRDefault="009129CC" w:rsidP="0091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9129C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itm</w:t>
      </w:r>
      <w:r w:rsidRPr="00D6584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9129C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</w:t>
      </w:r>
      <w:r w:rsidRPr="00D6584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_1 = </w:t>
      </w:r>
      <w:proofErr w:type="spellStart"/>
      <w:r w:rsidRPr="009129CC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D6584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9129C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</w:t>
      </w:r>
      <w:r w:rsidRPr="00D6584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proofErr w:type="gramStart"/>
      <w:r w:rsidRPr="009129C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</w:t>
      </w:r>
      <w:proofErr w:type="spellEnd"/>
      <w:r w:rsidRPr="00D6584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D6584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129C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X</w:t>
      </w:r>
      <w:r w:rsidRPr="00D6584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D6584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9129C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step</w:t>
      </w:r>
      <w:r w:rsidRPr="00D6584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9129C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</w:t>
      </w:r>
      <w:r w:rsidRPr="00D6584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CF2623" w:rsidRPr="00D65849" w:rsidRDefault="00CF2623" w:rsidP="00CF262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00E58" w:rsidRDefault="00F60BEB" w:rsidP="00CF26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вот и привязка </w:t>
      </w:r>
      <w:r w:rsidR="00393D55">
        <w:rPr>
          <w:rFonts w:ascii="Times New Roman" w:hAnsi="Times New Roman" w:cs="Times New Roman"/>
          <w:sz w:val="28"/>
          <w:szCs w:val="28"/>
        </w:rPr>
        <w:t xml:space="preserve">соответствующего </w:t>
      </w:r>
      <w:r>
        <w:rPr>
          <w:rFonts w:ascii="Times New Roman" w:hAnsi="Times New Roman" w:cs="Times New Roman"/>
          <w:sz w:val="28"/>
          <w:szCs w:val="28"/>
        </w:rPr>
        <w:t xml:space="preserve">обработчика в </w:t>
      </w:r>
      <w:r w:rsidR="00D26841">
        <w:rPr>
          <w:rFonts w:ascii="Times New Roman" w:hAnsi="Times New Roman" w:cs="Times New Roman"/>
          <w:sz w:val="28"/>
          <w:szCs w:val="28"/>
        </w:rPr>
        <w:t>модуле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841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</w:t>
      </w:r>
      <w:r w:rsidRPr="00D26841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D26841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all</w:t>
      </w:r>
      <w:r w:rsidRPr="00D26841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D26841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text</w:t>
      </w:r>
      <w:r w:rsidRPr="00D26841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D26841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F60BEB">
        <w:rPr>
          <w:rFonts w:ascii="Times New Roman" w:hAnsi="Times New Roman" w:cs="Times New Roman"/>
          <w:sz w:val="28"/>
          <w:szCs w:val="28"/>
        </w:rPr>
        <w:t>:</w:t>
      </w:r>
    </w:p>
    <w:p w:rsidR="00F60BEB" w:rsidRPr="00F60BEB" w:rsidRDefault="00F60BEB" w:rsidP="00F60B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gramStart"/>
      <w:r w:rsidRPr="00F60BE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Pr="00F60BE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F60BE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F60BE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F60BE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F60BE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</w:t>
      </w:r>
      <w:r w:rsidRPr="00F60BE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'X'</w:t>
      </w:r>
      <w:r w:rsidRPr="00F60BE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]:</w:t>
      </w:r>
      <w:r w:rsidRPr="00F60BE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F60BE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self.pressed_btn_x</w:t>
      </w:r>
      <w:proofErr w:type="spellEnd"/>
      <w:r w:rsidRPr="00F60BE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(message)</w:t>
      </w:r>
    </w:p>
    <w:p w:rsidR="00F60BEB" w:rsidRDefault="00F60BEB" w:rsidP="00CF262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25099" w:rsidRDefault="00425099" w:rsidP="00CF262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25099" w:rsidRDefault="00425099" w:rsidP="00CF262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D4819" w:rsidRDefault="00425099" w:rsidP="00CF262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D55">
        <w:rPr>
          <w:rFonts w:ascii="Courier New" w:hAnsi="Courier New" w:cs="Courier New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1012EF7" wp14:editId="7573845B">
                <wp:simplePos x="0" y="0"/>
                <wp:positionH relativeFrom="margin">
                  <wp:align>center</wp:align>
                </wp:positionH>
                <wp:positionV relativeFrom="paragraph">
                  <wp:posOffset>-450672</wp:posOffset>
                </wp:positionV>
                <wp:extent cx="6660000" cy="9756000"/>
                <wp:effectExtent l="0" t="0" r="26670" b="17145"/>
                <wp:wrapNone/>
                <wp:docPr id="2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CF696" id="Прямоугольник 12" o:spid="_x0000_s1026" style="position:absolute;margin-left:0;margin-top:-35.5pt;width:524.4pt;height:768.2pt;z-index:251881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jD0/AIAABU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FD4819">
        <w:rPr>
          <w:rFonts w:ascii="Times New Roman" w:hAnsi="Times New Roman" w:cs="Times New Roman"/>
          <w:sz w:val="28"/>
          <w:szCs w:val="28"/>
        </w:rPr>
        <w:t>Обработчик</w:t>
      </w:r>
      <w:r w:rsidR="00FD4819" w:rsidRPr="006A03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4819">
        <w:rPr>
          <w:rFonts w:ascii="Times New Roman" w:hAnsi="Times New Roman" w:cs="Times New Roman"/>
          <w:sz w:val="28"/>
          <w:szCs w:val="28"/>
        </w:rPr>
        <w:t>нажатия</w:t>
      </w:r>
      <w:r w:rsidR="00FD4819" w:rsidRPr="006A03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4819">
        <w:rPr>
          <w:rFonts w:ascii="Times New Roman" w:hAnsi="Times New Roman" w:cs="Times New Roman"/>
          <w:sz w:val="28"/>
          <w:szCs w:val="28"/>
        </w:rPr>
        <w:t>кнопки</w:t>
      </w:r>
      <w:r w:rsidR="00FD481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D4819" w:rsidRPr="00FD4819" w:rsidRDefault="00FD4819" w:rsidP="00CF2623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4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 w:rsidRPr="00C16D3C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handler_all_text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B945BC" w:rsidRPr="00B945BC" w:rsidRDefault="00B945BC" w:rsidP="00B945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B945B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B945B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pressed_btn_x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message):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Обрабатывает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нажатие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удаления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#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всех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product_id</w:t>
      </w:r>
      <w:proofErr w:type="spellEnd"/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=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.BD.select_all_product_id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пуст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B945B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count.</w:t>
      </w:r>
      <w:r w:rsidRPr="00B945B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B945B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len</w:t>
      </w:r>
      <w:proofErr w:type="spellEnd"/>
      <w:r w:rsidRPr="00B945B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&gt; </w:t>
      </w:r>
      <w:r w:rsidRPr="00B945B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конкретной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позиции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.BD.select_order_quantity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конкретной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позиции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складе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.BD.select_single_product_quantity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count[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+=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вносим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изменения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БД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orders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.BD.delete_order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вносим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изменения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БД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product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.BD.update_product_value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B945B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'quantity'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уменьшаем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шаг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-= 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945B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нет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отправляем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сообщение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.bot.send_message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(message.chat.id, MESSAGES[</w:t>
      </w:r>
      <w:r w:rsidRPr="00B945B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B945B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no_orders</w:t>
      </w:r>
      <w:proofErr w:type="spellEnd"/>
      <w:r w:rsidRPr="00B945B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Pr="00B945B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parse_mode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945B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"HTML"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Pr="00B945B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reply_markup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.keybords.category_menu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</w:p>
    <w:p w:rsidR="00FD4819" w:rsidRPr="00B945BC" w:rsidRDefault="00FD4819" w:rsidP="00CF262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907B0" w:rsidRDefault="003907B0" w:rsidP="00CF26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Почему у этого обработчика такой сложный объемный код</w:t>
      </w:r>
      <w:r w:rsidRPr="003907B0">
        <w:rPr>
          <w:rFonts w:ascii="Times New Roman" w:hAnsi="Times New Roman" w:cs="Times New Roman"/>
          <w:sz w:val="28"/>
          <w:szCs w:val="28"/>
        </w:rPr>
        <w:t>?</w:t>
      </w:r>
    </w:p>
    <w:p w:rsidR="003907B0" w:rsidRDefault="0072556C" w:rsidP="00CF26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передумал оформлять заказ,</w:t>
      </w:r>
      <w:r w:rsidR="003907B0">
        <w:rPr>
          <w:rFonts w:ascii="Times New Roman" w:hAnsi="Times New Roman" w:cs="Times New Roman"/>
          <w:sz w:val="28"/>
          <w:szCs w:val="28"/>
        </w:rPr>
        <w:t xml:space="preserve"> нам нужно не только удалить сам заказ, но еще и «вернуть» товары из заказа на склад.</w:t>
      </w:r>
    </w:p>
    <w:p w:rsidR="0083456E" w:rsidRDefault="0083456E" w:rsidP="00CF26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мы привычным образом получаем </w:t>
      </w:r>
      <w:r w:rsidR="006261C5">
        <w:rPr>
          <w:rFonts w:ascii="Times New Roman" w:hAnsi="Times New Roman" w:cs="Times New Roman"/>
          <w:sz w:val="28"/>
          <w:szCs w:val="28"/>
        </w:rPr>
        <w:t>спи</w:t>
      </w:r>
      <w:r w:rsidR="0072556C">
        <w:rPr>
          <w:rFonts w:ascii="Times New Roman" w:hAnsi="Times New Roman" w:cs="Times New Roman"/>
          <w:sz w:val="28"/>
          <w:szCs w:val="28"/>
        </w:rPr>
        <w:t>сок идентификаторов всех товарных позиций</w:t>
      </w:r>
      <w:r w:rsidR="006261C5">
        <w:rPr>
          <w:rFonts w:ascii="Times New Roman" w:hAnsi="Times New Roman" w:cs="Times New Roman"/>
          <w:sz w:val="28"/>
          <w:szCs w:val="28"/>
        </w:rPr>
        <w:t xml:space="preserve"> заказа</w:t>
      </w:r>
      <w:r w:rsidRPr="0083456E">
        <w:rPr>
          <w:rFonts w:ascii="Times New Roman" w:hAnsi="Times New Roman" w:cs="Times New Roman"/>
          <w:sz w:val="28"/>
          <w:szCs w:val="28"/>
        </w:rPr>
        <w:t>:</w:t>
      </w:r>
    </w:p>
    <w:p w:rsidR="008A5F63" w:rsidRDefault="0083456E" w:rsidP="0083456E">
      <w:pPr>
        <w:spacing w:line="36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gramStart"/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</w:t>
      </w:r>
      <w:proofErr w:type="gramEnd"/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self.BD.select_all_product_id()</w:t>
      </w:r>
    </w:p>
    <w:p w:rsidR="00201C34" w:rsidRDefault="00201C34" w:rsidP="0083456E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список не пуст, </w:t>
      </w:r>
      <w:r w:rsidR="0072556C">
        <w:rPr>
          <w:rFonts w:ascii="Times New Roman" w:hAnsi="Times New Roman" w:cs="Times New Roman"/>
          <w:sz w:val="28"/>
          <w:szCs w:val="28"/>
        </w:rPr>
        <w:t>значит</w:t>
      </w:r>
      <w:r>
        <w:rPr>
          <w:rFonts w:ascii="Times New Roman" w:hAnsi="Times New Roman" w:cs="Times New Roman"/>
          <w:sz w:val="28"/>
          <w:szCs w:val="28"/>
        </w:rPr>
        <w:t xml:space="preserve"> товары в заказе есть.</w:t>
      </w:r>
    </w:p>
    <w:p w:rsidR="00201C34" w:rsidRDefault="00201C34" w:rsidP="0083456E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получаем количество </w:t>
      </w:r>
      <w:r w:rsidR="0072556C">
        <w:rPr>
          <w:rFonts w:ascii="Times New Roman" w:hAnsi="Times New Roman" w:cs="Times New Roman"/>
          <w:sz w:val="28"/>
          <w:szCs w:val="28"/>
        </w:rPr>
        <w:t>выбранной товарной позиции</w:t>
      </w:r>
      <w:r>
        <w:rPr>
          <w:rFonts w:ascii="Times New Roman" w:hAnsi="Times New Roman" w:cs="Times New Roman"/>
          <w:sz w:val="28"/>
          <w:szCs w:val="28"/>
        </w:rPr>
        <w:t xml:space="preserve"> заказ</w:t>
      </w:r>
      <w:r w:rsidR="0072556C">
        <w:rPr>
          <w:rFonts w:ascii="Times New Roman" w:hAnsi="Times New Roman" w:cs="Times New Roman"/>
          <w:sz w:val="28"/>
          <w:szCs w:val="28"/>
        </w:rPr>
        <w:t>а</w:t>
      </w:r>
      <w:r w:rsidRPr="00201C34">
        <w:rPr>
          <w:rFonts w:ascii="Times New Roman" w:hAnsi="Times New Roman" w:cs="Times New Roman"/>
          <w:sz w:val="28"/>
          <w:szCs w:val="28"/>
        </w:rPr>
        <w:t>:</w:t>
      </w:r>
    </w:p>
    <w:p w:rsidR="0083456E" w:rsidRDefault="00201C34" w:rsidP="0083456E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_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order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BD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select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_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order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_</w:t>
      </w:r>
      <w:proofErr w:type="gramStart"/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gramEnd"/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[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step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])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="0083456E"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>
        <w:rPr>
          <w:rFonts w:ascii="Times New Roman" w:hAnsi="Times New Roman" w:cs="Times New Roman"/>
          <w:sz w:val="28"/>
          <w:szCs w:val="28"/>
        </w:rPr>
        <w:t>Получаем</w:t>
      </w:r>
      <w:r w:rsidRPr="00201C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201C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</w:t>
      </w:r>
      <w:r w:rsidRPr="00201C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201C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складе</w:t>
      </w:r>
      <w:r w:rsidRPr="00201C34">
        <w:rPr>
          <w:rFonts w:ascii="Times New Roman" w:hAnsi="Times New Roman" w:cs="Times New Roman"/>
          <w:sz w:val="28"/>
          <w:szCs w:val="28"/>
        </w:rPr>
        <w:t>:</w:t>
      </w:r>
    </w:p>
    <w:p w:rsidR="00201C34" w:rsidRPr="00201C34" w:rsidRDefault="00B945BC" w:rsidP="0083456E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259B37A" wp14:editId="464711A2">
                <wp:simplePos x="0" y="0"/>
                <wp:positionH relativeFrom="margin">
                  <wp:posOffset>-448259</wp:posOffset>
                </wp:positionH>
                <wp:positionV relativeFrom="paragraph">
                  <wp:posOffset>-456006</wp:posOffset>
                </wp:positionV>
                <wp:extent cx="6660000" cy="9756000"/>
                <wp:effectExtent l="0" t="0" r="26670" b="17145"/>
                <wp:wrapNone/>
                <wp:docPr id="32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B415A" id="Прямоугольник 12" o:spid="_x0000_s1026" style="position:absolute;margin-left:-35.3pt;margin-top:-35.9pt;width:524.4pt;height:768.2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H+x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tzA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proofErr w:type="spellStart"/>
      <w:r w:rsidR="00201C34"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="00201C34"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</w:t>
      </w:r>
      <w:proofErr w:type="spellStart"/>
      <w:r w:rsidR="00201C34"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self.BD.select_single_product_</w:t>
      </w:r>
      <w:proofErr w:type="gramStart"/>
      <w:r w:rsidR="00201C34"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</w:t>
      </w:r>
      <w:proofErr w:type="spellEnd"/>
      <w:r w:rsidR="00201C34"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="00201C34"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count[</w:t>
      </w:r>
      <w:proofErr w:type="spellStart"/>
      <w:r w:rsidR="00201C34"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self.step</w:t>
      </w:r>
      <w:proofErr w:type="spellEnd"/>
      <w:r w:rsidR="00201C34"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</w:t>
      </w:r>
    </w:p>
    <w:p w:rsidR="002A0792" w:rsidRDefault="000D2FAB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Возвращаем количество товара из заказа обратно на склад</w:t>
      </w:r>
      <w:r w:rsidRPr="000D2FAB">
        <w:rPr>
          <w:rFonts w:ascii="Times New Roman" w:hAnsi="Times New Roman" w:cs="Times New Roman"/>
          <w:sz w:val="28"/>
          <w:szCs w:val="28"/>
        </w:rPr>
        <w:t>:</w:t>
      </w:r>
    </w:p>
    <w:p w:rsidR="00473036" w:rsidRPr="006A039C" w:rsidRDefault="000D2FAB" w:rsidP="000D2FA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A039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6A039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+= </w:t>
      </w:r>
      <w:proofErr w:type="spellStart"/>
      <w:r w:rsidR="002D207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quantity_order</w:t>
      </w:r>
      <w:proofErr w:type="spellEnd"/>
    </w:p>
    <w:p w:rsidR="00A678C7" w:rsidRDefault="00A678C7" w:rsidP="000D2FA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Удаляем</w:t>
      </w:r>
      <w:r w:rsidRPr="006A03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1B2">
        <w:rPr>
          <w:rFonts w:ascii="Times New Roman" w:hAnsi="Times New Roman" w:cs="Times New Roman"/>
          <w:sz w:val="28"/>
          <w:szCs w:val="28"/>
        </w:rPr>
        <w:t>товар из заказа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678C7" w:rsidRDefault="00A678C7" w:rsidP="00A678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r w:rsidRPr="00A678C7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A678C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.BD.delete_</w:t>
      </w:r>
      <w:proofErr w:type="gramStart"/>
      <w:r w:rsidRPr="00A678C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order</w:t>
      </w:r>
      <w:proofErr w:type="spellEnd"/>
      <w:r w:rsidRPr="00A678C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678C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count[</w:t>
      </w:r>
      <w:proofErr w:type="spellStart"/>
      <w:r w:rsidRPr="00A678C7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A678C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A678C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</w:t>
      </w:r>
    </w:p>
    <w:p w:rsidR="00587BCA" w:rsidRPr="00A678C7" w:rsidRDefault="00587BCA" w:rsidP="00A678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:rsidR="00473036" w:rsidRDefault="00473036" w:rsidP="000D2FA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Обновляем количество товара на складе</w:t>
      </w:r>
      <w:r w:rsidRPr="00473036">
        <w:rPr>
          <w:rFonts w:ascii="Times New Roman" w:hAnsi="Times New Roman" w:cs="Times New Roman"/>
          <w:sz w:val="28"/>
          <w:szCs w:val="28"/>
        </w:rPr>
        <w:t>:</w:t>
      </w:r>
    </w:p>
    <w:p w:rsidR="00473036" w:rsidRPr="00473036" w:rsidRDefault="00473036" w:rsidP="000D2FA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self.BD.update_product_</w:t>
      </w:r>
      <w:proofErr w:type="gramStart"/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value(</w:t>
      </w:r>
      <w:proofErr w:type="gramEnd"/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count[self.step],</w:t>
      </w:r>
      <w:r w:rsidRPr="00FD481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'quantity'</w:t>
      </w:r>
      <w:r w:rsidRPr="00FD481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,quantity_product)</w:t>
      </w:r>
    </w:p>
    <w:p w:rsidR="002A0792" w:rsidRPr="006A039C" w:rsidRDefault="00173C6D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Уменьшаем шаг</w:t>
      </w:r>
      <w:r w:rsidRPr="006A039C">
        <w:rPr>
          <w:rFonts w:ascii="Times New Roman" w:hAnsi="Times New Roman" w:cs="Times New Roman"/>
          <w:sz w:val="28"/>
          <w:szCs w:val="28"/>
        </w:rPr>
        <w:t>:</w:t>
      </w:r>
    </w:p>
    <w:p w:rsidR="00173C6D" w:rsidRDefault="00173C6D" w:rsidP="00CF522A">
      <w:pPr>
        <w:spacing w:line="360" w:lineRule="auto"/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</w:pPr>
      <w:proofErr w:type="spellStart"/>
      <w:r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self.step</w:t>
      </w:r>
      <w:proofErr w:type="spellEnd"/>
      <w:r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-= </w:t>
      </w:r>
      <w:r w:rsidRPr="00FD4819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1</w:t>
      </w:r>
    </w:p>
    <w:p w:rsidR="00173C6D" w:rsidRPr="006A039C" w:rsidRDefault="008C5C8F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Т.е., по сути</w:t>
      </w:r>
      <w:r w:rsidR="00BB3E9D">
        <w:rPr>
          <w:rFonts w:ascii="Times New Roman" w:hAnsi="Times New Roman" w:cs="Times New Roman"/>
          <w:sz w:val="28"/>
          <w:szCs w:val="28"/>
        </w:rPr>
        <w:t>,</w:t>
      </w:r>
      <w:r w:rsidR="001D1D4C">
        <w:rPr>
          <w:rFonts w:ascii="Times New Roman" w:hAnsi="Times New Roman" w:cs="Times New Roman"/>
          <w:sz w:val="28"/>
          <w:szCs w:val="28"/>
        </w:rPr>
        <w:t xml:space="preserve"> мы уменьшаем количество </w:t>
      </w:r>
      <w:r w:rsidR="0072556C">
        <w:rPr>
          <w:rFonts w:ascii="Times New Roman" w:hAnsi="Times New Roman" w:cs="Times New Roman"/>
          <w:sz w:val="28"/>
          <w:szCs w:val="28"/>
        </w:rPr>
        <w:t>товарных позиций</w:t>
      </w:r>
      <w:r w:rsidR="001D1D4C">
        <w:rPr>
          <w:rFonts w:ascii="Times New Roman" w:hAnsi="Times New Roman" w:cs="Times New Roman"/>
          <w:sz w:val="28"/>
          <w:szCs w:val="28"/>
        </w:rPr>
        <w:t xml:space="preserve"> в заказе.</w:t>
      </w:r>
    </w:p>
    <w:p w:rsidR="002A0792" w:rsidRDefault="008229FB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Отправляем</w:t>
      </w:r>
      <w:r w:rsidRPr="006A03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6A03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пользователю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229FB" w:rsidRPr="008229FB" w:rsidRDefault="008229FB" w:rsidP="008229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r w:rsidRPr="008229FB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8229F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.send_message_</w:t>
      </w:r>
      <w:proofErr w:type="gramStart"/>
      <w:r w:rsidRPr="008229F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order</w:t>
      </w:r>
      <w:proofErr w:type="spellEnd"/>
      <w:r w:rsidRPr="008229F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229F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count[</w:t>
      </w:r>
      <w:proofErr w:type="spellStart"/>
      <w:r w:rsidRPr="008229FB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8229F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8229F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],</w:t>
      </w:r>
      <w:proofErr w:type="spellStart"/>
      <w:r w:rsidRPr="008229F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quantity_order,message</w:t>
      </w:r>
      <w:proofErr w:type="spellEnd"/>
      <w:r w:rsidRPr="008229F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8229FB" w:rsidRDefault="008229FB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37DA6" w:rsidRDefault="00F37DA6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товара в заказе нет, отправляем соответствующее сообщение</w:t>
      </w:r>
      <w:r w:rsidRPr="00F37DA6">
        <w:rPr>
          <w:rFonts w:ascii="Times New Roman" w:hAnsi="Times New Roman" w:cs="Times New Roman"/>
          <w:sz w:val="28"/>
          <w:szCs w:val="28"/>
        </w:rPr>
        <w:t>:</w:t>
      </w:r>
    </w:p>
    <w:p w:rsidR="00F37DA6" w:rsidRPr="00F37DA6" w:rsidRDefault="00F37DA6" w:rsidP="00F37D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r w:rsidRPr="00F37DA6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F37DA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.bot.send_</w:t>
      </w:r>
      <w:proofErr w:type="gramStart"/>
      <w:r w:rsidRPr="00F37DA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</w:t>
      </w:r>
      <w:proofErr w:type="spellEnd"/>
      <w:r w:rsidRPr="00F37DA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F37DA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message.chat.id,MESSAGES</w:t>
      </w:r>
      <w:proofErr w:type="spellEnd"/>
      <w:r w:rsidRPr="00F37DA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</w:t>
      </w:r>
      <w:r w:rsidRPr="00F37DA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F37DA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no_orders</w:t>
      </w:r>
      <w:proofErr w:type="spellEnd"/>
      <w:r w:rsidRPr="00F37DA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37DA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],</w:t>
      </w:r>
      <w:r w:rsidRPr="00F37DA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</w:t>
      </w:r>
      <w:proofErr w:type="spellStart"/>
      <w:r w:rsidRPr="00F37DA6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parse_mode</w:t>
      </w:r>
      <w:proofErr w:type="spellEnd"/>
      <w:r w:rsidRPr="00F37DA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</w:t>
      </w:r>
      <w:r w:rsidRPr="00F37DA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"HTML"</w:t>
      </w:r>
      <w:r w:rsidRPr="00F37DA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F37DA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</w:t>
      </w:r>
      <w:proofErr w:type="spellStart"/>
      <w:r w:rsidRPr="00F37DA6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reply_markup</w:t>
      </w:r>
      <w:proofErr w:type="spellEnd"/>
      <w:r w:rsidRPr="00F37DA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F37DA6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F37DA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.keybords.category_menu</w:t>
      </w:r>
      <w:proofErr w:type="spellEnd"/>
      <w:r w:rsidRPr="00F37DA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</w:t>
      </w:r>
    </w:p>
    <w:p w:rsidR="00F37DA6" w:rsidRPr="00F37DA6" w:rsidRDefault="00F37DA6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A0792" w:rsidRDefault="006C0891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в класс-менеджер базы данных</w:t>
      </w:r>
      <w:r w:rsidR="002D207E">
        <w:rPr>
          <w:rFonts w:ascii="Times New Roman" w:hAnsi="Times New Roman" w:cs="Times New Roman"/>
          <w:sz w:val="28"/>
          <w:szCs w:val="28"/>
        </w:rPr>
        <w:t xml:space="preserve"> сам</w:t>
      </w:r>
      <w:r>
        <w:rPr>
          <w:rFonts w:ascii="Times New Roman" w:hAnsi="Times New Roman" w:cs="Times New Roman"/>
          <w:sz w:val="28"/>
          <w:szCs w:val="28"/>
        </w:rPr>
        <w:t xml:space="preserve"> обработчик</w:t>
      </w:r>
      <w:r w:rsidR="002D207E">
        <w:rPr>
          <w:rFonts w:ascii="Times New Roman" w:hAnsi="Times New Roman" w:cs="Times New Roman"/>
          <w:sz w:val="28"/>
          <w:szCs w:val="28"/>
        </w:rPr>
        <w:t xml:space="preserve"> удаления товара в заказе</w:t>
      </w:r>
      <w:r w:rsidRPr="006C0891">
        <w:rPr>
          <w:rFonts w:ascii="Times New Roman" w:hAnsi="Times New Roman" w:cs="Times New Roman"/>
          <w:sz w:val="28"/>
          <w:szCs w:val="28"/>
        </w:rPr>
        <w:t>:</w:t>
      </w:r>
    </w:p>
    <w:p w:rsidR="006C0891" w:rsidRPr="00342631" w:rsidRDefault="00342631" w:rsidP="00CF522A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 w:rsidRPr="00C16D3C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data_base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dbalchemy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342631" w:rsidRPr="00B945BC" w:rsidRDefault="00342631" w:rsidP="008712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B945B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B945B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delete_order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Удаляет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данные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указанной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строки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._session.query(Order).filter_by(</w:t>
      </w:r>
      <w:r w:rsidRPr="00B945B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product_id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=product_id).delete()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session.commit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342631" w:rsidRDefault="00342631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71293" w:rsidRPr="006A039C" w:rsidRDefault="00DD0009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работу проекта</w:t>
      </w:r>
      <w:r w:rsidRPr="006A039C">
        <w:rPr>
          <w:rFonts w:ascii="Times New Roman" w:hAnsi="Times New Roman" w:cs="Times New Roman"/>
          <w:sz w:val="28"/>
          <w:szCs w:val="28"/>
        </w:rPr>
        <w:t>:</w:t>
      </w:r>
    </w:p>
    <w:p w:rsidR="00DD0009" w:rsidRPr="006A039C" w:rsidRDefault="00F330BD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4AF1B82" wp14:editId="2CBF4064">
                <wp:simplePos x="0" y="0"/>
                <wp:positionH relativeFrom="margin">
                  <wp:align>center</wp:align>
                </wp:positionH>
                <wp:positionV relativeFrom="paragraph">
                  <wp:posOffset>-485547</wp:posOffset>
                </wp:positionV>
                <wp:extent cx="6660000" cy="9756000"/>
                <wp:effectExtent l="0" t="0" r="26670" b="17145"/>
                <wp:wrapNone/>
                <wp:docPr id="3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23FF6" id="Прямоугольник 12" o:spid="_x0000_s1026" style="position:absolute;margin-left:0;margin-top:-38.25pt;width:524.4pt;height:768.2pt;z-index:251889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6A03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86592" behindDoc="1" locked="0" layoutInCell="1" allowOverlap="1" wp14:anchorId="3C6BB45F" wp14:editId="0AF36D64">
            <wp:simplePos x="0" y="0"/>
            <wp:positionH relativeFrom="margin">
              <wp:align>center</wp:align>
            </wp:positionH>
            <wp:positionV relativeFrom="paragraph">
              <wp:posOffset>32436</wp:posOffset>
            </wp:positionV>
            <wp:extent cx="2045906" cy="2465223"/>
            <wp:effectExtent l="19050" t="19050" r="12065" b="11430"/>
            <wp:wrapTight wrapText="bothSides">
              <wp:wrapPolygon edited="0">
                <wp:start x="-201" y="-167"/>
                <wp:lineTo x="-201" y="21533"/>
                <wp:lineTo x="21526" y="21533"/>
                <wp:lineTo x="21526" y="-167"/>
                <wp:lineTo x="-201" y="-167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906" cy="24652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0792" w:rsidRPr="006A039C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Pr="006A039C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Pr="006A039C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Pr="006A039C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Pr="006A039C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0792" w:rsidRPr="006A039C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F0C95" w:rsidRDefault="006A039C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совсем понятный результат, да еще в потоке вывода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6A03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ошибка</w:t>
      </w:r>
      <w:r w:rsidRPr="006A039C">
        <w:rPr>
          <w:rFonts w:ascii="Times New Roman" w:hAnsi="Times New Roman" w:cs="Times New Roman"/>
          <w:sz w:val="28"/>
          <w:szCs w:val="28"/>
        </w:rPr>
        <w:t>:</w:t>
      </w:r>
    </w:p>
    <w:p w:rsidR="006A039C" w:rsidRPr="00713042" w:rsidRDefault="006A039C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876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19279</wp:posOffset>
            </wp:positionV>
            <wp:extent cx="5727700" cy="1945640"/>
            <wp:effectExtent l="19050" t="19050" r="25400" b="16510"/>
            <wp:wrapTight wrapText="bothSides">
              <wp:wrapPolygon edited="0">
                <wp:start x="-72" y="-211"/>
                <wp:lineTo x="-72" y="21572"/>
                <wp:lineTo x="21624" y="21572"/>
                <wp:lineTo x="21624" y="-211"/>
                <wp:lineTo x="-72" y="-211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4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C95" w:rsidRDefault="00BF0C95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spellStart"/>
      <w:r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pressed_btn_</w:t>
      </w:r>
      <w:proofErr w:type="gramStart"/>
      <w:r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x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у нас есть команда отправки сообщения</w:t>
      </w:r>
      <w:r w:rsidRPr="00BF0C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мы сообщаем пользователю информацию о том, что сейчас находится в заказе</w:t>
      </w:r>
      <w:r w:rsidRPr="00BF0C95">
        <w:rPr>
          <w:rFonts w:ascii="Times New Roman" w:hAnsi="Times New Roman" w:cs="Times New Roman"/>
          <w:sz w:val="28"/>
          <w:szCs w:val="28"/>
        </w:rPr>
        <w:t>:</w:t>
      </w:r>
    </w:p>
    <w:p w:rsidR="00BF0C95" w:rsidRDefault="00BF0C95" w:rsidP="00CF522A">
      <w:pPr>
        <w:spacing w:line="36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r w:rsidRPr="00BF0C9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self.send_message_</w:t>
      </w:r>
      <w:proofErr w:type="gramStart"/>
      <w:r w:rsidRPr="00BF0C9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order</w:t>
      </w:r>
      <w:proofErr w:type="spellEnd"/>
      <w:r w:rsidRPr="00BF0C9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BF0C9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count[</w:t>
      </w:r>
      <w:proofErr w:type="spellStart"/>
      <w:r w:rsidRPr="00BF0C9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self.step</w:t>
      </w:r>
      <w:proofErr w:type="spellEnd"/>
      <w:r w:rsidRPr="00BF0C9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],</w:t>
      </w:r>
      <w:proofErr w:type="spellStart"/>
      <w:r w:rsidRPr="00BF0C9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quantity_order,message</w:t>
      </w:r>
      <w:proofErr w:type="spellEnd"/>
      <w:r w:rsidRPr="00BF0C9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BF0C95" w:rsidRDefault="00BF0C95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если у нас в заказе всего один товар</w:t>
      </w:r>
      <w:r w:rsidRPr="00BF0C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мы его удалили</w:t>
      </w:r>
      <w:r w:rsidRPr="00BF0C95">
        <w:rPr>
          <w:rFonts w:ascii="Times New Roman" w:hAnsi="Times New Roman" w:cs="Times New Roman"/>
          <w:sz w:val="28"/>
          <w:szCs w:val="28"/>
        </w:rPr>
        <w:t>?</w:t>
      </w:r>
    </w:p>
    <w:p w:rsidR="00BF0C95" w:rsidRDefault="00BF0C95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выражение выше даст нам ошибку, поэтому нужно вызывать это выражение только, если в заказе есть товар.</w:t>
      </w:r>
    </w:p>
    <w:p w:rsidR="00BF0C95" w:rsidRDefault="00BF0C95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функция </w:t>
      </w:r>
      <w:proofErr w:type="spellStart"/>
      <w:r w:rsidR="00185F2C"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pressed_btn_</w:t>
      </w:r>
      <w:proofErr w:type="gramStart"/>
      <w:r w:rsidR="00185F2C" w:rsidRPr="00FD481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x</w:t>
      </w:r>
      <w:proofErr w:type="spellEnd"/>
      <w:r w:rsidR="00185F2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gramEnd"/>
      <w:r w:rsidR="00185F2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</w:t>
      </w:r>
      <w:r w:rsidR="00185F2C">
        <w:rPr>
          <w:rFonts w:ascii="Times New Roman" w:hAnsi="Times New Roman" w:cs="Times New Roman"/>
          <w:sz w:val="28"/>
          <w:szCs w:val="28"/>
        </w:rPr>
        <w:t>должна выглядеть так</w:t>
      </w:r>
      <w:r w:rsidR="00185F2C" w:rsidRPr="00185F2C">
        <w:rPr>
          <w:rFonts w:ascii="Times New Roman" w:hAnsi="Times New Roman" w:cs="Times New Roman"/>
          <w:sz w:val="28"/>
          <w:szCs w:val="28"/>
        </w:rPr>
        <w:t>:</w:t>
      </w:r>
    </w:p>
    <w:p w:rsidR="00B945BC" w:rsidRPr="00B945BC" w:rsidRDefault="00B945BC" w:rsidP="00B945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B945B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B945B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pressed_btn_x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message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Обрабатывает нажатие кнопки удаления товара в заказе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A69E023" wp14:editId="0AC87E1A">
                <wp:simplePos x="0" y="0"/>
                <wp:positionH relativeFrom="margin">
                  <wp:align>center</wp:align>
                </wp:positionH>
                <wp:positionV relativeFrom="paragraph">
                  <wp:posOffset>-451180</wp:posOffset>
                </wp:positionV>
                <wp:extent cx="6660000" cy="9756000"/>
                <wp:effectExtent l="0" t="0" r="26670" b="17145"/>
                <wp:wrapNone/>
                <wp:docPr id="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7BD42" id="Прямоугольник 12" o:spid="_x0000_s1026" style="position:absolute;margin-left:0;margin-top:-35.55pt;width:524.4pt;height:768.2pt;z-index:251909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gD+gIAABQ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   """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# получаем список всех </w:t>
      </w:r>
      <w:proofErr w:type="spellStart"/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product_id</w:t>
      </w:r>
      <w:proofErr w:type="spellEnd"/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заказа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.BD.select_all_product_id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если список не пуст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B945B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B945B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B945BC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B945BC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len</w:t>
      </w:r>
      <w:proofErr w:type="spellEnd"/>
      <w:r w:rsidRPr="00B945BC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() &gt; </w:t>
      </w:r>
      <w:r w:rsidRPr="00B945B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получаем количество конкретной позиции в заказе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quantity_order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.BD.select_order_quantity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.step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получаем количество товара конкретной позиции на складе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quantity_product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.BD.select_single_product_quantity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.step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quantity_product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+=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quantity_order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вносим изменения в БД </w:t>
      </w:r>
      <w:proofErr w:type="spellStart"/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orders</w:t>
      </w:r>
      <w:proofErr w:type="spellEnd"/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.BD.delete_order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.step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вносим изменения в БД </w:t>
      </w:r>
      <w:proofErr w:type="spellStart"/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product</w:t>
      </w:r>
      <w:proofErr w:type="spellEnd"/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.BD.update_product_value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.step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], </w:t>
      </w:r>
      <w:r w:rsidRPr="00B945B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proofErr w:type="spellStart"/>
      <w:r w:rsidRPr="00B945B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quantity</w:t>
      </w:r>
      <w:proofErr w:type="spellEnd"/>
      <w:r w:rsidRPr="00B945B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        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quantity_product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уменьшаем шаг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.step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-= </w:t>
      </w:r>
      <w:r w:rsidRPr="00B945B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B945B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</w:r>
      <w:r w:rsidRPr="00B945B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  <w:t xml:space="preserve">   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.BD.select_all_product_id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если список не пуст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B945B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B945B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B945BC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B945BC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len</w:t>
      </w:r>
      <w:proofErr w:type="spellEnd"/>
      <w:r w:rsidRPr="00B945BC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() &gt; </w:t>
      </w:r>
      <w:r w:rsidRPr="00B945B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quantity_order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.BD.select_order_quantity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.step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отправляем пользователю сообщение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.send_message_order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.step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],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quantity_order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message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B945B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если товара нет в заказе отправляем сообщение</w:t>
      </w:r>
      <w:r w:rsidRPr="00B945B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.bot.send_message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(message.chat.id, MESSAGES[</w:t>
      </w:r>
      <w:r w:rsidRPr="00B945B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proofErr w:type="spellStart"/>
      <w:r w:rsidRPr="00B945B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no_orders</w:t>
      </w:r>
      <w:proofErr w:type="spellEnd"/>
      <w:r w:rsidRPr="00B945B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],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  </w:t>
      </w:r>
      <w:proofErr w:type="spellStart"/>
      <w:r w:rsidRPr="00B945BC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parse_mode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B945B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"HTML"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  </w:t>
      </w:r>
      <w:proofErr w:type="spellStart"/>
      <w:r w:rsidRPr="00B945BC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reply_markup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proofErr w:type="spellStart"/>
      <w:r w:rsidRPr="00B945BC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.keybords.category_menu</w:t>
      </w:r>
      <w:proofErr w:type="spellEnd"/>
      <w:r w:rsidRPr="00B945B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())</w:t>
      </w:r>
    </w:p>
    <w:p w:rsidR="00185F2C" w:rsidRDefault="00185F2C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4D84" w:rsidRPr="003E4D84" w:rsidRDefault="003E4D84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добавили блок</w:t>
      </w:r>
      <w:r w:rsidRPr="003E4D84">
        <w:rPr>
          <w:rFonts w:ascii="Times New Roman" w:hAnsi="Times New Roman" w:cs="Times New Roman"/>
          <w:sz w:val="28"/>
          <w:szCs w:val="28"/>
        </w:rPr>
        <w:t>:</w:t>
      </w:r>
    </w:p>
    <w:p w:rsidR="003E4D84" w:rsidRPr="00EB108E" w:rsidRDefault="003E4D84" w:rsidP="003E4D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8E68F3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 xml:space="preserve">    </w:t>
      </w:r>
      <w:proofErr w:type="gramStart"/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</w:t>
      </w:r>
      <w:proofErr w:type="gramEnd"/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B108E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.BD.select_all_product_id</w:t>
      </w:r>
      <w:proofErr w:type="spellEnd"/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</w:t>
      </w:r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B108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8E68F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если</w:t>
      </w:r>
      <w:r w:rsidRPr="00EB108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E68F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EB108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E68F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не</w:t>
      </w:r>
      <w:r w:rsidRPr="00EB108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E68F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пуст</w:t>
      </w:r>
      <w:r w:rsidRPr="00EB108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EB108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count.</w:t>
      </w:r>
      <w:r w:rsidRPr="00EB108E">
        <w:rPr>
          <w:rFonts w:ascii="Consolas" w:eastAsia="Times New Roman" w:hAnsi="Consolas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EB108E">
        <w:rPr>
          <w:rFonts w:ascii="Consolas" w:eastAsia="Times New Roman" w:hAnsi="Consolas" w:cs="Courier New"/>
          <w:color w:val="B200B2"/>
          <w:sz w:val="20"/>
          <w:szCs w:val="20"/>
          <w:lang w:val="en-US" w:eastAsia="ru-RU"/>
        </w:rPr>
        <w:t>len</w:t>
      </w:r>
      <w:proofErr w:type="spellEnd"/>
      <w:r w:rsidRPr="00EB108E">
        <w:rPr>
          <w:rFonts w:ascii="Consolas" w:eastAsia="Times New Roman" w:hAnsi="Consolas" w:cs="Courier New"/>
          <w:color w:val="B200B2"/>
          <w:sz w:val="20"/>
          <w:szCs w:val="20"/>
          <w:lang w:val="en-US" w:eastAsia="ru-RU"/>
        </w:rPr>
        <w:t>__</w:t>
      </w:r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 &gt; </w:t>
      </w:r>
      <w:r w:rsidRPr="00EB108E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B108E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.BD.select_order_quantity</w:t>
      </w:r>
      <w:proofErr w:type="spellEnd"/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EB108E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</w:t>
      </w:r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B108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8E68F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отправляем</w:t>
      </w:r>
      <w:r w:rsidRPr="00EB108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E68F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пользователю</w:t>
      </w:r>
      <w:r w:rsidRPr="00EB108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E68F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сообщение</w:t>
      </w:r>
      <w:r w:rsidRPr="00EB108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B108E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.send_message_order</w:t>
      </w:r>
      <w:proofErr w:type="spellEnd"/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EB108E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],</w:t>
      </w:r>
      <w:proofErr w:type="spellStart"/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quantity_order,message</w:t>
      </w:r>
      <w:proofErr w:type="spellEnd"/>
      <w:r w:rsidRPr="00EB108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3E4D84" w:rsidRPr="00EB108E" w:rsidRDefault="003E4D84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E4D84" w:rsidRPr="00EB108E" w:rsidRDefault="003E4D84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F0C95" w:rsidRDefault="003E4D84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1AC96DB" wp14:editId="65243B3B">
                <wp:simplePos x="0" y="0"/>
                <wp:positionH relativeFrom="margin">
                  <wp:align>center</wp:align>
                </wp:positionH>
                <wp:positionV relativeFrom="paragraph">
                  <wp:posOffset>-453543</wp:posOffset>
                </wp:positionV>
                <wp:extent cx="6660000" cy="9756000"/>
                <wp:effectExtent l="0" t="0" r="26670" b="17145"/>
                <wp:wrapNone/>
                <wp:docPr id="22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818BB" id="Прямоугольник 12" o:spid="_x0000_s1026" style="position:absolute;margin-left:0;margin-top:-35.7pt;width:524.4pt;height:768.2pt;z-index:251907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E07B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92736" behindDoc="1" locked="0" layoutInCell="1" allowOverlap="1" wp14:anchorId="30B3C81D" wp14:editId="7C10BF52">
            <wp:simplePos x="0" y="0"/>
            <wp:positionH relativeFrom="margin">
              <wp:align>center</wp:align>
            </wp:positionH>
            <wp:positionV relativeFrom="paragraph">
              <wp:posOffset>351282</wp:posOffset>
            </wp:positionV>
            <wp:extent cx="5727700" cy="3094355"/>
            <wp:effectExtent l="19050" t="19050" r="25400" b="10795"/>
            <wp:wrapTight wrapText="bothSides">
              <wp:wrapPolygon edited="0">
                <wp:start x="-72" y="-133"/>
                <wp:lineTo x="-72" y="21542"/>
                <wp:lineTo x="21624" y="21542"/>
                <wp:lineTo x="21624" y="-133"/>
                <wp:lineTo x="-72" y="-133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4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564">
        <w:rPr>
          <w:rFonts w:ascii="Times New Roman" w:hAnsi="Times New Roman" w:cs="Times New Roman"/>
          <w:sz w:val="28"/>
          <w:szCs w:val="28"/>
        </w:rPr>
        <w:t>Теперь при удалении все в порядке. Заказ удален.</w:t>
      </w:r>
    </w:p>
    <w:p w:rsidR="00AD1564" w:rsidRDefault="0081789E" w:rsidP="00E07B08">
      <w:pPr>
        <w:pStyle w:val="1"/>
        <w:rPr>
          <w:noProof/>
        </w:rPr>
      </w:pPr>
      <w:bookmarkStart w:id="3" w:name="_Toc79589398"/>
      <w:bookmarkStart w:id="4" w:name="_GoBack"/>
      <w:r>
        <w:rPr>
          <w:caps w:val="0"/>
          <w:noProof/>
        </w:rPr>
        <w:t>НАСТРАИВАЕМ ПЕРЕМЕЩЕНИЕ МЕЖДУ ТОВАРАМИ ЗАКАЗА</w:t>
      </w:r>
      <w:bookmarkEnd w:id="3"/>
    </w:p>
    <w:bookmarkEnd w:id="4"/>
    <w:p w:rsidR="00E07B08" w:rsidRDefault="00E07B08" w:rsidP="00E07B08"/>
    <w:p w:rsidR="00EA7E75" w:rsidRPr="00EA7E75" w:rsidRDefault="00EA7E75" w:rsidP="00EA7E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перемещения между товарами заказы определены в </w:t>
      </w:r>
      <w:r w:rsidR="00974CEF">
        <w:rPr>
          <w:rFonts w:ascii="Times New Roman" w:hAnsi="Times New Roman" w:cs="Times New Roman"/>
          <w:sz w:val="28"/>
          <w:szCs w:val="28"/>
        </w:rPr>
        <w:t>модуле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4CEF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markup</w:t>
      </w:r>
      <w:r w:rsidRPr="00974CEF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974CEF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7F193E">
        <w:rPr>
          <w:rFonts w:ascii="Times New Roman" w:hAnsi="Times New Roman" w:cs="Times New Roman"/>
          <w:sz w:val="28"/>
          <w:szCs w:val="28"/>
        </w:rPr>
        <w:t>.</w:t>
      </w:r>
    </w:p>
    <w:p w:rsidR="00EA7E75" w:rsidRPr="00EA7E75" w:rsidRDefault="00EA7E75" w:rsidP="00EA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EA7E7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itm_btn_5 = </w:t>
      </w:r>
      <w:proofErr w:type="spellStart"/>
      <w:r w:rsidRPr="00EA7E7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self.set_</w:t>
      </w:r>
      <w:proofErr w:type="gramStart"/>
      <w:r w:rsidRPr="00EA7E7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</w:t>
      </w:r>
      <w:proofErr w:type="spellEnd"/>
      <w:r w:rsidRPr="00EA7E7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EA7E75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'BACK_STEP'</w:t>
      </w:r>
      <w:r w:rsidRPr="00EA7E7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proofErr w:type="spellStart"/>
      <w:r w:rsidRPr="00EA7E7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step,quantity</w:t>
      </w:r>
      <w:proofErr w:type="spellEnd"/>
      <w:r w:rsidRPr="00EA7E7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EA7E75" w:rsidRPr="00EA7E75" w:rsidRDefault="00EA7E75" w:rsidP="00EA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EA7E7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itm_btn_7 = </w:t>
      </w:r>
      <w:proofErr w:type="spellStart"/>
      <w:r w:rsidRPr="00EA7E7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self.set_</w:t>
      </w:r>
      <w:proofErr w:type="gramStart"/>
      <w:r w:rsidRPr="00EA7E7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</w:t>
      </w:r>
      <w:proofErr w:type="spellEnd"/>
      <w:r w:rsidRPr="00EA7E7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EA7E75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'NEXT_STEP'</w:t>
      </w:r>
      <w:r w:rsidRPr="00EA7E7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proofErr w:type="spellStart"/>
      <w:r w:rsidRPr="00EA7E7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step,quantity</w:t>
      </w:r>
      <w:proofErr w:type="spellEnd"/>
      <w:r w:rsidRPr="00EA7E7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E07B08" w:rsidRPr="00EA7E75" w:rsidRDefault="00E07B08" w:rsidP="00E07B08">
      <w:pPr>
        <w:rPr>
          <w:lang w:val="en-US"/>
        </w:rPr>
      </w:pPr>
    </w:p>
    <w:p w:rsidR="005C1566" w:rsidRDefault="005C1566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Привяжем обработчики к событиям нажатия соответствующих кнопок</w:t>
      </w:r>
      <w:r w:rsidRPr="005C1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974CEF">
        <w:rPr>
          <w:rFonts w:ascii="Times New Roman" w:hAnsi="Times New Roman" w:cs="Times New Roman"/>
          <w:sz w:val="28"/>
          <w:szCs w:val="28"/>
        </w:rPr>
        <w:t>модуль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4CEF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</w:t>
      </w:r>
      <w:r w:rsidRPr="00974CEF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974CEF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all</w:t>
      </w:r>
      <w:r w:rsidRPr="00974CEF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974CEF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text</w:t>
      </w:r>
      <w:r w:rsidRPr="00974CEF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974CEF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5C1566">
        <w:rPr>
          <w:rFonts w:ascii="Times New Roman" w:hAnsi="Times New Roman" w:cs="Times New Roman"/>
          <w:sz w:val="28"/>
          <w:szCs w:val="28"/>
        </w:rPr>
        <w:t>:</w:t>
      </w:r>
    </w:p>
    <w:p w:rsidR="005C1566" w:rsidRPr="005C1566" w:rsidRDefault="005C1566" w:rsidP="005C1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gramStart"/>
      <w:r w:rsidRPr="005C156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Pr="005C156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</w:t>
      </w:r>
      <w:r w:rsidRPr="005C156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'BACK_STEP'</w:t>
      </w:r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]:</w:t>
      </w:r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self.pressed_btn_back_step</w:t>
      </w:r>
      <w:proofErr w:type="spellEnd"/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(message)</w:t>
      </w:r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5C156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</w:t>
      </w:r>
      <w:r w:rsidRPr="005C156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'NEXT_STEP'</w:t>
      </w:r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]:</w:t>
      </w:r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self.pressed_btn_next_step</w:t>
      </w:r>
      <w:proofErr w:type="spellEnd"/>
      <w:r w:rsidRPr="005C156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(message)</w:t>
      </w:r>
    </w:p>
    <w:p w:rsidR="002A0792" w:rsidRPr="005C1566" w:rsidRDefault="002A0792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A0792" w:rsidRDefault="009B122E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теперь </w:t>
      </w:r>
      <w:r w:rsidR="00727A2A">
        <w:rPr>
          <w:rFonts w:ascii="Times New Roman" w:hAnsi="Times New Roman" w:cs="Times New Roman"/>
          <w:sz w:val="28"/>
          <w:szCs w:val="28"/>
        </w:rPr>
        <w:t xml:space="preserve">непосредственно </w:t>
      </w:r>
      <w:r>
        <w:rPr>
          <w:rFonts w:ascii="Times New Roman" w:hAnsi="Times New Roman" w:cs="Times New Roman"/>
          <w:sz w:val="28"/>
          <w:szCs w:val="28"/>
        </w:rPr>
        <w:t>подготовим обработчики событий</w:t>
      </w:r>
      <w:r w:rsidRPr="009B122E">
        <w:rPr>
          <w:rFonts w:ascii="Times New Roman" w:hAnsi="Times New Roman" w:cs="Times New Roman"/>
          <w:sz w:val="28"/>
          <w:szCs w:val="28"/>
        </w:rPr>
        <w:t>:</w:t>
      </w:r>
    </w:p>
    <w:p w:rsidR="00974CEF" w:rsidRDefault="00974CEF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74CEF" w:rsidRDefault="00974CEF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3168C" w:rsidRPr="00C3168C" w:rsidRDefault="00974CEF" w:rsidP="00CF522A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6F2FA29" wp14:editId="7273D96C">
                <wp:simplePos x="0" y="0"/>
                <wp:positionH relativeFrom="margin">
                  <wp:align>center</wp:align>
                </wp:positionH>
                <wp:positionV relativeFrom="paragraph">
                  <wp:posOffset>-470636</wp:posOffset>
                </wp:positionV>
                <wp:extent cx="6660000" cy="9756000"/>
                <wp:effectExtent l="0" t="0" r="26670" b="17145"/>
                <wp:wrapNone/>
                <wp:docPr id="62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6EAA7" id="Прямоугольник 12" o:spid="_x0000_s1026" style="position:absolute;margin-left:0;margin-top:-37.05pt;width:524.4pt;height:768.2pt;z-index:251897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du/AIAABU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C3168C"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="00C3168C"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C3168C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="00C3168C"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 w:rsidR="00C3168C" w:rsidRPr="00C16D3C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="00C3168C"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="00C3168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</w:t>
      </w:r>
      <w:r w:rsidR="00C3168C"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="00C3168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handler_all_text</w:t>
      </w:r>
      <w:r w:rsidR="00C3168C"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421D1E" w:rsidRPr="00BC4E59" w:rsidRDefault="00421D1E" w:rsidP="00421D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421D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421D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pressed_btn_back_step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21D1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message):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Обрабатывает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нажатие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перемещения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предыдущую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позицию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#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уменьшаем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шаг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пока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шаг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будет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равет</w:t>
      </w:r>
      <w:proofErr w:type="spellEnd"/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"0"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21D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421D1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r w:rsidRPr="00421D1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21D1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-= </w:t>
      </w:r>
      <w:r w:rsidRPr="00421D1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421D1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всех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товаров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= </w:t>
      </w:r>
      <w:proofErr w:type="spellStart"/>
      <w:r w:rsidRPr="00421D1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.BD.select_all_product_id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quantity = </w:t>
      </w:r>
      <w:proofErr w:type="spellStart"/>
      <w:r w:rsidRPr="00421D1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.BD.select_order_quantity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421D1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отправляем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ответ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пользователю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BC4E5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C4E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.send_message_order</w:t>
      </w:r>
      <w:proofErr w:type="spellEnd"/>
      <w:r w:rsidRPr="00BC4E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BC4E5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C4E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BC4E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quantity, message)</w:t>
      </w:r>
    </w:p>
    <w:p w:rsidR="009B122E" w:rsidRPr="00747E82" w:rsidRDefault="009B122E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A0792" w:rsidRPr="003814CD" w:rsidRDefault="00747E82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Переменная</w:t>
      </w:r>
      <w:r w:rsidRPr="003814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3814C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3814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</w:t>
      </w:r>
      <w:r w:rsidRPr="003814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перемещения</w:t>
      </w:r>
      <w:r w:rsidRPr="003814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Pr="003814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7A2A">
        <w:rPr>
          <w:rFonts w:ascii="Times New Roman" w:hAnsi="Times New Roman" w:cs="Times New Roman"/>
          <w:sz w:val="28"/>
          <w:szCs w:val="28"/>
        </w:rPr>
        <w:t>товарными</w:t>
      </w:r>
      <w:r w:rsidR="00727A2A" w:rsidRPr="003814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позициями</w:t>
      </w:r>
      <w:r w:rsidRPr="003814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814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заказе</w:t>
      </w:r>
      <w:r w:rsidRPr="003814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E14E5B" w:rsidRPr="003814CD" w:rsidRDefault="00E14E5B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95808" behindDoc="1" locked="0" layoutInCell="1" allowOverlap="1" wp14:anchorId="28CE79D9" wp14:editId="142532EE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19379" cy="254409"/>
            <wp:effectExtent l="19050" t="19050" r="14605" b="12700"/>
            <wp:wrapTight wrapText="bothSides">
              <wp:wrapPolygon edited="0">
                <wp:start x="-793" y="-1620"/>
                <wp:lineTo x="-793" y="21060"/>
                <wp:lineTo x="21415" y="21060"/>
                <wp:lineTo x="21415" y="-1620"/>
                <wp:lineTo x="-793" y="-162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79" cy="254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0792" w:rsidRDefault="00E14E5B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Нажимая на эту кнопку, мы будем двигаться к более ранним товарам в заказе, пока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E14E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станет равным 0.</w:t>
      </w:r>
    </w:p>
    <w:p w:rsidR="00313A43" w:rsidRDefault="00313A43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877C8">
        <w:rPr>
          <w:rFonts w:ascii="Times New Roman" w:hAnsi="Times New Roman" w:cs="Times New Roman"/>
          <w:sz w:val="28"/>
          <w:szCs w:val="28"/>
        </w:rPr>
        <w:t>ривычным образом мы получаем список идентификаторов всех товаров в заказе</w:t>
      </w:r>
      <w:r w:rsidR="00C877C8" w:rsidRPr="00C877C8">
        <w:rPr>
          <w:rFonts w:ascii="Times New Roman" w:hAnsi="Times New Roman" w:cs="Times New Roman"/>
          <w:sz w:val="28"/>
          <w:szCs w:val="28"/>
        </w:rPr>
        <w:t>:</w:t>
      </w:r>
    </w:p>
    <w:p w:rsidR="008F6FC7" w:rsidRDefault="008F6FC7" w:rsidP="008F6FC7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proofErr w:type="gramStart"/>
      <w:r w:rsidRPr="0071304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</w:t>
      </w:r>
      <w:proofErr w:type="gramEnd"/>
      <w:r w:rsidRPr="00DB0D4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r w:rsidRPr="00713042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DB0D4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71304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BD</w:t>
      </w:r>
      <w:r w:rsidRPr="00DB0D4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71304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select</w:t>
      </w:r>
      <w:r w:rsidRPr="00DB0D4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_</w:t>
      </w:r>
      <w:r w:rsidRPr="0071304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all</w:t>
      </w:r>
      <w:r w:rsidRPr="00DB0D4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_</w:t>
      </w:r>
      <w:r w:rsidRPr="0071304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product</w:t>
      </w:r>
      <w:r w:rsidRPr="00DB0D4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_</w:t>
      </w:r>
      <w:r w:rsidRPr="0071304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id</w:t>
      </w:r>
      <w:r w:rsidRPr="00DB0D4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</w:t>
      </w:r>
      <w:r w:rsidRPr="00DB0D4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="00DB0D4F">
        <w:rPr>
          <w:rFonts w:ascii="Times New Roman" w:hAnsi="Times New Roman" w:cs="Times New Roman"/>
          <w:sz w:val="28"/>
          <w:szCs w:val="28"/>
        </w:rPr>
        <w:t>Получаем</w:t>
      </w:r>
      <w:r w:rsidR="00DB0D4F" w:rsidRPr="00DB0D4F">
        <w:rPr>
          <w:rFonts w:ascii="Times New Roman" w:hAnsi="Times New Roman" w:cs="Times New Roman"/>
          <w:sz w:val="28"/>
          <w:szCs w:val="28"/>
        </w:rPr>
        <w:t xml:space="preserve"> </w:t>
      </w:r>
      <w:r w:rsidR="00DB0D4F">
        <w:rPr>
          <w:rFonts w:ascii="Times New Roman" w:hAnsi="Times New Roman" w:cs="Times New Roman"/>
          <w:sz w:val="28"/>
          <w:szCs w:val="28"/>
        </w:rPr>
        <w:t>количество</w:t>
      </w:r>
      <w:r w:rsidR="00DB0D4F" w:rsidRPr="00DB0D4F">
        <w:rPr>
          <w:rFonts w:ascii="Times New Roman" w:hAnsi="Times New Roman" w:cs="Times New Roman"/>
          <w:sz w:val="28"/>
          <w:szCs w:val="28"/>
        </w:rPr>
        <w:t xml:space="preserve"> </w:t>
      </w:r>
      <w:r w:rsidR="00DB0D4F">
        <w:rPr>
          <w:rFonts w:ascii="Times New Roman" w:hAnsi="Times New Roman" w:cs="Times New Roman"/>
          <w:sz w:val="28"/>
          <w:szCs w:val="28"/>
        </w:rPr>
        <w:t>текущего</w:t>
      </w:r>
      <w:r w:rsidR="00DB0D4F" w:rsidRPr="00DB0D4F">
        <w:rPr>
          <w:rFonts w:ascii="Times New Roman" w:hAnsi="Times New Roman" w:cs="Times New Roman"/>
          <w:sz w:val="28"/>
          <w:szCs w:val="28"/>
        </w:rPr>
        <w:t xml:space="preserve"> </w:t>
      </w:r>
      <w:r w:rsidR="00DB0D4F">
        <w:rPr>
          <w:rFonts w:ascii="Times New Roman" w:hAnsi="Times New Roman" w:cs="Times New Roman"/>
          <w:sz w:val="28"/>
          <w:szCs w:val="28"/>
        </w:rPr>
        <w:t>товара в заказе</w:t>
      </w:r>
      <w:r w:rsidR="00DB0D4F" w:rsidRPr="00DB0D4F">
        <w:rPr>
          <w:rFonts w:ascii="Times New Roman" w:hAnsi="Times New Roman" w:cs="Times New Roman"/>
          <w:sz w:val="28"/>
          <w:szCs w:val="28"/>
        </w:rPr>
        <w:t>:</w:t>
      </w:r>
    </w:p>
    <w:p w:rsidR="00DB0D4F" w:rsidRDefault="00DB0D4F" w:rsidP="008F6FC7">
      <w:pPr>
        <w:spacing w:line="36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gramStart"/>
      <w:r w:rsidRPr="0071304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</w:t>
      </w:r>
      <w:proofErr w:type="gramEnd"/>
      <w:r w:rsidRPr="0071304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13042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71304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.BD.select_order_quantity</w:t>
      </w:r>
      <w:proofErr w:type="spellEnd"/>
      <w:r w:rsidRPr="0071304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713042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71304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71304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</w:t>
      </w:r>
    </w:p>
    <w:p w:rsidR="00F12133" w:rsidRPr="00F12133" w:rsidRDefault="00F12133" w:rsidP="008F6FC7">
      <w:pP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121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Отправляем</w:t>
      </w:r>
      <w:r w:rsidRPr="00F330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121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</w:t>
      </w:r>
      <w:r w:rsidRPr="00F330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121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пользователю</w:t>
      </w:r>
      <w:r w:rsidRPr="00F1213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1246D4" w:rsidRPr="00974CEF" w:rsidRDefault="00F12133" w:rsidP="008F6FC7">
      <w:pPr>
        <w:spacing w:line="36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r w:rsidRPr="00747E82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747E8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.send_message_</w:t>
      </w:r>
      <w:proofErr w:type="gramStart"/>
      <w:r w:rsidRPr="00747E8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order</w:t>
      </w:r>
      <w:proofErr w:type="spellEnd"/>
      <w:r w:rsidRPr="00747E8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747E8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count[</w:t>
      </w:r>
      <w:proofErr w:type="spellStart"/>
      <w:r w:rsidRPr="00747E82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747E8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747E8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],</w:t>
      </w:r>
      <w:proofErr w:type="spellStart"/>
      <w:r w:rsidRPr="00747E8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quantity,message</w:t>
      </w:r>
      <w:proofErr w:type="spellEnd"/>
      <w:r w:rsidRPr="00747E8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BD4E6B" w:rsidRPr="00C3168C" w:rsidRDefault="00BD4E6B" w:rsidP="00BD4E6B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7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 w:rsidRPr="00C16D3C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handler_all_text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421D1E" w:rsidRPr="00421D1E" w:rsidRDefault="00421D1E" w:rsidP="00421D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421D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421D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pressed_btn_next_step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21D1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message):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Обрабатывает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нажатие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перемещения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следующую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позицию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#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увеличиваем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шаг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пока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шаг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будет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равет</w:t>
      </w:r>
      <w:proofErr w:type="spellEnd"/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количеству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#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расчетом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цены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деления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начиная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"0"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21D1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421D1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421D1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.BD.count_rows_order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()-</w:t>
      </w:r>
      <w:r w:rsidRPr="00421D1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21D1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+= </w:t>
      </w:r>
      <w:r w:rsidRPr="00421D1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421D1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432C3F3" wp14:editId="4A9408D5">
                <wp:simplePos x="0" y="0"/>
                <wp:positionH relativeFrom="margin">
                  <wp:posOffset>-490119</wp:posOffset>
                </wp:positionH>
                <wp:positionV relativeFrom="paragraph">
                  <wp:posOffset>-478943</wp:posOffset>
                </wp:positionV>
                <wp:extent cx="6660000" cy="9756000"/>
                <wp:effectExtent l="0" t="0" r="26670" b="17145"/>
                <wp:wrapNone/>
                <wp:docPr id="1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6A1FB" id="Прямоугольник 12" o:spid="_x0000_s1026" style="position:absolute;margin-left:-38.6pt;margin-top:-37.7pt;width:524.4pt;height:768.2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gI/AIAABU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Pr="00421D1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   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всех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товаров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= </w:t>
      </w:r>
      <w:proofErr w:type="spellStart"/>
      <w:r w:rsidRPr="00421D1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.BD.select_all_product_id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конкретного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#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соответствие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шагом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выборки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quantity = </w:t>
      </w:r>
      <w:proofErr w:type="spellStart"/>
      <w:r w:rsidRPr="00421D1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.BD.select_order_quantity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421D1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отправляем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ответ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пользователю</w:t>
      </w:r>
      <w:r w:rsidRPr="00421D1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421D1E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.send_message_order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421D1E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.step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], </w:t>
      </w:r>
      <w:proofErr w:type="spellStart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quantity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message</w:t>
      </w:r>
      <w:proofErr w:type="spellEnd"/>
      <w:r w:rsidRPr="00421D1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BD4E6B" w:rsidRPr="0081789E" w:rsidRDefault="00BD4E6B" w:rsidP="00BD4E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85B16" w:rsidRDefault="00C85B16" w:rsidP="00CF522A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898880" behindDoc="1" locked="0" layoutInCell="1" allowOverlap="1" wp14:anchorId="39C571A9" wp14:editId="66A640FA">
            <wp:simplePos x="0" y="0"/>
            <wp:positionH relativeFrom="column">
              <wp:posOffset>0</wp:posOffset>
            </wp:positionH>
            <wp:positionV relativeFrom="paragraph">
              <wp:posOffset>1549</wp:posOffset>
            </wp:positionV>
            <wp:extent cx="409651" cy="300968"/>
            <wp:effectExtent l="19050" t="19050" r="9525" b="23495"/>
            <wp:wrapTight wrapText="bothSides">
              <wp:wrapPolygon edited="0">
                <wp:start x="-1005" y="-1370"/>
                <wp:lineTo x="-1005" y="21920"/>
                <wp:lineTo x="21098" y="21920"/>
                <wp:lineTo x="21098" y="-1370"/>
                <wp:lineTo x="-1005" y="-137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1" cy="3009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77C8" w:rsidRPr="003D5212" w:rsidRDefault="003D521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Логика работы похожа, только перемещаемся мы к более поздним товарам в заказе.</w:t>
      </w:r>
    </w:p>
    <w:p w:rsidR="002A0792" w:rsidRDefault="00B60756" w:rsidP="00CF522A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запустить проект, то все работает как надо. Перемещение между позициями заказа происходит, как и редактирование количества каждого товара в заказе.</w:t>
      </w:r>
    </w:p>
    <w:p w:rsidR="00B60756" w:rsidRPr="003D5212" w:rsidRDefault="009F5245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99904" behindDoc="0" locked="0" layoutInCell="1" allowOverlap="1" wp14:anchorId="6A7A5A03" wp14:editId="72DC0405">
            <wp:simplePos x="0" y="0"/>
            <wp:positionH relativeFrom="column">
              <wp:posOffset>0</wp:posOffset>
            </wp:positionH>
            <wp:positionV relativeFrom="paragraph">
              <wp:posOffset>508</wp:posOffset>
            </wp:positionV>
            <wp:extent cx="5720715" cy="2962910"/>
            <wp:effectExtent l="19050" t="19050" r="13335" b="2794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5AC1" w:rsidRDefault="00FD5AC1" w:rsidP="007853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F6199" w:rsidRPr="00FD5AC1" w:rsidRDefault="00CF6199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3B2A" w:rsidRPr="00727ACB" w:rsidRDefault="00683B2A" w:rsidP="00683B2A"/>
    <w:p w:rsidR="00165112" w:rsidRPr="00727ACB" w:rsidRDefault="00165112" w:rsidP="00727ACB">
      <w:pPr>
        <w:sectPr w:rsidR="00165112" w:rsidRPr="00727ACB" w:rsidSect="00E65EE1">
          <w:footerReference w:type="default" r:id="rId27"/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bookmarkStart w:id="5" w:name="_Toc79589399"/>
    <w:p w:rsidR="006512AE" w:rsidRPr="008F12F6" w:rsidRDefault="00F330BD" w:rsidP="00625DD9">
      <w:pPr>
        <w:pStyle w:val="1"/>
        <w:spacing w:before="0"/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3FD1CF1" wp14:editId="104C1DEC">
                <wp:simplePos x="0" y="0"/>
                <wp:positionH relativeFrom="margin">
                  <wp:align>center</wp:align>
                </wp:positionH>
                <wp:positionV relativeFrom="paragraph">
                  <wp:posOffset>-451689</wp:posOffset>
                </wp:positionV>
                <wp:extent cx="6660000" cy="9756000"/>
                <wp:effectExtent l="0" t="0" r="26670" b="17145"/>
                <wp:wrapNone/>
                <wp:docPr id="1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811A7" id="Прямоугольник 12" o:spid="_x0000_s1026" style="position:absolute;margin-left:0;margin-top:-35.55pt;width:524.4pt;height:768.2pt;z-index:251905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6512AE" w:rsidRPr="00CE1E92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56191" behindDoc="1" locked="0" layoutInCell="1" allowOverlap="1" wp14:anchorId="602C1624" wp14:editId="165A3C78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89E">
        <w:rPr>
          <w:caps w:val="0"/>
          <w:noProof/>
        </w:rPr>
        <w:t>ЗАКЛЮЧЕНИЕ</w:t>
      </w:r>
      <w:bookmarkEnd w:id="5"/>
    </w:p>
    <w:p w:rsidR="00576B76" w:rsidRPr="008F12F6" w:rsidRDefault="00576B76" w:rsidP="00706D60">
      <w:pPr>
        <w:rPr>
          <w:noProof/>
        </w:rPr>
      </w:pPr>
    </w:p>
    <w:p w:rsidR="00E95505" w:rsidRPr="00CC4010" w:rsidRDefault="007221B2" w:rsidP="00D96DB1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В нашем проекте почти все готово. Мы можем уверенно добавлять товары в заказ, редактировать товарные позиции заказа</w:t>
      </w:r>
      <w:r w:rsidRPr="007221B2">
        <w:rPr>
          <w:rFonts w:ascii="Times New Roman" w:hAnsi="Times New Roman" w:cs="Times New Roman"/>
          <w:noProof/>
          <w:sz w:val="26"/>
          <w:szCs w:val="26"/>
        </w:rPr>
        <w:t xml:space="preserve">: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изменять количество, удалять товар из заказа, а также </w:t>
      </w:r>
      <w:r w:rsidR="00E708E4">
        <w:rPr>
          <w:rFonts w:ascii="Times New Roman" w:hAnsi="Times New Roman" w:cs="Times New Roman"/>
          <w:noProof/>
          <w:sz w:val="26"/>
          <w:szCs w:val="26"/>
        </w:rPr>
        <w:t xml:space="preserve">перемещаться между выбранными товарными позициями. </w:t>
      </w:r>
      <w:r w:rsidR="00CC4010">
        <w:rPr>
          <w:rFonts w:ascii="Times New Roman" w:hAnsi="Times New Roman" w:cs="Times New Roman"/>
          <w:noProof/>
          <w:sz w:val="26"/>
          <w:szCs w:val="26"/>
        </w:rPr>
        <w:t xml:space="preserve">Мы убедились, что возможности языка программирования </w:t>
      </w:r>
      <w:r w:rsidR="00CC4010">
        <w:rPr>
          <w:rFonts w:ascii="Times New Roman" w:hAnsi="Times New Roman" w:cs="Times New Roman"/>
          <w:noProof/>
          <w:sz w:val="26"/>
          <w:szCs w:val="26"/>
          <w:lang w:val="en-US"/>
        </w:rPr>
        <w:t>Python</w:t>
      </w:r>
      <w:r w:rsidR="00CC4010" w:rsidRPr="00CC4010">
        <w:rPr>
          <w:rFonts w:ascii="Times New Roman" w:hAnsi="Times New Roman" w:cs="Times New Roman"/>
          <w:noProof/>
          <w:sz w:val="26"/>
          <w:szCs w:val="26"/>
        </w:rPr>
        <w:t xml:space="preserve">, </w:t>
      </w:r>
      <w:r w:rsidR="00CC4010">
        <w:rPr>
          <w:rFonts w:ascii="Times New Roman" w:hAnsi="Times New Roman" w:cs="Times New Roman"/>
          <w:noProof/>
          <w:sz w:val="26"/>
          <w:szCs w:val="26"/>
        </w:rPr>
        <w:t xml:space="preserve">библиотеки </w:t>
      </w:r>
      <w:r w:rsidR="00CC4010"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="00CC4010" w:rsidRPr="00CC4010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CC4010">
        <w:rPr>
          <w:rFonts w:ascii="Times New Roman" w:hAnsi="Times New Roman" w:cs="Times New Roman"/>
          <w:noProof/>
          <w:sz w:val="26"/>
          <w:szCs w:val="26"/>
          <w:lang w:val="en-US"/>
        </w:rPr>
        <w:t>Bot</w:t>
      </w:r>
      <w:r w:rsidR="00CC4010" w:rsidRPr="00CC4010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CC4010">
        <w:rPr>
          <w:rFonts w:ascii="Times New Roman" w:hAnsi="Times New Roman" w:cs="Times New Roman"/>
          <w:noProof/>
          <w:sz w:val="26"/>
          <w:szCs w:val="26"/>
          <w:lang w:val="en-US"/>
        </w:rPr>
        <w:t>Api</w:t>
      </w:r>
      <w:r w:rsidR="00CC4010" w:rsidRPr="00CC4010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CC4010">
        <w:rPr>
          <w:rFonts w:ascii="Times New Roman" w:hAnsi="Times New Roman" w:cs="Times New Roman"/>
          <w:noProof/>
          <w:sz w:val="26"/>
          <w:szCs w:val="26"/>
        </w:rPr>
        <w:t xml:space="preserve">и библиотеки </w:t>
      </w:r>
      <w:r w:rsidR="00CC4010">
        <w:rPr>
          <w:rFonts w:ascii="Times New Roman" w:hAnsi="Times New Roman" w:cs="Times New Roman"/>
          <w:noProof/>
          <w:sz w:val="26"/>
          <w:szCs w:val="26"/>
          <w:lang w:val="en-US"/>
        </w:rPr>
        <w:t>ORM</w:t>
      </w:r>
      <w:r w:rsidR="00CC4010" w:rsidRPr="00CC4010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CC4010">
        <w:rPr>
          <w:rFonts w:ascii="Times New Roman" w:hAnsi="Times New Roman" w:cs="Times New Roman"/>
          <w:noProof/>
          <w:sz w:val="26"/>
          <w:szCs w:val="26"/>
        </w:rPr>
        <w:t>позволяют создавать полноценные Телеграм-боты для реализации любых задач</w:t>
      </w:r>
      <w:r w:rsidR="00CC4010" w:rsidRPr="00CC4010">
        <w:rPr>
          <w:rFonts w:ascii="Times New Roman" w:hAnsi="Times New Roman" w:cs="Times New Roman"/>
          <w:noProof/>
          <w:sz w:val="26"/>
          <w:szCs w:val="26"/>
        </w:rPr>
        <w:t xml:space="preserve">: </w:t>
      </w:r>
      <w:r w:rsidR="00CC4010">
        <w:rPr>
          <w:rFonts w:ascii="Times New Roman" w:hAnsi="Times New Roman" w:cs="Times New Roman"/>
          <w:noProof/>
          <w:sz w:val="26"/>
          <w:szCs w:val="26"/>
        </w:rPr>
        <w:t>учета, автоматизации, торговли и т.д.</w:t>
      </w:r>
    </w:p>
    <w:p w:rsidR="00873804" w:rsidRPr="00966747" w:rsidRDefault="00873804" w:rsidP="00706D60">
      <w:pPr>
        <w:rPr>
          <w:noProof/>
        </w:rPr>
      </w:pPr>
    </w:p>
    <w:bookmarkStart w:id="6" w:name="_Toc79589400" w:displacedByCustomXml="next"/>
    <w:sdt>
      <w:sdtPr>
        <w:rPr>
          <w:noProof/>
        </w:rPr>
        <w:id w:val="1294792114"/>
        <w:placeholder>
          <w:docPart w:val="AD1C414357164ABFB2A65AD0D090C91A"/>
        </w:placeholder>
        <w:temporary/>
        <w:showingPlcHdr/>
        <w15:appearance w15:val="hidden"/>
      </w:sdtPr>
      <w:sdtEndPr/>
      <w:sdtContent>
        <w:p w:rsidR="00873804" w:rsidRPr="00D96DB1" w:rsidRDefault="00706D60" w:rsidP="00706D60">
          <w:pPr>
            <w:pStyle w:val="21"/>
            <w:rPr>
              <w:noProof/>
            </w:rPr>
          </w:pPr>
          <w:r w:rsidRPr="00CE1E92">
            <w:rPr>
              <w:noProof/>
              <w:lang w:bidi="ru-RU"/>
            </w:rPr>
            <w:t>КЛЮЧЕВЫЕ ВЫВОДЫ</w:t>
          </w:r>
        </w:p>
      </w:sdtContent>
    </w:sdt>
    <w:bookmarkEnd w:id="6" w:displacedByCustomXml="prev"/>
    <w:p w:rsidR="00BB19D4" w:rsidRDefault="005D7A6D" w:rsidP="00A23C95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В нашем проекте не хватает важного шага – оформления заказа и передачи его в работу.</w:t>
      </w:r>
    </w:p>
    <w:p w:rsidR="00190FFD" w:rsidRDefault="009C7815" w:rsidP="00190FF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Также нужно пора</w:t>
      </w:r>
      <w:r w:rsidR="00190FFD">
        <w:rPr>
          <w:rFonts w:ascii="Times New Roman" w:hAnsi="Times New Roman" w:cs="Times New Roman"/>
          <w:noProof/>
          <w:sz w:val="26"/>
          <w:szCs w:val="26"/>
        </w:rPr>
        <w:t xml:space="preserve">ботать с </w:t>
      </w:r>
      <w:r>
        <w:rPr>
          <w:rFonts w:ascii="Times New Roman" w:hAnsi="Times New Roman" w:cs="Times New Roman"/>
          <w:noProof/>
          <w:sz w:val="26"/>
          <w:szCs w:val="26"/>
        </w:rPr>
        <w:t>отладкой</w:t>
      </w:r>
      <w:r w:rsidR="00190FFD">
        <w:rPr>
          <w:rFonts w:ascii="Times New Roman" w:hAnsi="Times New Roman" w:cs="Times New Roman"/>
          <w:noProof/>
          <w:sz w:val="26"/>
          <w:szCs w:val="26"/>
        </w:rPr>
        <w:t>, проверить работу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проекта</w:t>
      </w:r>
      <w:r w:rsidR="00190FFD">
        <w:rPr>
          <w:rFonts w:ascii="Times New Roman" w:hAnsi="Times New Roman" w:cs="Times New Roman"/>
          <w:noProof/>
          <w:sz w:val="26"/>
          <w:szCs w:val="26"/>
        </w:rPr>
        <w:t xml:space="preserve">, привести код в точное соответствие положениям </w:t>
      </w:r>
      <w:r w:rsidR="00190FFD">
        <w:rPr>
          <w:rFonts w:ascii="Times New Roman" w:hAnsi="Times New Roman" w:cs="Times New Roman"/>
          <w:noProof/>
          <w:sz w:val="26"/>
          <w:szCs w:val="26"/>
          <w:lang w:val="en-US"/>
        </w:rPr>
        <w:t>PEP</w:t>
      </w:r>
      <w:r w:rsidR="00190FFD" w:rsidRPr="00190FFD">
        <w:rPr>
          <w:rFonts w:ascii="Times New Roman" w:hAnsi="Times New Roman" w:cs="Times New Roman"/>
          <w:noProof/>
          <w:sz w:val="26"/>
          <w:szCs w:val="26"/>
        </w:rPr>
        <w:t>-8.</w:t>
      </w:r>
    </w:p>
    <w:p w:rsidR="00190FFD" w:rsidRPr="00190FFD" w:rsidRDefault="00857AF6" w:rsidP="00190FF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Также нужно подвести итоги, наметить дальнейшие перспективы разработки.</w:t>
      </w:r>
    </w:p>
    <w:p w:rsidR="006F6C3F" w:rsidRPr="001466D2" w:rsidRDefault="00D53282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9A17521" wp14:editId="32172B1C">
                <wp:simplePos x="0" y="0"/>
                <wp:positionH relativeFrom="margin">
                  <wp:align>center</wp:align>
                </wp:positionH>
                <wp:positionV relativeFrom="paragraph">
                  <wp:posOffset>-453542</wp:posOffset>
                </wp:positionV>
                <wp:extent cx="6660000" cy="9756000"/>
                <wp:effectExtent l="0" t="0" r="26670" b="17145"/>
                <wp:wrapNone/>
                <wp:docPr id="6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8606415" id="Прямоугольник 12" o:spid="_x0000_s1026" style="position:absolute;margin-left:0;margin-top:-35.7pt;width:524.4pt;height:768.2pt;z-index:251902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" filled="f" strokecolor="#2f5496 [2404]" strokeweight="1pt">
                <w10:wrap anchorx="margin"/>
              </v:rect>
            </w:pict>
          </mc:Fallback>
        </mc:AlternateContent>
      </w:r>
      <w:r w:rsidR="001466D2">
        <w:rPr>
          <w:rFonts w:ascii="Times New Roman" w:hAnsi="Times New Roman" w:cs="Times New Roman"/>
          <w:noProof/>
          <w:sz w:val="26"/>
          <w:szCs w:val="26"/>
        </w:rPr>
        <w:t xml:space="preserve">Текущая структура разрабатываемого </w:t>
      </w:r>
      <w:r w:rsidR="001466D2"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="001466D2" w:rsidRPr="00152E4A">
        <w:rPr>
          <w:rFonts w:ascii="Times New Roman" w:hAnsi="Times New Roman" w:cs="Times New Roman"/>
          <w:noProof/>
          <w:sz w:val="26"/>
          <w:szCs w:val="26"/>
        </w:rPr>
        <w:t>-</w:t>
      </w:r>
      <w:r w:rsidR="001466D2">
        <w:rPr>
          <w:rFonts w:ascii="Times New Roman" w:hAnsi="Times New Roman" w:cs="Times New Roman"/>
          <w:noProof/>
          <w:sz w:val="26"/>
          <w:szCs w:val="26"/>
        </w:rPr>
        <w:t>бота приведена на на рис. 1</w:t>
      </w:r>
      <w:r w:rsidR="007A648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900928" behindDoc="0" locked="0" layoutInCell="1" allowOverlap="1">
            <wp:simplePos x="0" y="0"/>
            <wp:positionH relativeFrom="column">
              <wp:posOffset>-21945</wp:posOffset>
            </wp:positionH>
            <wp:positionV relativeFrom="paragraph">
              <wp:posOffset>275082</wp:posOffset>
            </wp:positionV>
            <wp:extent cx="5727700" cy="4110990"/>
            <wp:effectExtent l="19050" t="19050" r="25400" b="2286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10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6D2" w:rsidRPr="001466D2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BB19D4" w:rsidRPr="00BB19D4" w:rsidRDefault="00DA0B78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Рис. </w:t>
      </w:r>
      <w:r w:rsidR="00152E4A">
        <w:rPr>
          <w:rFonts w:ascii="Times New Roman" w:hAnsi="Times New Roman" w:cs="Times New Roman"/>
          <w:noProof/>
          <w:sz w:val="26"/>
          <w:szCs w:val="26"/>
        </w:rPr>
        <w:t>1</w:t>
      </w:r>
      <w:r w:rsidR="00C70ACC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 w:rsidR="008F6DD9">
        <w:rPr>
          <w:rFonts w:ascii="Times New Roman" w:hAnsi="Times New Roman" w:cs="Times New Roman"/>
          <w:noProof/>
          <w:sz w:val="26"/>
          <w:szCs w:val="26"/>
        </w:rPr>
        <w:t>С</w:t>
      </w:r>
      <w:r w:rsidR="00C70ACC">
        <w:rPr>
          <w:rFonts w:ascii="Times New Roman" w:hAnsi="Times New Roman" w:cs="Times New Roman"/>
          <w:noProof/>
          <w:sz w:val="26"/>
          <w:szCs w:val="26"/>
        </w:rPr>
        <w:t>тр</w:t>
      </w:r>
      <w:r w:rsidR="008F6DD9">
        <w:rPr>
          <w:rFonts w:ascii="Times New Roman" w:hAnsi="Times New Roman" w:cs="Times New Roman"/>
          <w:noProof/>
          <w:sz w:val="26"/>
          <w:szCs w:val="26"/>
        </w:rPr>
        <w:t>у</w:t>
      </w:r>
      <w:r w:rsidR="00C70ACC">
        <w:rPr>
          <w:rFonts w:ascii="Times New Roman" w:hAnsi="Times New Roman" w:cs="Times New Roman"/>
          <w:noProof/>
          <w:sz w:val="26"/>
          <w:szCs w:val="26"/>
        </w:rPr>
        <w:t xml:space="preserve">ктура проекта </w:t>
      </w:r>
    </w:p>
    <w:p w:rsidR="00966747" w:rsidRPr="00966747" w:rsidRDefault="00966747" w:rsidP="00966747">
      <w:pPr>
        <w:pStyle w:val="a0"/>
        <w:numPr>
          <w:ilvl w:val="0"/>
          <w:numId w:val="0"/>
        </w:numPr>
        <w:ind w:left="360" w:hanging="360"/>
        <w:rPr>
          <w:noProof/>
        </w:rPr>
      </w:pPr>
    </w:p>
    <w:sectPr w:rsidR="00966747" w:rsidRPr="00966747" w:rsidSect="00E65EE1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9E4" w:rsidRDefault="00DD29E4" w:rsidP="00706D60">
      <w:r>
        <w:separator/>
      </w:r>
    </w:p>
  </w:endnote>
  <w:endnote w:type="continuationSeparator" w:id="0">
    <w:p w:rsidR="00DD29E4" w:rsidRDefault="00DD29E4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305139570"/>
      <w:docPartObj>
        <w:docPartGallery w:val="Page Numbers (Bottom of Page)"/>
        <w:docPartUnique/>
      </w:docPartObj>
    </w:sdtPr>
    <w:sdtEndPr/>
    <w:sdtContent>
      <w:p w:rsidR="00DD29E4" w:rsidRPr="00CE1E92" w:rsidRDefault="00DD29E4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953FCF">
          <w:rPr>
            <w:noProof/>
            <w:lang w:bidi="ru-RU"/>
          </w:rPr>
          <w:t>18</w:t>
        </w:r>
        <w:r w:rsidRPr="00CE1E92">
          <w:rPr>
            <w:noProof/>
            <w:lang w:bidi="ru-RU"/>
          </w:rPr>
          <w:fldChar w:fldCharType="end"/>
        </w:r>
      </w:p>
    </w:sdtContent>
  </w:sdt>
  <w:p w:rsidR="00DD29E4" w:rsidRPr="00CE1E92" w:rsidRDefault="00DD29E4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9E4" w:rsidRDefault="00DD29E4" w:rsidP="00706D60">
      <w:r>
        <w:separator/>
      </w:r>
    </w:p>
  </w:footnote>
  <w:footnote w:type="continuationSeparator" w:id="0">
    <w:p w:rsidR="00DD29E4" w:rsidRDefault="00DD29E4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10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  <w:num w:numId="16">
    <w:abstractNumId w:val="16"/>
  </w:num>
  <w:num w:numId="17">
    <w:abstractNumId w:val="17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10240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1083"/>
    <w:rsid w:val="000101F6"/>
    <w:rsid w:val="00012A02"/>
    <w:rsid w:val="000157B3"/>
    <w:rsid w:val="00017DEA"/>
    <w:rsid w:val="00020FC9"/>
    <w:rsid w:val="00024CE1"/>
    <w:rsid w:val="000251F7"/>
    <w:rsid w:val="000303DD"/>
    <w:rsid w:val="0003380F"/>
    <w:rsid w:val="00035A83"/>
    <w:rsid w:val="00036032"/>
    <w:rsid w:val="000411DF"/>
    <w:rsid w:val="000412D7"/>
    <w:rsid w:val="00042567"/>
    <w:rsid w:val="00042A61"/>
    <w:rsid w:val="000433F6"/>
    <w:rsid w:val="0004628D"/>
    <w:rsid w:val="0005442A"/>
    <w:rsid w:val="00055FEC"/>
    <w:rsid w:val="00056A71"/>
    <w:rsid w:val="00057073"/>
    <w:rsid w:val="00061732"/>
    <w:rsid w:val="00062886"/>
    <w:rsid w:val="0006364D"/>
    <w:rsid w:val="00063CA2"/>
    <w:rsid w:val="00065ADA"/>
    <w:rsid w:val="000675CC"/>
    <w:rsid w:val="00072813"/>
    <w:rsid w:val="0007443B"/>
    <w:rsid w:val="00077C4E"/>
    <w:rsid w:val="00080C39"/>
    <w:rsid w:val="0008174B"/>
    <w:rsid w:val="00083C00"/>
    <w:rsid w:val="00091165"/>
    <w:rsid w:val="00092BE7"/>
    <w:rsid w:val="00092FE1"/>
    <w:rsid w:val="000934B2"/>
    <w:rsid w:val="00096680"/>
    <w:rsid w:val="000A20BE"/>
    <w:rsid w:val="000A25D8"/>
    <w:rsid w:val="000A3567"/>
    <w:rsid w:val="000A54E6"/>
    <w:rsid w:val="000B1055"/>
    <w:rsid w:val="000B4BBA"/>
    <w:rsid w:val="000B5E2F"/>
    <w:rsid w:val="000B7E08"/>
    <w:rsid w:val="000C224D"/>
    <w:rsid w:val="000C3527"/>
    <w:rsid w:val="000C68CA"/>
    <w:rsid w:val="000C7FDB"/>
    <w:rsid w:val="000D0AF5"/>
    <w:rsid w:val="000D2FAB"/>
    <w:rsid w:val="000D594F"/>
    <w:rsid w:val="000E6443"/>
    <w:rsid w:val="000E6735"/>
    <w:rsid w:val="000F5CE0"/>
    <w:rsid w:val="000F71A6"/>
    <w:rsid w:val="00100817"/>
    <w:rsid w:val="00101563"/>
    <w:rsid w:val="00103E1B"/>
    <w:rsid w:val="00104CC6"/>
    <w:rsid w:val="00110C82"/>
    <w:rsid w:val="001111A3"/>
    <w:rsid w:val="00113D3C"/>
    <w:rsid w:val="001144E3"/>
    <w:rsid w:val="00117083"/>
    <w:rsid w:val="00117C44"/>
    <w:rsid w:val="001219B9"/>
    <w:rsid w:val="001234B8"/>
    <w:rsid w:val="001246D4"/>
    <w:rsid w:val="00126446"/>
    <w:rsid w:val="00126862"/>
    <w:rsid w:val="001276C5"/>
    <w:rsid w:val="00131B50"/>
    <w:rsid w:val="00133A35"/>
    <w:rsid w:val="0013492E"/>
    <w:rsid w:val="00135789"/>
    <w:rsid w:val="00135B81"/>
    <w:rsid w:val="00136DDD"/>
    <w:rsid w:val="0014034A"/>
    <w:rsid w:val="00143E97"/>
    <w:rsid w:val="001466D2"/>
    <w:rsid w:val="00147533"/>
    <w:rsid w:val="0015124C"/>
    <w:rsid w:val="00152E4A"/>
    <w:rsid w:val="00156E53"/>
    <w:rsid w:val="00160878"/>
    <w:rsid w:val="001610EE"/>
    <w:rsid w:val="00161201"/>
    <w:rsid w:val="00163624"/>
    <w:rsid w:val="00163EF7"/>
    <w:rsid w:val="00165112"/>
    <w:rsid w:val="00166FC8"/>
    <w:rsid w:val="00173C6D"/>
    <w:rsid w:val="00180DC3"/>
    <w:rsid w:val="00181DC0"/>
    <w:rsid w:val="00181F19"/>
    <w:rsid w:val="00183090"/>
    <w:rsid w:val="00184A71"/>
    <w:rsid w:val="00185F2C"/>
    <w:rsid w:val="0018646B"/>
    <w:rsid w:val="00190FFD"/>
    <w:rsid w:val="0019292E"/>
    <w:rsid w:val="00193A86"/>
    <w:rsid w:val="00196543"/>
    <w:rsid w:val="00197337"/>
    <w:rsid w:val="001A0417"/>
    <w:rsid w:val="001A4535"/>
    <w:rsid w:val="001A46CC"/>
    <w:rsid w:val="001A70F2"/>
    <w:rsid w:val="001B2514"/>
    <w:rsid w:val="001B76CA"/>
    <w:rsid w:val="001B7771"/>
    <w:rsid w:val="001C19C1"/>
    <w:rsid w:val="001C1ABE"/>
    <w:rsid w:val="001C2AF9"/>
    <w:rsid w:val="001C3184"/>
    <w:rsid w:val="001C608F"/>
    <w:rsid w:val="001D1D4C"/>
    <w:rsid w:val="001D674B"/>
    <w:rsid w:val="001D6DFE"/>
    <w:rsid w:val="001E046F"/>
    <w:rsid w:val="001E61E5"/>
    <w:rsid w:val="001E6A09"/>
    <w:rsid w:val="001E71C2"/>
    <w:rsid w:val="001F0745"/>
    <w:rsid w:val="001F3EFB"/>
    <w:rsid w:val="001F6646"/>
    <w:rsid w:val="002018AA"/>
    <w:rsid w:val="00201C34"/>
    <w:rsid w:val="00206449"/>
    <w:rsid w:val="00211E86"/>
    <w:rsid w:val="0021343A"/>
    <w:rsid w:val="00214633"/>
    <w:rsid w:val="00215631"/>
    <w:rsid w:val="00217237"/>
    <w:rsid w:val="0022046C"/>
    <w:rsid w:val="00221AA4"/>
    <w:rsid w:val="00232A6D"/>
    <w:rsid w:val="00232B87"/>
    <w:rsid w:val="002350C3"/>
    <w:rsid w:val="00242862"/>
    <w:rsid w:val="002437EF"/>
    <w:rsid w:val="002441F5"/>
    <w:rsid w:val="00244FB6"/>
    <w:rsid w:val="0024602C"/>
    <w:rsid w:val="00255091"/>
    <w:rsid w:val="00261829"/>
    <w:rsid w:val="00272D5C"/>
    <w:rsid w:val="00273185"/>
    <w:rsid w:val="00281161"/>
    <w:rsid w:val="0028153E"/>
    <w:rsid w:val="002830D0"/>
    <w:rsid w:val="00286CF1"/>
    <w:rsid w:val="002974C8"/>
    <w:rsid w:val="00297A48"/>
    <w:rsid w:val="002A0792"/>
    <w:rsid w:val="002A1D6A"/>
    <w:rsid w:val="002A2704"/>
    <w:rsid w:val="002A3225"/>
    <w:rsid w:val="002A3444"/>
    <w:rsid w:val="002A4CC6"/>
    <w:rsid w:val="002A4D7B"/>
    <w:rsid w:val="002A51B4"/>
    <w:rsid w:val="002A5327"/>
    <w:rsid w:val="002A6B56"/>
    <w:rsid w:val="002B0849"/>
    <w:rsid w:val="002B1C0B"/>
    <w:rsid w:val="002B3220"/>
    <w:rsid w:val="002B44BE"/>
    <w:rsid w:val="002B5D98"/>
    <w:rsid w:val="002B7817"/>
    <w:rsid w:val="002C4152"/>
    <w:rsid w:val="002C5772"/>
    <w:rsid w:val="002C7633"/>
    <w:rsid w:val="002D207E"/>
    <w:rsid w:val="002D22BF"/>
    <w:rsid w:val="002D3F00"/>
    <w:rsid w:val="002D5427"/>
    <w:rsid w:val="002E23EE"/>
    <w:rsid w:val="002E2CB1"/>
    <w:rsid w:val="002E47E0"/>
    <w:rsid w:val="002E4E9A"/>
    <w:rsid w:val="002E501C"/>
    <w:rsid w:val="002E58CD"/>
    <w:rsid w:val="002E7297"/>
    <w:rsid w:val="002F1C2E"/>
    <w:rsid w:val="002F2173"/>
    <w:rsid w:val="002F2662"/>
    <w:rsid w:val="002F370E"/>
    <w:rsid w:val="002F75B3"/>
    <w:rsid w:val="003024F2"/>
    <w:rsid w:val="00303CF3"/>
    <w:rsid w:val="00310E92"/>
    <w:rsid w:val="00310FF5"/>
    <w:rsid w:val="003115AA"/>
    <w:rsid w:val="003136D6"/>
    <w:rsid w:val="00313A43"/>
    <w:rsid w:val="00314D77"/>
    <w:rsid w:val="003161E7"/>
    <w:rsid w:val="003208A4"/>
    <w:rsid w:val="003255EB"/>
    <w:rsid w:val="00331C35"/>
    <w:rsid w:val="00331EB2"/>
    <w:rsid w:val="00332056"/>
    <w:rsid w:val="00332A66"/>
    <w:rsid w:val="003343EB"/>
    <w:rsid w:val="00334726"/>
    <w:rsid w:val="00335490"/>
    <w:rsid w:val="00336761"/>
    <w:rsid w:val="00337020"/>
    <w:rsid w:val="00340B13"/>
    <w:rsid w:val="00342631"/>
    <w:rsid w:val="0034423D"/>
    <w:rsid w:val="00355594"/>
    <w:rsid w:val="0035687C"/>
    <w:rsid w:val="00356EF7"/>
    <w:rsid w:val="00362AA3"/>
    <w:rsid w:val="003637C2"/>
    <w:rsid w:val="00364172"/>
    <w:rsid w:val="003728B1"/>
    <w:rsid w:val="003807BC"/>
    <w:rsid w:val="003814CD"/>
    <w:rsid w:val="003821B3"/>
    <w:rsid w:val="00382539"/>
    <w:rsid w:val="00382A40"/>
    <w:rsid w:val="0038643C"/>
    <w:rsid w:val="0039075C"/>
    <w:rsid w:val="003907B0"/>
    <w:rsid w:val="00390B74"/>
    <w:rsid w:val="00393D55"/>
    <w:rsid w:val="00397B4E"/>
    <w:rsid w:val="003A25ED"/>
    <w:rsid w:val="003A4A9B"/>
    <w:rsid w:val="003A590B"/>
    <w:rsid w:val="003A69A7"/>
    <w:rsid w:val="003A7CB2"/>
    <w:rsid w:val="003B198F"/>
    <w:rsid w:val="003B340A"/>
    <w:rsid w:val="003B3954"/>
    <w:rsid w:val="003B6C71"/>
    <w:rsid w:val="003C0057"/>
    <w:rsid w:val="003C36FC"/>
    <w:rsid w:val="003C3BD2"/>
    <w:rsid w:val="003C57DA"/>
    <w:rsid w:val="003C6618"/>
    <w:rsid w:val="003D1BC9"/>
    <w:rsid w:val="003D31C0"/>
    <w:rsid w:val="003D31E0"/>
    <w:rsid w:val="003D3876"/>
    <w:rsid w:val="003D5212"/>
    <w:rsid w:val="003D6849"/>
    <w:rsid w:val="003E170A"/>
    <w:rsid w:val="003E296B"/>
    <w:rsid w:val="003E4BF5"/>
    <w:rsid w:val="003E4D84"/>
    <w:rsid w:val="003F0E67"/>
    <w:rsid w:val="003F12ED"/>
    <w:rsid w:val="003F18B7"/>
    <w:rsid w:val="003F3B79"/>
    <w:rsid w:val="003F6D50"/>
    <w:rsid w:val="00401F51"/>
    <w:rsid w:val="004041F6"/>
    <w:rsid w:val="00406ECF"/>
    <w:rsid w:val="00406FF5"/>
    <w:rsid w:val="0041014B"/>
    <w:rsid w:val="004108EA"/>
    <w:rsid w:val="00416074"/>
    <w:rsid w:val="00417832"/>
    <w:rsid w:val="00420C76"/>
    <w:rsid w:val="00421937"/>
    <w:rsid w:val="00421D1E"/>
    <w:rsid w:val="00421FF5"/>
    <w:rsid w:val="00422589"/>
    <w:rsid w:val="004226CD"/>
    <w:rsid w:val="004241E9"/>
    <w:rsid w:val="00425099"/>
    <w:rsid w:val="00430021"/>
    <w:rsid w:val="00430551"/>
    <w:rsid w:val="004305D6"/>
    <w:rsid w:val="00431407"/>
    <w:rsid w:val="004344B3"/>
    <w:rsid w:val="00434E0B"/>
    <w:rsid w:val="00435C22"/>
    <w:rsid w:val="004414F1"/>
    <w:rsid w:val="00444828"/>
    <w:rsid w:val="00445C5A"/>
    <w:rsid w:val="00450AE2"/>
    <w:rsid w:val="00452714"/>
    <w:rsid w:val="00453BFD"/>
    <w:rsid w:val="004542A2"/>
    <w:rsid w:val="00456303"/>
    <w:rsid w:val="00460B78"/>
    <w:rsid w:val="00462657"/>
    <w:rsid w:val="00462B4D"/>
    <w:rsid w:val="00465EB6"/>
    <w:rsid w:val="00467AA3"/>
    <w:rsid w:val="004700B8"/>
    <w:rsid w:val="00473036"/>
    <w:rsid w:val="004913E5"/>
    <w:rsid w:val="004917D8"/>
    <w:rsid w:val="00495972"/>
    <w:rsid w:val="00497050"/>
    <w:rsid w:val="00497899"/>
    <w:rsid w:val="004A6C7E"/>
    <w:rsid w:val="004A73C9"/>
    <w:rsid w:val="004B46FF"/>
    <w:rsid w:val="004B51CE"/>
    <w:rsid w:val="004B624E"/>
    <w:rsid w:val="004B772E"/>
    <w:rsid w:val="004C46B6"/>
    <w:rsid w:val="004C4864"/>
    <w:rsid w:val="004C5985"/>
    <w:rsid w:val="004D06AC"/>
    <w:rsid w:val="004D183E"/>
    <w:rsid w:val="004D23FE"/>
    <w:rsid w:val="004E64DD"/>
    <w:rsid w:val="004E68BF"/>
    <w:rsid w:val="004F392D"/>
    <w:rsid w:val="004F6EDD"/>
    <w:rsid w:val="00502D1E"/>
    <w:rsid w:val="00504422"/>
    <w:rsid w:val="00506268"/>
    <w:rsid w:val="005101DB"/>
    <w:rsid w:val="00511AD7"/>
    <w:rsid w:val="00516A03"/>
    <w:rsid w:val="00516FA2"/>
    <w:rsid w:val="00520D03"/>
    <w:rsid w:val="0052185E"/>
    <w:rsid w:val="00526A54"/>
    <w:rsid w:val="00531CC2"/>
    <w:rsid w:val="00532B19"/>
    <w:rsid w:val="00534E3E"/>
    <w:rsid w:val="005353E2"/>
    <w:rsid w:val="005371BD"/>
    <w:rsid w:val="005409BD"/>
    <w:rsid w:val="0054161F"/>
    <w:rsid w:val="00542F7A"/>
    <w:rsid w:val="00544B7C"/>
    <w:rsid w:val="0054533A"/>
    <w:rsid w:val="00545984"/>
    <w:rsid w:val="00546FF6"/>
    <w:rsid w:val="00547DE2"/>
    <w:rsid w:val="00550BFA"/>
    <w:rsid w:val="00551C79"/>
    <w:rsid w:val="0055359D"/>
    <w:rsid w:val="005546B7"/>
    <w:rsid w:val="00563240"/>
    <w:rsid w:val="00564BC4"/>
    <w:rsid w:val="0056510C"/>
    <w:rsid w:val="00566A37"/>
    <w:rsid w:val="00566EDC"/>
    <w:rsid w:val="00570103"/>
    <w:rsid w:val="0057068E"/>
    <w:rsid w:val="005740D8"/>
    <w:rsid w:val="005742A5"/>
    <w:rsid w:val="00574544"/>
    <w:rsid w:val="00576B76"/>
    <w:rsid w:val="00577971"/>
    <w:rsid w:val="00583D83"/>
    <w:rsid w:val="00584AC0"/>
    <w:rsid w:val="00586D8C"/>
    <w:rsid w:val="00587334"/>
    <w:rsid w:val="00587BCA"/>
    <w:rsid w:val="0059091B"/>
    <w:rsid w:val="00593F06"/>
    <w:rsid w:val="005A28FD"/>
    <w:rsid w:val="005A679E"/>
    <w:rsid w:val="005B1F02"/>
    <w:rsid w:val="005B43EE"/>
    <w:rsid w:val="005B7B61"/>
    <w:rsid w:val="005B7DBD"/>
    <w:rsid w:val="005B7EC8"/>
    <w:rsid w:val="005C1566"/>
    <w:rsid w:val="005C1636"/>
    <w:rsid w:val="005C35A4"/>
    <w:rsid w:val="005D154B"/>
    <w:rsid w:val="005D1D2D"/>
    <w:rsid w:val="005D217A"/>
    <w:rsid w:val="005D3458"/>
    <w:rsid w:val="005D48DA"/>
    <w:rsid w:val="005D63D1"/>
    <w:rsid w:val="005D6E21"/>
    <w:rsid w:val="005D74E9"/>
    <w:rsid w:val="005D7A6D"/>
    <w:rsid w:val="005D7DC2"/>
    <w:rsid w:val="005E0E8F"/>
    <w:rsid w:val="005E2BE2"/>
    <w:rsid w:val="005E640A"/>
    <w:rsid w:val="005F0EB8"/>
    <w:rsid w:val="005F1695"/>
    <w:rsid w:val="005F71E4"/>
    <w:rsid w:val="005F7465"/>
    <w:rsid w:val="005F798F"/>
    <w:rsid w:val="00600627"/>
    <w:rsid w:val="00603C08"/>
    <w:rsid w:val="0060736F"/>
    <w:rsid w:val="0061149C"/>
    <w:rsid w:val="006200BF"/>
    <w:rsid w:val="006202DF"/>
    <w:rsid w:val="00622E83"/>
    <w:rsid w:val="00623CFC"/>
    <w:rsid w:val="00625DD9"/>
    <w:rsid w:val="006261C5"/>
    <w:rsid w:val="00631D77"/>
    <w:rsid w:val="00633B87"/>
    <w:rsid w:val="0063402A"/>
    <w:rsid w:val="00634296"/>
    <w:rsid w:val="006368AF"/>
    <w:rsid w:val="006376DD"/>
    <w:rsid w:val="0064008A"/>
    <w:rsid w:val="00640212"/>
    <w:rsid w:val="00643120"/>
    <w:rsid w:val="006438D0"/>
    <w:rsid w:val="006445F9"/>
    <w:rsid w:val="00647881"/>
    <w:rsid w:val="006512AE"/>
    <w:rsid w:val="006514ED"/>
    <w:rsid w:val="00652671"/>
    <w:rsid w:val="00652D15"/>
    <w:rsid w:val="00653B6B"/>
    <w:rsid w:val="00655F4A"/>
    <w:rsid w:val="00656438"/>
    <w:rsid w:val="006625C9"/>
    <w:rsid w:val="00672303"/>
    <w:rsid w:val="00674444"/>
    <w:rsid w:val="006764E2"/>
    <w:rsid w:val="0067774A"/>
    <w:rsid w:val="006778E3"/>
    <w:rsid w:val="00683B2A"/>
    <w:rsid w:val="006856D8"/>
    <w:rsid w:val="006862D1"/>
    <w:rsid w:val="00686F08"/>
    <w:rsid w:val="00692D49"/>
    <w:rsid w:val="00695364"/>
    <w:rsid w:val="006A039C"/>
    <w:rsid w:val="006A12E5"/>
    <w:rsid w:val="006B126D"/>
    <w:rsid w:val="006B373F"/>
    <w:rsid w:val="006B6867"/>
    <w:rsid w:val="006C0891"/>
    <w:rsid w:val="006C4174"/>
    <w:rsid w:val="006C459E"/>
    <w:rsid w:val="006C48B8"/>
    <w:rsid w:val="006C6442"/>
    <w:rsid w:val="006D396E"/>
    <w:rsid w:val="006D3FD3"/>
    <w:rsid w:val="006D4596"/>
    <w:rsid w:val="006D6A7F"/>
    <w:rsid w:val="006E1B6A"/>
    <w:rsid w:val="006F0334"/>
    <w:rsid w:val="006F2AF4"/>
    <w:rsid w:val="006F5049"/>
    <w:rsid w:val="006F5AEC"/>
    <w:rsid w:val="006F68B3"/>
    <w:rsid w:val="006F6C3F"/>
    <w:rsid w:val="007001B0"/>
    <w:rsid w:val="00700F2A"/>
    <w:rsid w:val="0070206E"/>
    <w:rsid w:val="00702A94"/>
    <w:rsid w:val="00705A3E"/>
    <w:rsid w:val="00706152"/>
    <w:rsid w:val="00706D60"/>
    <w:rsid w:val="00710767"/>
    <w:rsid w:val="00710E9A"/>
    <w:rsid w:val="007117D3"/>
    <w:rsid w:val="00712AA8"/>
    <w:rsid w:val="00713042"/>
    <w:rsid w:val="00714123"/>
    <w:rsid w:val="00720B7E"/>
    <w:rsid w:val="00720D1D"/>
    <w:rsid w:val="00721CFA"/>
    <w:rsid w:val="007221B2"/>
    <w:rsid w:val="0072308A"/>
    <w:rsid w:val="00725008"/>
    <w:rsid w:val="0072556C"/>
    <w:rsid w:val="007255A7"/>
    <w:rsid w:val="00725C72"/>
    <w:rsid w:val="00727249"/>
    <w:rsid w:val="0072750C"/>
    <w:rsid w:val="00727A2A"/>
    <w:rsid w:val="00727ACB"/>
    <w:rsid w:val="00731AEB"/>
    <w:rsid w:val="00731EC4"/>
    <w:rsid w:val="0073241F"/>
    <w:rsid w:val="0073372F"/>
    <w:rsid w:val="0073412B"/>
    <w:rsid w:val="007377CB"/>
    <w:rsid w:val="00742C38"/>
    <w:rsid w:val="0074409C"/>
    <w:rsid w:val="0074490A"/>
    <w:rsid w:val="00747ACF"/>
    <w:rsid w:val="00747E82"/>
    <w:rsid w:val="00752A1B"/>
    <w:rsid w:val="00754819"/>
    <w:rsid w:val="00762269"/>
    <w:rsid w:val="00765B6C"/>
    <w:rsid w:val="00770D3B"/>
    <w:rsid w:val="00775976"/>
    <w:rsid w:val="00780BD8"/>
    <w:rsid w:val="00782003"/>
    <w:rsid w:val="0078538C"/>
    <w:rsid w:val="00790B41"/>
    <w:rsid w:val="0079171F"/>
    <w:rsid w:val="00792031"/>
    <w:rsid w:val="00792D59"/>
    <w:rsid w:val="0079570F"/>
    <w:rsid w:val="007A2A67"/>
    <w:rsid w:val="007A3AE0"/>
    <w:rsid w:val="007A4A0B"/>
    <w:rsid w:val="007A57E4"/>
    <w:rsid w:val="007A6489"/>
    <w:rsid w:val="007B2946"/>
    <w:rsid w:val="007B3931"/>
    <w:rsid w:val="007B39AD"/>
    <w:rsid w:val="007B5BCB"/>
    <w:rsid w:val="007C1303"/>
    <w:rsid w:val="007C7BA8"/>
    <w:rsid w:val="007D1039"/>
    <w:rsid w:val="007D3187"/>
    <w:rsid w:val="007D3A15"/>
    <w:rsid w:val="007D3D32"/>
    <w:rsid w:val="007D4411"/>
    <w:rsid w:val="007E2ED8"/>
    <w:rsid w:val="007E363C"/>
    <w:rsid w:val="007E7EB7"/>
    <w:rsid w:val="007F193E"/>
    <w:rsid w:val="007F286E"/>
    <w:rsid w:val="007F4BAA"/>
    <w:rsid w:val="007F6D48"/>
    <w:rsid w:val="00800E1C"/>
    <w:rsid w:val="00803AA6"/>
    <w:rsid w:val="00804C53"/>
    <w:rsid w:val="008060FD"/>
    <w:rsid w:val="00811928"/>
    <w:rsid w:val="0081766C"/>
    <w:rsid w:val="0081789E"/>
    <w:rsid w:val="00820345"/>
    <w:rsid w:val="00821E61"/>
    <w:rsid w:val="008229FB"/>
    <w:rsid w:val="00822DFC"/>
    <w:rsid w:val="0082489B"/>
    <w:rsid w:val="008259BE"/>
    <w:rsid w:val="00832008"/>
    <w:rsid w:val="008327CF"/>
    <w:rsid w:val="0083456E"/>
    <w:rsid w:val="00836B0E"/>
    <w:rsid w:val="008476E1"/>
    <w:rsid w:val="008538DE"/>
    <w:rsid w:val="00857104"/>
    <w:rsid w:val="0085796E"/>
    <w:rsid w:val="00857AF6"/>
    <w:rsid w:val="00861420"/>
    <w:rsid w:val="008637B4"/>
    <w:rsid w:val="00864EE9"/>
    <w:rsid w:val="00866B2E"/>
    <w:rsid w:val="00867CCF"/>
    <w:rsid w:val="00871293"/>
    <w:rsid w:val="00873804"/>
    <w:rsid w:val="00875493"/>
    <w:rsid w:val="008805CE"/>
    <w:rsid w:val="00882ED0"/>
    <w:rsid w:val="00883964"/>
    <w:rsid w:val="008900A7"/>
    <w:rsid w:val="008908E0"/>
    <w:rsid w:val="00892AE0"/>
    <w:rsid w:val="00892F79"/>
    <w:rsid w:val="00893712"/>
    <w:rsid w:val="008A07C0"/>
    <w:rsid w:val="008A34B2"/>
    <w:rsid w:val="008A4C4F"/>
    <w:rsid w:val="008A5F63"/>
    <w:rsid w:val="008A76A9"/>
    <w:rsid w:val="008B2D1C"/>
    <w:rsid w:val="008B4401"/>
    <w:rsid w:val="008B4CBD"/>
    <w:rsid w:val="008B678D"/>
    <w:rsid w:val="008B6CE3"/>
    <w:rsid w:val="008C0E0D"/>
    <w:rsid w:val="008C3B6C"/>
    <w:rsid w:val="008C5C8F"/>
    <w:rsid w:val="008C7F71"/>
    <w:rsid w:val="008D1815"/>
    <w:rsid w:val="008D3A18"/>
    <w:rsid w:val="008D5A54"/>
    <w:rsid w:val="008E02DB"/>
    <w:rsid w:val="008E1BF3"/>
    <w:rsid w:val="008E4CD9"/>
    <w:rsid w:val="008E68A6"/>
    <w:rsid w:val="008E68F3"/>
    <w:rsid w:val="008F12F6"/>
    <w:rsid w:val="008F137F"/>
    <w:rsid w:val="008F2C25"/>
    <w:rsid w:val="008F2F24"/>
    <w:rsid w:val="008F4C83"/>
    <w:rsid w:val="008F6DD9"/>
    <w:rsid w:val="008F6FC7"/>
    <w:rsid w:val="00906634"/>
    <w:rsid w:val="009129CC"/>
    <w:rsid w:val="00913400"/>
    <w:rsid w:val="009151C9"/>
    <w:rsid w:val="00917103"/>
    <w:rsid w:val="0092019A"/>
    <w:rsid w:val="00922028"/>
    <w:rsid w:val="0092403F"/>
    <w:rsid w:val="00927B38"/>
    <w:rsid w:val="00931B25"/>
    <w:rsid w:val="0093576F"/>
    <w:rsid w:val="00937E1A"/>
    <w:rsid w:val="00941CFF"/>
    <w:rsid w:val="00941F51"/>
    <w:rsid w:val="00942BF0"/>
    <w:rsid w:val="00953FCF"/>
    <w:rsid w:val="009559D7"/>
    <w:rsid w:val="009630F4"/>
    <w:rsid w:val="00966747"/>
    <w:rsid w:val="0096764E"/>
    <w:rsid w:val="0096777A"/>
    <w:rsid w:val="00967F35"/>
    <w:rsid w:val="0097024E"/>
    <w:rsid w:val="00970656"/>
    <w:rsid w:val="00974552"/>
    <w:rsid w:val="00974CEF"/>
    <w:rsid w:val="0097727E"/>
    <w:rsid w:val="00980229"/>
    <w:rsid w:val="00981471"/>
    <w:rsid w:val="00985C74"/>
    <w:rsid w:val="00987A11"/>
    <w:rsid w:val="0099046D"/>
    <w:rsid w:val="0099121B"/>
    <w:rsid w:val="009913F2"/>
    <w:rsid w:val="0099221D"/>
    <w:rsid w:val="009949A9"/>
    <w:rsid w:val="009969F1"/>
    <w:rsid w:val="00997C21"/>
    <w:rsid w:val="009A2443"/>
    <w:rsid w:val="009A4A40"/>
    <w:rsid w:val="009A7E3E"/>
    <w:rsid w:val="009B0065"/>
    <w:rsid w:val="009B122E"/>
    <w:rsid w:val="009B24E6"/>
    <w:rsid w:val="009B37D4"/>
    <w:rsid w:val="009B3C38"/>
    <w:rsid w:val="009B5BAF"/>
    <w:rsid w:val="009B658F"/>
    <w:rsid w:val="009B72A5"/>
    <w:rsid w:val="009B7566"/>
    <w:rsid w:val="009C1C1B"/>
    <w:rsid w:val="009C36C5"/>
    <w:rsid w:val="009C57F7"/>
    <w:rsid w:val="009C7815"/>
    <w:rsid w:val="009D0F2C"/>
    <w:rsid w:val="009D22F7"/>
    <w:rsid w:val="009D265B"/>
    <w:rsid w:val="009D2CE3"/>
    <w:rsid w:val="009D42BF"/>
    <w:rsid w:val="009D5081"/>
    <w:rsid w:val="009D5419"/>
    <w:rsid w:val="009D6966"/>
    <w:rsid w:val="009D72F2"/>
    <w:rsid w:val="009E068C"/>
    <w:rsid w:val="009E1BDC"/>
    <w:rsid w:val="009E1D35"/>
    <w:rsid w:val="009E7564"/>
    <w:rsid w:val="009F1761"/>
    <w:rsid w:val="009F2F4D"/>
    <w:rsid w:val="009F4024"/>
    <w:rsid w:val="009F4F15"/>
    <w:rsid w:val="009F5245"/>
    <w:rsid w:val="009F6A02"/>
    <w:rsid w:val="00A0005B"/>
    <w:rsid w:val="00A011E7"/>
    <w:rsid w:val="00A032D7"/>
    <w:rsid w:val="00A0499B"/>
    <w:rsid w:val="00A0709F"/>
    <w:rsid w:val="00A113A6"/>
    <w:rsid w:val="00A16D9D"/>
    <w:rsid w:val="00A175FE"/>
    <w:rsid w:val="00A221AD"/>
    <w:rsid w:val="00A22A67"/>
    <w:rsid w:val="00A23C95"/>
    <w:rsid w:val="00A318E3"/>
    <w:rsid w:val="00A34725"/>
    <w:rsid w:val="00A43753"/>
    <w:rsid w:val="00A47318"/>
    <w:rsid w:val="00A518CA"/>
    <w:rsid w:val="00A5641C"/>
    <w:rsid w:val="00A57381"/>
    <w:rsid w:val="00A60AC2"/>
    <w:rsid w:val="00A6231D"/>
    <w:rsid w:val="00A66706"/>
    <w:rsid w:val="00A678C7"/>
    <w:rsid w:val="00A71105"/>
    <w:rsid w:val="00A7263E"/>
    <w:rsid w:val="00A72C13"/>
    <w:rsid w:val="00A7462B"/>
    <w:rsid w:val="00A74772"/>
    <w:rsid w:val="00A81D8C"/>
    <w:rsid w:val="00A824F7"/>
    <w:rsid w:val="00A82B73"/>
    <w:rsid w:val="00A83A7D"/>
    <w:rsid w:val="00A8445B"/>
    <w:rsid w:val="00A90092"/>
    <w:rsid w:val="00A97E48"/>
    <w:rsid w:val="00AA0C17"/>
    <w:rsid w:val="00AA45B4"/>
    <w:rsid w:val="00AB6990"/>
    <w:rsid w:val="00AC3299"/>
    <w:rsid w:val="00AC3B7E"/>
    <w:rsid w:val="00AD1564"/>
    <w:rsid w:val="00AD1D06"/>
    <w:rsid w:val="00AD3AA4"/>
    <w:rsid w:val="00AD3CA1"/>
    <w:rsid w:val="00AD4B10"/>
    <w:rsid w:val="00AD67DA"/>
    <w:rsid w:val="00AE0EAD"/>
    <w:rsid w:val="00AE2645"/>
    <w:rsid w:val="00AE3E3C"/>
    <w:rsid w:val="00AE723D"/>
    <w:rsid w:val="00AE738C"/>
    <w:rsid w:val="00AE7AAE"/>
    <w:rsid w:val="00AF0DBA"/>
    <w:rsid w:val="00AF1678"/>
    <w:rsid w:val="00AF2099"/>
    <w:rsid w:val="00AF2E1F"/>
    <w:rsid w:val="00B00AC7"/>
    <w:rsid w:val="00B11451"/>
    <w:rsid w:val="00B1211C"/>
    <w:rsid w:val="00B140CA"/>
    <w:rsid w:val="00B1628D"/>
    <w:rsid w:val="00B17386"/>
    <w:rsid w:val="00B17AF8"/>
    <w:rsid w:val="00B300AA"/>
    <w:rsid w:val="00B3058F"/>
    <w:rsid w:val="00B309FF"/>
    <w:rsid w:val="00B327FE"/>
    <w:rsid w:val="00B35873"/>
    <w:rsid w:val="00B41C7B"/>
    <w:rsid w:val="00B434BB"/>
    <w:rsid w:val="00B47530"/>
    <w:rsid w:val="00B50A20"/>
    <w:rsid w:val="00B54578"/>
    <w:rsid w:val="00B5579C"/>
    <w:rsid w:val="00B577BE"/>
    <w:rsid w:val="00B60756"/>
    <w:rsid w:val="00B60B63"/>
    <w:rsid w:val="00B6557F"/>
    <w:rsid w:val="00B658CE"/>
    <w:rsid w:val="00B67BAE"/>
    <w:rsid w:val="00B71A69"/>
    <w:rsid w:val="00B728C8"/>
    <w:rsid w:val="00B73385"/>
    <w:rsid w:val="00B73C61"/>
    <w:rsid w:val="00B913A6"/>
    <w:rsid w:val="00B945BC"/>
    <w:rsid w:val="00B9549A"/>
    <w:rsid w:val="00B9702E"/>
    <w:rsid w:val="00BA01B8"/>
    <w:rsid w:val="00BA3025"/>
    <w:rsid w:val="00BA4112"/>
    <w:rsid w:val="00BA75F5"/>
    <w:rsid w:val="00BA7F1D"/>
    <w:rsid w:val="00BB19D4"/>
    <w:rsid w:val="00BB2120"/>
    <w:rsid w:val="00BB235A"/>
    <w:rsid w:val="00BB3E9D"/>
    <w:rsid w:val="00BB3F5D"/>
    <w:rsid w:val="00BB63FD"/>
    <w:rsid w:val="00BB6E7B"/>
    <w:rsid w:val="00BB7C5D"/>
    <w:rsid w:val="00BC3572"/>
    <w:rsid w:val="00BC4E59"/>
    <w:rsid w:val="00BC66D9"/>
    <w:rsid w:val="00BD243F"/>
    <w:rsid w:val="00BD2E74"/>
    <w:rsid w:val="00BD3DBA"/>
    <w:rsid w:val="00BD45F7"/>
    <w:rsid w:val="00BD4E6B"/>
    <w:rsid w:val="00BD5045"/>
    <w:rsid w:val="00BD5EAE"/>
    <w:rsid w:val="00BD6B21"/>
    <w:rsid w:val="00BD6EF1"/>
    <w:rsid w:val="00BD7F72"/>
    <w:rsid w:val="00BE101C"/>
    <w:rsid w:val="00BE1621"/>
    <w:rsid w:val="00BF0C95"/>
    <w:rsid w:val="00BF2D99"/>
    <w:rsid w:val="00BF2DA7"/>
    <w:rsid w:val="00C00E58"/>
    <w:rsid w:val="00C01EAE"/>
    <w:rsid w:val="00C02AE2"/>
    <w:rsid w:val="00C03252"/>
    <w:rsid w:val="00C03BCD"/>
    <w:rsid w:val="00C052BE"/>
    <w:rsid w:val="00C06E70"/>
    <w:rsid w:val="00C11E4B"/>
    <w:rsid w:val="00C13700"/>
    <w:rsid w:val="00C13838"/>
    <w:rsid w:val="00C16D3C"/>
    <w:rsid w:val="00C171CD"/>
    <w:rsid w:val="00C23A06"/>
    <w:rsid w:val="00C30BA9"/>
    <w:rsid w:val="00C3168C"/>
    <w:rsid w:val="00C35E36"/>
    <w:rsid w:val="00C42A4B"/>
    <w:rsid w:val="00C42E73"/>
    <w:rsid w:val="00C42FFA"/>
    <w:rsid w:val="00C44428"/>
    <w:rsid w:val="00C47447"/>
    <w:rsid w:val="00C51328"/>
    <w:rsid w:val="00C53E98"/>
    <w:rsid w:val="00C545B8"/>
    <w:rsid w:val="00C54AB4"/>
    <w:rsid w:val="00C55817"/>
    <w:rsid w:val="00C5787A"/>
    <w:rsid w:val="00C61976"/>
    <w:rsid w:val="00C62FCE"/>
    <w:rsid w:val="00C64A38"/>
    <w:rsid w:val="00C6701C"/>
    <w:rsid w:val="00C67EE2"/>
    <w:rsid w:val="00C70ACC"/>
    <w:rsid w:val="00C7287A"/>
    <w:rsid w:val="00C729CD"/>
    <w:rsid w:val="00C732F8"/>
    <w:rsid w:val="00C764CB"/>
    <w:rsid w:val="00C7726F"/>
    <w:rsid w:val="00C776BF"/>
    <w:rsid w:val="00C84093"/>
    <w:rsid w:val="00C85251"/>
    <w:rsid w:val="00C8545C"/>
    <w:rsid w:val="00C85B16"/>
    <w:rsid w:val="00C877C8"/>
    <w:rsid w:val="00C9151F"/>
    <w:rsid w:val="00C939ED"/>
    <w:rsid w:val="00C95F1A"/>
    <w:rsid w:val="00C96734"/>
    <w:rsid w:val="00C97A0B"/>
    <w:rsid w:val="00CA35BB"/>
    <w:rsid w:val="00CA6D6E"/>
    <w:rsid w:val="00CA722F"/>
    <w:rsid w:val="00CA7C85"/>
    <w:rsid w:val="00CB1D49"/>
    <w:rsid w:val="00CB5132"/>
    <w:rsid w:val="00CB545F"/>
    <w:rsid w:val="00CB699A"/>
    <w:rsid w:val="00CB6A96"/>
    <w:rsid w:val="00CC4010"/>
    <w:rsid w:val="00CC60F6"/>
    <w:rsid w:val="00CC6439"/>
    <w:rsid w:val="00CC691B"/>
    <w:rsid w:val="00CC7044"/>
    <w:rsid w:val="00CD02B9"/>
    <w:rsid w:val="00CD43BA"/>
    <w:rsid w:val="00CD644A"/>
    <w:rsid w:val="00CD6E13"/>
    <w:rsid w:val="00CE021A"/>
    <w:rsid w:val="00CE1E92"/>
    <w:rsid w:val="00CE22FB"/>
    <w:rsid w:val="00CE36DE"/>
    <w:rsid w:val="00CF261C"/>
    <w:rsid w:val="00CF2623"/>
    <w:rsid w:val="00CF522A"/>
    <w:rsid w:val="00CF6199"/>
    <w:rsid w:val="00D010E2"/>
    <w:rsid w:val="00D066E6"/>
    <w:rsid w:val="00D12D2A"/>
    <w:rsid w:val="00D13197"/>
    <w:rsid w:val="00D161DB"/>
    <w:rsid w:val="00D20050"/>
    <w:rsid w:val="00D2382D"/>
    <w:rsid w:val="00D25B00"/>
    <w:rsid w:val="00D26120"/>
    <w:rsid w:val="00D26841"/>
    <w:rsid w:val="00D361D6"/>
    <w:rsid w:val="00D377F7"/>
    <w:rsid w:val="00D404AE"/>
    <w:rsid w:val="00D422E2"/>
    <w:rsid w:val="00D4411F"/>
    <w:rsid w:val="00D53282"/>
    <w:rsid w:val="00D537F9"/>
    <w:rsid w:val="00D61207"/>
    <w:rsid w:val="00D65849"/>
    <w:rsid w:val="00D67E5A"/>
    <w:rsid w:val="00D826EA"/>
    <w:rsid w:val="00D86ECD"/>
    <w:rsid w:val="00D90EE5"/>
    <w:rsid w:val="00D92464"/>
    <w:rsid w:val="00D93EFF"/>
    <w:rsid w:val="00D94E08"/>
    <w:rsid w:val="00D96DB1"/>
    <w:rsid w:val="00DA0B78"/>
    <w:rsid w:val="00DA197F"/>
    <w:rsid w:val="00DA25BD"/>
    <w:rsid w:val="00DA6894"/>
    <w:rsid w:val="00DB0D4F"/>
    <w:rsid w:val="00DC1690"/>
    <w:rsid w:val="00DC2904"/>
    <w:rsid w:val="00DC487D"/>
    <w:rsid w:val="00DC570B"/>
    <w:rsid w:val="00DD0009"/>
    <w:rsid w:val="00DD29E4"/>
    <w:rsid w:val="00DD49CB"/>
    <w:rsid w:val="00DD590C"/>
    <w:rsid w:val="00DD5DA7"/>
    <w:rsid w:val="00DE0C61"/>
    <w:rsid w:val="00DE3857"/>
    <w:rsid w:val="00DE6855"/>
    <w:rsid w:val="00DE7B7E"/>
    <w:rsid w:val="00DF0744"/>
    <w:rsid w:val="00DF08D0"/>
    <w:rsid w:val="00DF4BB0"/>
    <w:rsid w:val="00DF606D"/>
    <w:rsid w:val="00E0046E"/>
    <w:rsid w:val="00E0185E"/>
    <w:rsid w:val="00E01B97"/>
    <w:rsid w:val="00E032A7"/>
    <w:rsid w:val="00E07B08"/>
    <w:rsid w:val="00E11CEF"/>
    <w:rsid w:val="00E13B2E"/>
    <w:rsid w:val="00E14814"/>
    <w:rsid w:val="00E14E5B"/>
    <w:rsid w:val="00E15F34"/>
    <w:rsid w:val="00E16F65"/>
    <w:rsid w:val="00E2118E"/>
    <w:rsid w:val="00E235E0"/>
    <w:rsid w:val="00E252FA"/>
    <w:rsid w:val="00E26044"/>
    <w:rsid w:val="00E30A10"/>
    <w:rsid w:val="00E323EE"/>
    <w:rsid w:val="00E402F9"/>
    <w:rsid w:val="00E41F28"/>
    <w:rsid w:val="00E4321D"/>
    <w:rsid w:val="00E50FB9"/>
    <w:rsid w:val="00E5162B"/>
    <w:rsid w:val="00E541C4"/>
    <w:rsid w:val="00E542CD"/>
    <w:rsid w:val="00E55C29"/>
    <w:rsid w:val="00E61534"/>
    <w:rsid w:val="00E61B31"/>
    <w:rsid w:val="00E653C0"/>
    <w:rsid w:val="00E657CF"/>
    <w:rsid w:val="00E65EE1"/>
    <w:rsid w:val="00E676E2"/>
    <w:rsid w:val="00E708E4"/>
    <w:rsid w:val="00E7168D"/>
    <w:rsid w:val="00E72780"/>
    <w:rsid w:val="00E76A46"/>
    <w:rsid w:val="00E84960"/>
    <w:rsid w:val="00E86624"/>
    <w:rsid w:val="00E86FED"/>
    <w:rsid w:val="00E930ED"/>
    <w:rsid w:val="00E94994"/>
    <w:rsid w:val="00E95505"/>
    <w:rsid w:val="00E95C1A"/>
    <w:rsid w:val="00E96235"/>
    <w:rsid w:val="00EA4C08"/>
    <w:rsid w:val="00EA5337"/>
    <w:rsid w:val="00EA77B8"/>
    <w:rsid w:val="00EA7E75"/>
    <w:rsid w:val="00EB108E"/>
    <w:rsid w:val="00EB318B"/>
    <w:rsid w:val="00EB7204"/>
    <w:rsid w:val="00EC3858"/>
    <w:rsid w:val="00EC4394"/>
    <w:rsid w:val="00EC6437"/>
    <w:rsid w:val="00ED3088"/>
    <w:rsid w:val="00ED522E"/>
    <w:rsid w:val="00ED566A"/>
    <w:rsid w:val="00ED57F3"/>
    <w:rsid w:val="00EE064A"/>
    <w:rsid w:val="00EE57B8"/>
    <w:rsid w:val="00EF19E4"/>
    <w:rsid w:val="00EF5A68"/>
    <w:rsid w:val="00EF7C73"/>
    <w:rsid w:val="00F00819"/>
    <w:rsid w:val="00F01492"/>
    <w:rsid w:val="00F01BAC"/>
    <w:rsid w:val="00F04274"/>
    <w:rsid w:val="00F05855"/>
    <w:rsid w:val="00F05CAB"/>
    <w:rsid w:val="00F1186A"/>
    <w:rsid w:val="00F12133"/>
    <w:rsid w:val="00F15841"/>
    <w:rsid w:val="00F16CCE"/>
    <w:rsid w:val="00F21306"/>
    <w:rsid w:val="00F25FC9"/>
    <w:rsid w:val="00F27811"/>
    <w:rsid w:val="00F330BD"/>
    <w:rsid w:val="00F33E09"/>
    <w:rsid w:val="00F37ADA"/>
    <w:rsid w:val="00F37DA6"/>
    <w:rsid w:val="00F40391"/>
    <w:rsid w:val="00F40C09"/>
    <w:rsid w:val="00F421C1"/>
    <w:rsid w:val="00F42360"/>
    <w:rsid w:val="00F42EEA"/>
    <w:rsid w:val="00F430A9"/>
    <w:rsid w:val="00F43844"/>
    <w:rsid w:val="00F44E5F"/>
    <w:rsid w:val="00F463C9"/>
    <w:rsid w:val="00F47656"/>
    <w:rsid w:val="00F50888"/>
    <w:rsid w:val="00F51A80"/>
    <w:rsid w:val="00F52009"/>
    <w:rsid w:val="00F5245D"/>
    <w:rsid w:val="00F54882"/>
    <w:rsid w:val="00F55451"/>
    <w:rsid w:val="00F55602"/>
    <w:rsid w:val="00F567D1"/>
    <w:rsid w:val="00F57C20"/>
    <w:rsid w:val="00F60BEB"/>
    <w:rsid w:val="00F61514"/>
    <w:rsid w:val="00F6178E"/>
    <w:rsid w:val="00F63689"/>
    <w:rsid w:val="00F801D2"/>
    <w:rsid w:val="00F82120"/>
    <w:rsid w:val="00F839BE"/>
    <w:rsid w:val="00F84156"/>
    <w:rsid w:val="00F854A6"/>
    <w:rsid w:val="00F8576E"/>
    <w:rsid w:val="00F96C55"/>
    <w:rsid w:val="00F97882"/>
    <w:rsid w:val="00FA22E6"/>
    <w:rsid w:val="00FA2508"/>
    <w:rsid w:val="00FA3745"/>
    <w:rsid w:val="00FA4DC5"/>
    <w:rsid w:val="00FA55FB"/>
    <w:rsid w:val="00FA64FF"/>
    <w:rsid w:val="00FB11D3"/>
    <w:rsid w:val="00FB42B5"/>
    <w:rsid w:val="00FB5E6A"/>
    <w:rsid w:val="00FC113E"/>
    <w:rsid w:val="00FC2028"/>
    <w:rsid w:val="00FC2187"/>
    <w:rsid w:val="00FC2322"/>
    <w:rsid w:val="00FC2631"/>
    <w:rsid w:val="00FC3536"/>
    <w:rsid w:val="00FC4CDB"/>
    <w:rsid w:val="00FC53A6"/>
    <w:rsid w:val="00FC66AF"/>
    <w:rsid w:val="00FD0E78"/>
    <w:rsid w:val="00FD37AB"/>
    <w:rsid w:val="00FD4819"/>
    <w:rsid w:val="00FD5AC1"/>
    <w:rsid w:val="00FE1BE9"/>
    <w:rsid w:val="00FE252A"/>
    <w:rsid w:val="00FE3DA9"/>
    <w:rsid w:val="00FE7F3D"/>
    <w:rsid w:val="00FF2811"/>
    <w:rsid w:val="00FF2C3F"/>
    <w:rsid w:val="00FF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01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semiHidden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semiHidden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semiHidden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1C414357164ABFB2A65AD0D090C9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CA55F2-2D7C-4754-A0B0-FC9FDC1FC948}"/>
      </w:docPartPr>
      <w:docPartBody>
        <w:p w:rsidR="00A65CCC" w:rsidRDefault="007303AF">
          <w:pPr>
            <w:pStyle w:val="AD1C414357164ABFB2A65AD0D090C91A"/>
          </w:pPr>
          <w:r w:rsidRPr="00CE1E92">
            <w:rPr>
              <w:noProof/>
              <w:lang w:bidi="ru-RU"/>
            </w:rPr>
            <w:t>КЛЮЧЕВЫЕ ВЫВОДЫ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A3022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3AF"/>
    <w:rsid w:val="007303AF"/>
    <w:rsid w:val="00A6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Pr>
      <w:rFonts w:ascii="Calibri" w:hAnsi="Calibri" w:cs="Calibri"/>
      <w:color w:val="808080"/>
    </w:rPr>
  </w:style>
  <w:style w:type="paragraph" w:customStyle="1" w:styleId="38CA6D8A721D4E40B1D1CE03A5BFB000">
    <w:name w:val="38CA6D8A721D4E40B1D1CE03A5BFB000"/>
  </w:style>
  <w:style w:type="paragraph" w:styleId="a5">
    <w:name w:val="Subtitle"/>
    <w:basedOn w:val="a0"/>
    <w:next w:val="a0"/>
    <w:link w:val="a6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a6">
    <w:name w:val="Подзаголовок Знак"/>
    <w:basedOn w:val="a1"/>
    <w:link w:val="a5"/>
    <w:uiPriority w:val="11"/>
    <w:rPr>
      <w:rFonts w:ascii="Calibri" w:eastAsia="SimSun" w:hAnsi="Calibri" w:cs="Calibri"/>
      <w:lang w:eastAsia="en-US"/>
    </w:rPr>
  </w:style>
  <w:style w:type="paragraph" w:customStyle="1" w:styleId="7A63738320A44874BCCE1EAC9687898E">
    <w:name w:val="7A63738320A44874BCCE1EAC9687898E"/>
  </w:style>
  <w:style w:type="paragraph" w:customStyle="1" w:styleId="CF9CD262211A453FB4C7CE4FCEC25230">
    <w:name w:val="CF9CD262211A453FB4C7CE4FCEC25230"/>
  </w:style>
  <w:style w:type="paragraph" w:customStyle="1" w:styleId="4AAEE06490D048AE9E0AD221A0F72CD7">
    <w:name w:val="4AAEE06490D048AE9E0AD221A0F72CD7"/>
  </w:style>
  <w:style w:type="paragraph" w:customStyle="1" w:styleId="EE6C1D9BB2C240FE8B35479E4AE8CE72">
    <w:name w:val="EE6C1D9BB2C240FE8B35479E4AE8CE72"/>
  </w:style>
  <w:style w:type="paragraph" w:customStyle="1" w:styleId="4D292048E47D4329A59CEE7093A89824">
    <w:name w:val="4D292048E47D4329A59CEE7093A89824"/>
  </w:style>
  <w:style w:type="paragraph" w:customStyle="1" w:styleId="69DEC89B3BAA4FAFB261EBD343536C8E">
    <w:name w:val="69DEC89B3BAA4FAFB261EBD343536C8E"/>
  </w:style>
  <w:style w:type="paragraph" w:customStyle="1" w:styleId="092B6C4D7AEC4F0AA705A1885165E502">
    <w:name w:val="092B6C4D7AEC4F0AA705A1885165E502"/>
  </w:style>
  <w:style w:type="paragraph" w:customStyle="1" w:styleId="A0144CCB76894F7B8094BFDB5D9E07E6">
    <w:name w:val="A0144CCB76894F7B8094BFDB5D9E07E6"/>
  </w:style>
  <w:style w:type="paragraph" w:customStyle="1" w:styleId="CEDF5F2D7B9D4E0D93F3B7DF26EE6A3C">
    <w:name w:val="CEDF5F2D7B9D4E0D93F3B7DF26EE6A3C"/>
  </w:style>
  <w:style w:type="paragraph" w:customStyle="1" w:styleId="0425A4ED6A764CC38571C7B359A74DE1">
    <w:name w:val="0425A4ED6A764CC38571C7B359A74DE1"/>
  </w:style>
  <w:style w:type="paragraph" w:customStyle="1" w:styleId="26267625EEB74E548E15553448C2CDFE">
    <w:name w:val="26267625EEB74E548E15553448C2CDFE"/>
  </w:style>
  <w:style w:type="paragraph" w:customStyle="1" w:styleId="45B5560FC08048DBB588BD84333DA33E">
    <w:name w:val="45B5560FC08048DBB588BD84333DA33E"/>
  </w:style>
  <w:style w:type="paragraph" w:customStyle="1" w:styleId="79148DED44824B3C9F57B7D1FA164DE2">
    <w:name w:val="79148DED44824B3C9F57B7D1FA164DE2"/>
  </w:style>
  <w:style w:type="paragraph" w:customStyle="1" w:styleId="5828BB13FFBD4B2581D77CB544A903E3">
    <w:name w:val="5828BB13FFBD4B2581D77CB544A903E3"/>
  </w:style>
  <w:style w:type="paragraph" w:customStyle="1" w:styleId="592669FCF1CD4C9D8BBF90FE76914E01">
    <w:name w:val="592669FCF1CD4C9D8BBF90FE76914E01"/>
  </w:style>
  <w:style w:type="paragraph" w:customStyle="1" w:styleId="9E5DEF540AC54C14BCBE0FAA6408B199">
    <w:name w:val="9E5DEF540AC54C14BCBE0FAA6408B199"/>
  </w:style>
  <w:style w:type="paragraph" w:customStyle="1" w:styleId="AD1C414357164ABFB2A65AD0D090C91A">
    <w:name w:val="AD1C414357164ABFB2A65AD0D090C91A"/>
  </w:style>
  <w:style w:type="paragraph" w:styleId="a">
    <w:name w:val="List Bullet"/>
    <w:basedOn w:val="a0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EAE7A048486D43F080E0B36D6292DF55">
    <w:name w:val="EAE7A048486D43F080E0B36D6292D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0B9199F4-A23C-4ACA-A085-9ED389CE9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18</Pages>
  <Words>2347</Words>
  <Characters>13382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2021-08-12T08:12:00Z</dcterms:modified>
</cp:coreProperties>
</file>