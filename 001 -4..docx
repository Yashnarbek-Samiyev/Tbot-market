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CE1E92" w:rsidRDefault="00E65EE1" w:rsidP="00706D60">
      <w:pPr>
        <w:rPr>
          <w:noProof/>
        </w:rPr>
      </w:pPr>
      <w:r w:rsidRPr="00CE1E92">
        <w:rPr>
          <w:noProof/>
          <w:lang w:eastAsia="ru-RU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6C60DD21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B67BAE" w:rsidRPr="00CE1E92" w:rsidRDefault="00B67BAE" w:rsidP="002B5D98">
      <w:pPr>
        <w:rPr>
          <w:noProof/>
        </w:rPr>
      </w:pPr>
    </w:p>
    <w:p w:rsidR="002B5D98" w:rsidRPr="00ED522E" w:rsidRDefault="00731EC4" w:rsidP="002B5D98">
      <w:pPr>
        <w:pStyle w:val="af3"/>
        <w:rPr>
          <w:noProof/>
        </w:rPr>
      </w:pPr>
      <w:r>
        <w:rPr>
          <w:noProof/>
        </w:rPr>
        <w:t xml:space="preserve">Урок </w:t>
      </w:r>
      <w:r w:rsidR="001E6A09">
        <w:rPr>
          <w:noProof/>
          <w:lang w:val="en-US"/>
        </w:rPr>
        <w:t>4</w:t>
      </w:r>
      <w:r>
        <w:rPr>
          <w:noProof/>
        </w:rPr>
        <w:t xml:space="preserve">. </w:t>
      </w:r>
      <w:r w:rsidR="000A13EC">
        <w:rPr>
          <w:noProof/>
        </w:rPr>
        <w:t>Реализуем каталог товаров</w: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710767" w:rsidRPr="00CE1E92" w:rsidRDefault="0073372F" w:rsidP="002B5D98">
      <w:pPr>
        <w:pStyle w:val="af1"/>
        <w:rPr>
          <w:noProof/>
        </w:rPr>
      </w:pPr>
      <w:r w:rsidRPr="00CE1E92">
        <w:rPr>
          <w:noProof/>
          <w:lang w:bidi="ru-RU"/>
        </w:rPr>
        <w:fldChar w:fldCharType="begin"/>
      </w:r>
      <w:r w:rsidRPr="00CE1E92">
        <w:rPr>
          <w:noProof/>
          <w:lang w:bidi="ru-RU"/>
        </w:rPr>
        <w:instrText xml:space="preserve"> AUTHOR  Author  \* MERGEFORMAT </w:instrText>
      </w:r>
      <w:r w:rsidRPr="00CE1E92">
        <w:rPr>
          <w:noProof/>
          <w:lang w:bidi="ru-RU"/>
        </w:rPr>
        <w:fldChar w:fldCharType="end"/>
      </w:r>
    </w:p>
    <w:p w:rsidR="00E96235" w:rsidRPr="00CE1E92" w:rsidRDefault="002974C8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sdt>
      <w:sdtPr>
        <w:rPr>
          <w:noProof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CE1E92" w:rsidRDefault="00B67BAE" w:rsidP="00B67BAE">
          <w:pPr>
            <w:rPr>
              <w:noProof/>
            </w:rPr>
          </w:pPr>
        </w:p>
        <w:p w:rsidR="00E96235" w:rsidRPr="00CE1E92" w:rsidRDefault="001A0417" w:rsidP="00706D60">
          <w:pPr>
            <w:pStyle w:val="a7"/>
            <w:rPr>
              <w:noProof/>
            </w:rPr>
          </w:pPr>
          <w:r w:rsidRPr="00CE1E92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791F951A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29E4" w:rsidRPr="00F00819" w:rsidRDefault="00DD29E4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DD29E4" w:rsidRPr="00F00819" w:rsidRDefault="00DD29E4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E1E92">
            <w:rPr>
              <w:noProof/>
              <w:lang w:bidi="ru-RU"/>
            </w:rPr>
            <w:t>ОГЛАВЛ</w:t>
          </w:r>
          <w:bookmarkStart w:id="0" w:name="_GoBack"/>
          <w:bookmarkEnd w:id="0"/>
          <w:r w:rsidR="00E541C4" w:rsidRPr="00CE1E92">
            <w:rPr>
              <w:noProof/>
              <w:lang w:bidi="ru-RU"/>
            </w:rPr>
            <w:t>ЕНИЕ</w:t>
          </w: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033744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E1E92">
            <w:rPr>
              <w:b/>
              <w:noProof/>
              <w:lang w:bidi="ru-RU"/>
            </w:rPr>
            <w:fldChar w:fldCharType="begin"/>
          </w:r>
          <w:r w:rsidRPr="00CE1E92">
            <w:rPr>
              <w:b/>
              <w:noProof/>
              <w:lang w:bidi="ru-RU"/>
            </w:rPr>
            <w:instrText xml:space="preserve"> TOC \o "1-3" \h \z \u </w:instrText>
          </w:r>
          <w:r w:rsidRPr="00CE1E92">
            <w:rPr>
              <w:b/>
              <w:noProof/>
              <w:lang w:bidi="ru-RU"/>
            </w:rPr>
            <w:fldChar w:fldCharType="separate"/>
          </w:r>
          <w:hyperlink w:anchor="_Toc79588292" w:history="1">
            <w:r w:rsidR="00033744" w:rsidRPr="00D12120">
              <w:rPr>
                <w:rStyle w:val="a8"/>
                <w:noProof/>
              </w:rPr>
              <w:t>СОЗДАЕМ КАТАЛОГ ТОВАРОВ</w:t>
            </w:r>
            <w:r w:rsidR="00033744">
              <w:rPr>
                <w:noProof/>
                <w:webHidden/>
              </w:rPr>
              <w:tab/>
            </w:r>
            <w:r w:rsidR="00033744">
              <w:rPr>
                <w:noProof/>
                <w:webHidden/>
              </w:rPr>
              <w:fldChar w:fldCharType="begin"/>
            </w:r>
            <w:r w:rsidR="00033744">
              <w:rPr>
                <w:noProof/>
                <w:webHidden/>
              </w:rPr>
              <w:instrText xml:space="preserve"> PAGEREF _Toc79588292 \h </w:instrText>
            </w:r>
            <w:r w:rsidR="00033744">
              <w:rPr>
                <w:noProof/>
                <w:webHidden/>
              </w:rPr>
            </w:r>
            <w:r w:rsidR="00033744">
              <w:rPr>
                <w:noProof/>
                <w:webHidden/>
              </w:rPr>
              <w:fldChar w:fldCharType="separate"/>
            </w:r>
            <w:r w:rsidR="00033744">
              <w:rPr>
                <w:noProof/>
                <w:webHidden/>
              </w:rPr>
              <w:t>3</w:t>
            </w:r>
            <w:r w:rsidR="00033744">
              <w:rPr>
                <w:noProof/>
                <w:webHidden/>
              </w:rPr>
              <w:fldChar w:fldCharType="end"/>
            </w:r>
          </w:hyperlink>
        </w:p>
        <w:p w:rsidR="00033744" w:rsidRDefault="00033744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8293" w:history="1">
            <w:r w:rsidRPr="00D12120">
              <w:rPr>
                <w:rStyle w:val="a8"/>
                <w:noProof/>
              </w:rPr>
              <w:t>НАСТРАИВАЕМ РАБОТУ КНОПКИ ВЫБОРА ТОВАРОВ ПЕРВОЙ НОМЕНКЛАТУРНОЙ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4" w:rsidRDefault="00033744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8294" w:history="1">
            <w:r w:rsidRPr="00D12120">
              <w:rPr>
                <w:rStyle w:val="a8"/>
                <w:noProof/>
              </w:rPr>
              <w:t>ВЫВОДИМ ИЗ БАЗЫ ДАННЫХ ТОВАРЫ ПЕРВОЙ НОМЕНКЛАТУРНОЙ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4" w:rsidRDefault="00033744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8295" w:history="1">
            <w:r w:rsidRPr="00D12120">
              <w:rPr>
                <w:rStyle w:val="a8"/>
                <w:noProof/>
              </w:rPr>
              <w:t>ПОДКЛЮЧАЕМ БАЗУ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4" w:rsidRDefault="00033744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8296" w:history="1">
            <w:r w:rsidRPr="00D12120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44" w:rsidRDefault="00033744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8297" w:history="1">
            <w:r w:rsidRPr="00D12120">
              <w:rPr>
                <w:rStyle w:val="a8"/>
                <w:noProof/>
                <w:lang w:bidi="ru-RU"/>
              </w:rPr>
              <w:t>КЛЮЧЕВЫЕ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CE1E92" w:rsidRDefault="00E96235" w:rsidP="00706D60">
          <w:pPr>
            <w:rPr>
              <w:noProof/>
            </w:rPr>
          </w:pPr>
          <w:r w:rsidRPr="00CE1E92">
            <w:rPr>
              <w:noProof/>
              <w:lang w:bidi="ru-RU"/>
            </w:rPr>
            <w:fldChar w:fldCharType="end"/>
          </w:r>
        </w:p>
      </w:sdtContent>
    </w:sdt>
    <w:p w:rsidR="00C85251" w:rsidRPr="00CE1E92" w:rsidRDefault="00C85251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p w:rsidR="00C85251" w:rsidRPr="00CE1E92" w:rsidRDefault="00893712" w:rsidP="00706D60">
      <w:pPr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60A6ED" wp14:editId="5FFB9A80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CE1E92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62C8511E" wp14:editId="62624B8B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C85251" w:rsidRDefault="004F5C2C" w:rsidP="00706D60">
      <w:pPr>
        <w:pStyle w:val="1"/>
        <w:rPr>
          <w:noProof/>
        </w:rPr>
      </w:pPr>
      <w:bookmarkStart w:id="1" w:name="_Toc79588292"/>
      <w:r>
        <w:rPr>
          <w:caps w:val="0"/>
          <w:noProof/>
        </w:rPr>
        <w:t>СОЗДАЕМ КАТАЛОГ ТОВАРОВ</w:t>
      </w:r>
      <w:bookmarkEnd w:id="1"/>
    </w:p>
    <w:p w:rsidR="00516A03" w:rsidRDefault="00516A03" w:rsidP="00516A03"/>
    <w:p w:rsidR="00434E0B" w:rsidRDefault="00EC6437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1DB">
        <w:rPr>
          <w:rFonts w:ascii="Times New Roman" w:hAnsi="Times New Roman" w:cs="Times New Roman"/>
          <w:sz w:val="28"/>
          <w:szCs w:val="28"/>
        </w:rPr>
        <w:t>Необходимо, чтобы при нажатии на кнопку «Выбрать товар», мы бы получили, например, такую картинку:</w:t>
      </w:r>
    </w:p>
    <w:p w:rsidR="008F2C25" w:rsidRPr="005101DB" w:rsidRDefault="008F2C25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27700" cy="1565275"/>
            <wp:effectExtent l="19050" t="19050" r="25400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6437" w:rsidRDefault="00547DE2" w:rsidP="00516A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реализовать обработчик для кнопки «Выбрать товар»</w:t>
      </w:r>
      <w:r w:rsidR="00B17386">
        <w:rPr>
          <w:rFonts w:ascii="Times New Roman" w:hAnsi="Times New Roman" w:cs="Times New Roman"/>
          <w:sz w:val="28"/>
          <w:szCs w:val="28"/>
        </w:rPr>
        <w:t>.</w:t>
      </w:r>
    </w:p>
    <w:p w:rsidR="009C1C1B" w:rsidRDefault="009C1C1B" w:rsidP="00941C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Дополним</w:t>
      </w:r>
      <w:r w:rsidRPr="00941CFF">
        <w:rPr>
          <w:rFonts w:ascii="Times New Roman" w:hAnsi="Times New Roman" w:cs="Times New Roman"/>
          <w:sz w:val="28"/>
          <w:szCs w:val="28"/>
        </w:rPr>
        <w:t xml:space="preserve"> </w:t>
      </w:r>
      <w:r w:rsidR="00F42A79">
        <w:rPr>
          <w:rFonts w:ascii="Times New Roman" w:hAnsi="Times New Roman" w:cs="Times New Roman"/>
          <w:sz w:val="28"/>
          <w:szCs w:val="28"/>
        </w:rPr>
        <w:t>модуль</w:t>
      </w:r>
      <w:r w:rsidRPr="00941CFF">
        <w:rPr>
          <w:rFonts w:ascii="Times New Roman" w:hAnsi="Times New Roman" w:cs="Times New Roman"/>
          <w:sz w:val="28"/>
          <w:szCs w:val="28"/>
        </w:rPr>
        <w:t xml:space="preserve"> </w:t>
      </w:r>
      <w:r w:rsidRPr="00247DC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handler</w:t>
      </w:r>
      <w:r w:rsidRPr="00247DCB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247DC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all</w:t>
      </w:r>
      <w:r w:rsidRPr="00247DCB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247DC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text</w:t>
      </w:r>
      <w:r w:rsidRPr="00247DCB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247DC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941CFF">
        <w:rPr>
          <w:rFonts w:ascii="Times New Roman" w:hAnsi="Times New Roman" w:cs="Times New Roman"/>
          <w:sz w:val="28"/>
          <w:szCs w:val="28"/>
        </w:rPr>
        <w:t xml:space="preserve">. </w:t>
      </w:r>
      <w:r w:rsidR="00941CFF">
        <w:rPr>
          <w:rFonts w:ascii="Times New Roman" w:hAnsi="Times New Roman" w:cs="Times New Roman"/>
          <w:sz w:val="28"/>
          <w:szCs w:val="28"/>
        </w:rPr>
        <w:t>Реализуем перехват</w:t>
      </w:r>
      <w:r w:rsidR="00247DCB" w:rsidRPr="00247DCB">
        <w:rPr>
          <w:rFonts w:ascii="Times New Roman" w:hAnsi="Times New Roman" w:cs="Times New Roman"/>
          <w:sz w:val="28"/>
          <w:szCs w:val="28"/>
        </w:rPr>
        <w:t xml:space="preserve"> </w:t>
      </w:r>
      <w:r w:rsidR="00247DCB">
        <w:rPr>
          <w:rFonts w:ascii="Times New Roman" w:hAnsi="Times New Roman" w:cs="Times New Roman"/>
          <w:sz w:val="28"/>
          <w:szCs w:val="28"/>
        </w:rPr>
        <w:t>события</w:t>
      </w:r>
      <w:r w:rsidR="00941CFF">
        <w:rPr>
          <w:rFonts w:ascii="Times New Roman" w:hAnsi="Times New Roman" w:cs="Times New Roman"/>
          <w:sz w:val="28"/>
          <w:szCs w:val="28"/>
        </w:rPr>
        <w:t xml:space="preserve"> нажатия указанной выше кнопки.</w:t>
      </w:r>
    </w:p>
    <w:p w:rsidR="00AC3B7E" w:rsidRPr="00AC3B7E" w:rsidRDefault="00AC3B7E" w:rsidP="00941CFF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1. step_4/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handlers/handler_all_text.py</w:t>
      </w:r>
    </w:p>
    <w:p w:rsidR="00941CFF" w:rsidRPr="00941CFF" w:rsidRDefault="00941CFF" w:rsidP="00941C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41C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Pr="00941CF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941CF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message.text</w:t>
      </w:r>
      <w:proofErr w:type="spellEnd"/>
      <w:r w:rsidRPr="00941CF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941CF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941CF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941CF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'CHOOSE_GOODS'</w:t>
      </w:r>
      <w:r w:rsidRPr="00941CF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941CF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41CF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self.pressed_btn_category</w:t>
      </w:r>
      <w:proofErr w:type="spellEnd"/>
      <w:r w:rsidRPr="00941CF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(message)</w:t>
      </w:r>
    </w:p>
    <w:p w:rsidR="00941CFF" w:rsidRDefault="00941CFF" w:rsidP="00516A0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D3BC4" w:rsidRDefault="007D3BC4" w:rsidP="00516A0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D3BC4" w:rsidRDefault="007D3BC4" w:rsidP="00516A0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579C" w:rsidRPr="00310E92" w:rsidRDefault="003F3629" w:rsidP="00516A03">
      <w:pPr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29E592C" wp14:editId="5FCFAE9F">
                <wp:simplePos x="0" y="0"/>
                <wp:positionH relativeFrom="margin">
                  <wp:align>center</wp:align>
                </wp:positionH>
                <wp:positionV relativeFrom="paragraph">
                  <wp:posOffset>-451968</wp:posOffset>
                </wp:positionV>
                <wp:extent cx="6660000" cy="9756000"/>
                <wp:effectExtent l="0" t="0" r="26670" b="17145"/>
                <wp:wrapNone/>
                <wp:docPr id="1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D5162" id="Прямоугольник 12" o:spid="_x0000_s1026" style="position:absolute;margin-left:0;margin-top:-35.6pt;width:524.4pt;height:768.2pt;z-index:251829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gI/AIAABU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B5579C">
        <w:rPr>
          <w:rFonts w:ascii="Times New Roman" w:hAnsi="Times New Roman" w:cs="Times New Roman"/>
          <w:sz w:val="28"/>
          <w:szCs w:val="28"/>
        </w:rPr>
        <w:t>И добавим обработчик</w:t>
      </w:r>
      <w:r w:rsidR="00B5579C" w:rsidRPr="00310E92">
        <w:rPr>
          <w:rFonts w:ascii="Times New Roman" w:hAnsi="Times New Roman" w:cs="Times New Roman"/>
          <w:sz w:val="28"/>
          <w:szCs w:val="28"/>
        </w:rPr>
        <w:t>:</w:t>
      </w:r>
    </w:p>
    <w:p w:rsidR="007D3BC4" w:rsidRPr="007D3BC4" w:rsidRDefault="007D3BC4" w:rsidP="007D3B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7D3BC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7D3BC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pressed_btn_</w:t>
      </w:r>
      <w:proofErr w:type="gramStart"/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category</w:t>
      </w:r>
      <w:proofErr w:type="spellEnd"/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proofErr w:type="gramEnd"/>
      <w:r w:rsidRPr="007D3BC4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message</w:t>
      </w:r>
      <w:proofErr w:type="spellEnd"/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D3BC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Pr="007D3BC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Обработка события нажатия на кнопку 'Выбрать товар'. А </w:t>
      </w:r>
      <w:proofErr w:type="spellStart"/>
      <w:r w:rsidRPr="007D3BC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точне</w:t>
      </w:r>
      <w:proofErr w:type="spellEnd"/>
      <w:r w:rsidRPr="007D3BC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это выбор категории товаров</w:t>
      </w:r>
      <w:r w:rsidRPr="007D3BC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"""</w:t>
      </w:r>
      <w:r w:rsidRPr="007D3BC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7D3BC4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.bot.send_message</w:t>
      </w:r>
      <w:proofErr w:type="spellEnd"/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(message.chat.id, </w:t>
      </w:r>
      <w:r w:rsidRPr="007D3BC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"Каталог категорий товара"</w:t>
      </w:r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</w:t>
      </w:r>
      <w:proofErr w:type="spellStart"/>
      <w:r w:rsidRPr="007D3BC4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reply_markup</w:t>
      </w:r>
      <w:proofErr w:type="spellEnd"/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proofErr w:type="spellStart"/>
      <w:r w:rsidRPr="007D3BC4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.keybords.remove_menu</w:t>
      </w:r>
      <w:proofErr w:type="spellEnd"/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())</w:t>
      </w:r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7D3BC4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.bot.send_message</w:t>
      </w:r>
      <w:proofErr w:type="spellEnd"/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(message.chat.id, </w:t>
      </w:r>
      <w:r w:rsidRPr="007D3BC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"Сделайте свой выбор"</w:t>
      </w:r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</w:t>
      </w:r>
      <w:proofErr w:type="spellStart"/>
      <w:r w:rsidRPr="007D3BC4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reply_markup</w:t>
      </w:r>
      <w:proofErr w:type="spellEnd"/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proofErr w:type="spellStart"/>
      <w:r w:rsidRPr="007D3BC4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.keybords.category_menu</w:t>
      </w:r>
      <w:proofErr w:type="spellEnd"/>
      <w:r w:rsidRPr="007D3B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())</w:t>
      </w:r>
    </w:p>
    <w:p w:rsidR="00B17386" w:rsidRPr="00B5579C" w:rsidRDefault="00B17386" w:rsidP="00516A03"/>
    <w:p w:rsidR="00683B2A" w:rsidRDefault="00AC3B7E" w:rsidP="00683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дополним модуль </w:t>
      </w:r>
      <w:r w:rsidRPr="00C5135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markup</w:t>
      </w:r>
      <w:r w:rsidRPr="00C51352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C5135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AC3B7E">
        <w:rPr>
          <w:rFonts w:ascii="Times New Roman" w:hAnsi="Times New Roman" w:cs="Times New Roman"/>
          <w:sz w:val="28"/>
          <w:szCs w:val="28"/>
        </w:rPr>
        <w:t>.</w:t>
      </w:r>
    </w:p>
    <w:p w:rsidR="00AC3B7E" w:rsidRPr="00AC3B7E" w:rsidRDefault="00AC3B7E" w:rsidP="00AC3B7E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2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step_4/</w:t>
      </w:r>
      <w:r w:rsidR="00C901C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markup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markup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3F3629" w:rsidRPr="003F3629" w:rsidRDefault="003F3629" w:rsidP="003F36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F362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3F362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staticmethod</w:t>
      </w:r>
      <w:proofErr w:type="spellEnd"/>
      <w:r w:rsidRPr="003F362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3F362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F362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remove_menu</w:t>
      </w:r>
      <w:proofErr w:type="spellEnd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Удаляет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меню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3F362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ReplyKeyboardRemove</w:t>
      </w:r>
      <w:proofErr w:type="spellEnd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3F362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F362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category_menu</w:t>
      </w:r>
      <w:proofErr w:type="spellEnd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F362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Создает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разметку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кнопок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меню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категорий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разметку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3F362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3F362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.markup</w:t>
      </w:r>
      <w:proofErr w:type="spellEnd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ReplyKeyboardMarkup</w:t>
      </w:r>
      <w:proofErr w:type="spellEnd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F362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F362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3F362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row_width</w:t>
      </w:r>
      <w:proofErr w:type="spellEnd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3F362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F362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.markup.add</w:t>
      </w:r>
      <w:proofErr w:type="spellEnd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F362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F362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'SEMIPRODUCT'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F362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.markup.add</w:t>
      </w:r>
      <w:proofErr w:type="spellEnd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F362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F362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'GROCERY'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F362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.markup.add</w:t>
      </w:r>
      <w:proofErr w:type="spellEnd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F362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F362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'ICE_CREAM'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F362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.markup.row</w:t>
      </w:r>
      <w:proofErr w:type="spellEnd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F362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F362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'&lt;&lt;'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3F362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F362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'ORDER'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F362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3F362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F362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.markup</w:t>
      </w:r>
      <w:proofErr w:type="spellEnd"/>
    </w:p>
    <w:p w:rsidR="00AC3B7E" w:rsidRPr="00C901CF" w:rsidRDefault="00AC3B7E" w:rsidP="00683B2A">
      <w:pPr>
        <w:rPr>
          <w:lang w:val="en-US"/>
        </w:rPr>
      </w:pPr>
    </w:p>
    <w:p w:rsidR="00683B2A" w:rsidRDefault="006F0334" w:rsidP="00683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</w:t>
      </w:r>
      <w:r w:rsidR="000B3283">
        <w:rPr>
          <w:rFonts w:ascii="Times New Roman" w:hAnsi="Times New Roman" w:cs="Times New Roman"/>
          <w:sz w:val="28"/>
          <w:szCs w:val="28"/>
        </w:rPr>
        <w:t xml:space="preserve"> «Выбрать товар»</w:t>
      </w:r>
      <w:r>
        <w:rPr>
          <w:rFonts w:ascii="Times New Roman" w:hAnsi="Times New Roman" w:cs="Times New Roman"/>
          <w:sz w:val="28"/>
          <w:szCs w:val="28"/>
        </w:rPr>
        <w:t xml:space="preserve"> удаляем старую разметку</w:t>
      </w:r>
      <w:r w:rsidRPr="006F0334">
        <w:rPr>
          <w:rFonts w:ascii="Times New Roman" w:hAnsi="Times New Roman" w:cs="Times New Roman"/>
          <w:sz w:val="28"/>
          <w:szCs w:val="28"/>
        </w:rPr>
        <w:t>:</w:t>
      </w:r>
    </w:p>
    <w:p w:rsidR="006F0334" w:rsidRDefault="006F0334" w:rsidP="006F03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B557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reply_markup</w:t>
      </w:r>
      <w:proofErr w:type="spellEnd"/>
      <w:r w:rsidRPr="00B557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557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self.keybords.remove_</w:t>
      </w:r>
      <w:proofErr w:type="gramStart"/>
      <w:r w:rsidRPr="00B557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</w:t>
      </w:r>
      <w:proofErr w:type="spellEnd"/>
      <w:r w:rsidRPr="00B557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proofErr w:type="gramEnd"/>
    </w:p>
    <w:p w:rsidR="006F0334" w:rsidRDefault="006F0334" w:rsidP="00683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сразу же создаем, и добавляем новую</w:t>
      </w:r>
      <w:r w:rsidRPr="006F0334">
        <w:rPr>
          <w:rFonts w:ascii="Times New Roman" w:hAnsi="Times New Roman" w:cs="Times New Roman"/>
          <w:sz w:val="28"/>
          <w:szCs w:val="28"/>
        </w:rPr>
        <w:t>:</w:t>
      </w:r>
    </w:p>
    <w:p w:rsidR="006F0334" w:rsidRPr="006F0334" w:rsidRDefault="006F0334" w:rsidP="006F03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B557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reply_markup</w:t>
      </w:r>
      <w:proofErr w:type="spellEnd"/>
      <w:r w:rsidRPr="00B557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557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self.keybords.category_</w:t>
      </w:r>
      <w:proofErr w:type="gramStart"/>
      <w:r w:rsidRPr="00B557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</w:t>
      </w:r>
      <w:proofErr w:type="spellEnd"/>
      <w:r w:rsidRPr="00B5579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proofErr w:type="gramEnd"/>
    </w:p>
    <w:p w:rsidR="006F0334" w:rsidRDefault="006F0334" w:rsidP="00683B2A">
      <w:pPr>
        <w:rPr>
          <w:lang w:val="en-US"/>
        </w:rPr>
      </w:pPr>
    </w:p>
    <w:p w:rsidR="006F0334" w:rsidRDefault="006F0334" w:rsidP="006F03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которой есть кнопки для перехода к товарам трех номенклатурных позиций</w:t>
      </w:r>
      <w:r w:rsidRPr="006F033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Полуфабрикаты, Бакалея, Мороженое.</w:t>
      </w:r>
      <w:r w:rsidR="00D361D6">
        <w:rPr>
          <w:rFonts w:ascii="Times New Roman" w:hAnsi="Times New Roman" w:cs="Times New Roman"/>
          <w:sz w:val="28"/>
          <w:szCs w:val="28"/>
        </w:rPr>
        <w:t xml:space="preserve"> А также кнопки «Назад» и «Заказ».</w:t>
      </w:r>
    </w:p>
    <w:p w:rsidR="009D5419" w:rsidRDefault="009D5419" w:rsidP="006F03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проект, все работает.</w:t>
      </w:r>
    </w:p>
    <w:p w:rsidR="009D5419" w:rsidRPr="006F0334" w:rsidRDefault="00C8264C" w:rsidP="006F03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6552EE5" wp14:editId="4CF4D21F">
                <wp:simplePos x="0" y="0"/>
                <wp:positionH relativeFrom="margin">
                  <wp:align>center</wp:align>
                </wp:positionH>
                <wp:positionV relativeFrom="paragraph">
                  <wp:posOffset>-450012</wp:posOffset>
                </wp:positionV>
                <wp:extent cx="6660000" cy="9756000"/>
                <wp:effectExtent l="0" t="0" r="26670" b="17145"/>
                <wp:wrapNone/>
                <wp:docPr id="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D6EAC" id="Прямоугольник 12" o:spid="_x0000_s1026" style="position:absolute;margin-left:0;margin-top:-35.45pt;width:524.4pt;height:768.2pt;z-index:251790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7q/AIAABQ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9D54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88288" behindDoc="0" locked="0" layoutInCell="1" allowOverlap="1" wp14:anchorId="7F32996C" wp14:editId="5334AD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1565275"/>
            <wp:effectExtent l="19050" t="19050" r="25400" b="1587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5419" w:rsidRPr="00EA4C08" w:rsidRDefault="004F5C2C" w:rsidP="009D5419">
      <w:pPr>
        <w:pStyle w:val="1"/>
        <w:rPr>
          <w:noProof/>
        </w:rPr>
      </w:pPr>
      <w:bookmarkStart w:id="2" w:name="_Toc79588293"/>
      <w:r>
        <w:rPr>
          <w:caps w:val="0"/>
          <w:noProof/>
        </w:rPr>
        <w:t>НАСТРАИВАЕМ РАБОТУ КНОПКИ ВЫБОРА ТОВАРОВ ПЕРВОЙ НОМЕНКЛАТУРНОЙ ГРУППЫ</w:t>
      </w:r>
      <w:bookmarkEnd w:id="2"/>
    </w:p>
    <w:p w:rsidR="009D5419" w:rsidRDefault="009D5419" w:rsidP="009D5419"/>
    <w:p w:rsidR="00CD43BA" w:rsidRPr="00CD43BA" w:rsidRDefault="00F9576B" w:rsidP="00CD43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91360" behindDoc="0" locked="0" layoutInCell="1" allowOverlap="1" wp14:anchorId="26F9D58C" wp14:editId="598223F0">
            <wp:simplePos x="0" y="0"/>
            <wp:positionH relativeFrom="margin">
              <wp:align>center</wp:align>
            </wp:positionH>
            <wp:positionV relativeFrom="paragraph">
              <wp:posOffset>729640</wp:posOffset>
            </wp:positionV>
            <wp:extent cx="5727700" cy="1887220"/>
            <wp:effectExtent l="19050" t="19050" r="25400" b="1778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87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D59" w:rsidRPr="00CD43BA">
        <w:rPr>
          <w:rFonts w:ascii="Times New Roman" w:hAnsi="Times New Roman" w:cs="Times New Roman"/>
          <w:sz w:val="28"/>
          <w:szCs w:val="28"/>
        </w:rPr>
        <w:t>Например, мы хотим выбрать товары из группы «Полуфабрикаты».</w:t>
      </w:r>
      <w:r w:rsidR="00CD43BA" w:rsidRPr="00CD43BA">
        <w:rPr>
          <w:rFonts w:ascii="Times New Roman" w:hAnsi="Times New Roman" w:cs="Times New Roman"/>
          <w:sz w:val="28"/>
          <w:szCs w:val="28"/>
        </w:rPr>
        <w:t xml:space="preserve"> И получить что-то вроде:</w:t>
      </w:r>
    </w:p>
    <w:p w:rsidR="006F0334" w:rsidRDefault="006F0334" w:rsidP="00135B81"/>
    <w:p w:rsidR="00467AA3" w:rsidRDefault="00135B81" w:rsidP="00467AA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7AA3">
        <w:rPr>
          <w:rFonts w:ascii="Times New Roman" w:hAnsi="Times New Roman" w:cs="Times New Roman"/>
          <w:sz w:val="28"/>
          <w:szCs w:val="28"/>
        </w:rPr>
        <w:t xml:space="preserve">Для этого дополняем код </w:t>
      </w:r>
      <w:r w:rsidR="00F42A79">
        <w:rPr>
          <w:rFonts w:ascii="Times New Roman" w:hAnsi="Times New Roman" w:cs="Times New Roman"/>
          <w:sz w:val="28"/>
          <w:szCs w:val="28"/>
        </w:rPr>
        <w:t>модуля</w:t>
      </w:r>
      <w:r w:rsidRPr="00467AA3">
        <w:rPr>
          <w:rFonts w:ascii="Times New Roman" w:hAnsi="Times New Roman" w:cs="Times New Roman"/>
          <w:sz w:val="28"/>
          <w:szCs w:val="28"/>
        </w:rPr>
        <w:t xml:space="preserve"> </w:t>
      </w:r>
      <w:r w:rsidRPr="00F9576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handler</w:t>
      </w:r>
      <w:r w:rsidRPr="00F9576B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F9576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all</w:t>
      </w:r>
      <w:r w:rsidRPr="00F9576B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F9576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text</w:t>
      </w:r>
      <w:r w:rsidRPr="00F9576B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F9576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467AA3">
        <w:rPr>
          <w:rFonts w:ascii="Times New Roman" w:hAnsi="Times New Roman" w:cs="Times New Roman"/>
          <w:sz w:val="28"/>
          <w:szCs w:val="28"/>
        </w:rPr>
        <w:t>.</w:t>
      </w:r>
      <w:r w:rsidR="00467AA3" w:rsidRPr="00467AA3">
        <w:rPr>
          <w:rFonts w:ascii="Times New Roman" w:hAnsi="Times New Roman" w:cs="Times New Roman"/>
          <w:sz w:val="28"/>
          <w:szCs w:val="28"/>
        </w:rPr>
        <w:t xml:space="preserve"> </w:t>
      </w:r>
      <w:r w:rsidR="00467AA3">
        <w:rPr>
          <w:rFonts w:ascii="Times New Roman" w:hAnsi="Times New Roman" w:cs="Times New Roman"/>
          <w:sz w:val="28"/>
          <w:szCs w:val="28"/>
        </w:rPr>
        <w:t xml:space="preserve">В </w:t>
      </w:r>
      <w:r w:rsidR="00F42A79">
        <w:rPr>
          <w:rFonts w:ascii="Times New Roman" w:hAnsi="Times New Roman" w:cs="Times New Roman"/>
          <w:sz w:val="28"/>
          <w:szCs w:val="28"/>
        </w:rPr>
        <w:t>модуль</w:t>
      </w:r>
      <w:r w:rsidR="00467AA3">
        <w:rPr>
          <w:rFonts w:ascii="Times New Roman" w:hAnsi="Times New Roman" w:cs="Times New Roman"/>
          <w:sz w:val="28"/>
          <w:szCs w:val="28"/>
        </w:rPr>
        <w:t xml:space="preserve"> добавим обработчи</w:t>
      </w:r>
      <w:r w:rsidR="00F9576B">
        <w:rPr>
          <w:rFonts w:ascii="Times New Roman" w:hAnsi="Times New Roman" w:cs="Times New Roman"/>
          <w:sz w:val="28"/>
          <w:szCs w:val="28"/>
        </w:rPr>
        <w:t>к выбора товаров номенклатурной группы</w:t>
      </w:r>
      <w:r w:rsidR="00467AA3" w:rsidRPr="00467AA3">
        <w:rPr>
          <w:rFonts w:ascii="Times New Roman" w:hAnsi="Times New Roman" w:cs="Times New Roman"/>
          <w:sz w:val="28"/>
          <w:szCs w:val="28"/>
        </w:rPr>
        <w:t>.</w:t>
      </w:r>
    </w:p>
    <w:p w:rsidR="00467AA3" w:rsidRPr="00467AA3" w:rsidRDefault="00467AA3" w:rsidP="00467AA3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467AA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467AA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3. step_4/</w:t>
      </w:r>
      <w:r w:rsidRPr="00467AA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handlers/ handler_all_text.py</w:t>
      </w:r>
    </w:p>
    <w:p w:rsidR="00C8264C" w:rsidRPr="00C8264C" w:rsidRDefault="00C8264C" w:rsidP="00C826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C826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C8264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pressed_btn_product</w:t>
      </w:r>
      <w:proofErr w:type="spellEnd"/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8264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message, product):</w:t>
      </w:r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Обработка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события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нажатия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кнопку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'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Выбрать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'. 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точнее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выбор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категории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C8264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C8264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.bot.send_message</w:t>
      </w:r>
      <w:proofErr w:type="spellEnd"/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(message.chat.id, </w:t>
      </w:r>
      <w:r w:rsidRPr="00C8264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8264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Категория</w:t>
      </w:r>
      <w:r w:rsidRPr="00C8264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' </w:t>
      </w:r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</w:t>
      </w:r>
      <w:proofErr w:type="spellStart"/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[product</w:t>
      </w:r>
      <w:proofErr w:type="gramStart"/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proofErr w:type="gramEnd"/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</w:t>
      </w:r>
      <w:proofErr w:type="spellStart"/>
      <w:r w:rsidRPr="00C8264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reply_markup</w:t>
      </w:r>
      <w:proofErr w:type="spellEnd"/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</w:t>
      </w:r>
      <w:proofErr w:type="spellStart"/>
      <w:r w:rsidRPr="00C8264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.keybords.set_select_category</w:t>
      </w:r>
      <w:proofErr w:type="spellEnd"/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config.CATEGORY</w:t>
      </w:r>
      <w:proofErr w:type="spellEnd"/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[product]))</w:t>
      </w:r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C8264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.bot.send_message</w:t>
      </w:r>
      <w:proofErr w:type="spellEnd"/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(message.chat.id, </w:t>
      </w:r>
      <w:r w:rsidRPr="00C8264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C8264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Ок</w:t>
      </w:r>
      <w:r w:rsidRPr="00C8264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</w:t>
      </w:r>
      <w:proofErr w:type="spellStart"/>
      <w:r w:rsidRPr="00C8264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reply_markup</w:t>
      </w:r>
      <w:proofErr w:type="spellEnd"/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C8264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.keybords.category_menu</w:t>
      </w:r>
      <w:proofErr w:type="spellEnd"/>
      <w:r w:rsidRPr="00C826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</w:p>
    <w:p w:rsidR="00467AA3" w:rsidRPr="009E0BCE" w:rsidRDefault="00033744" w:rsidP="00C826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1663B3F" wp14:editId="29FBDC6B">
                <wp:simplePos x="0" y="0"/>
                <wp:positionH relativeFrom="margin">
                  <wp:align>center</wp:align>
                </wp:positionH>
                <wp:positionV relativeFrom="paragraph">
                  <wp:posOffset>-451231</wp:posOffset>
                </wp:positionV>
                <wp:extent cx="6660000" cy="9756000"/>
                <wp:effectExtent l="0" t="0" r="26670" b="17145"/>
                <wp:wrapNone/>
                <wp:docPr id="25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F05CA" id="Прямоугольник 12" o:spid="_x0000_s1026" style="position:absolute;margin-left:0;margin-top:-35.55pt;width:524.4pt;height:768.2pt;z-index:251831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467AA3" w:rsidRPr="009E0BCE"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135B81" w:rsidRPr="009E0BCE" w:rsidRDefault="00135B81" w:rsidP="00C826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E0B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********** </w:t>
      </w:r>
      <w:r w:rsidRPr="009E0B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меню</w:t>
      </w:r>
      <w:r w:rsidRPr="009E0B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9E0B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категории</w:t>
      </w:r>
      <w:r w:rsidRPr="009E0B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E0B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9E0B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9E0B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ПФ</w:t>
      </w:r>
      <w:r w:rsidRPr="009E0B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9E0B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Бакалея</w:t>
      </w:r>
      <w:r w:rsidRPr="009E0B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9E0B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Мороженое</w:t>
      </w:r>
      <w:proofErr w:type="gramStart"/>
      <w:r w:rsidRPr="009E0B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)*</w:t>
      </w:r>
      <w:proofErr w:type="gramEnd"/>
      <w:r w:rsidRPr="009E0B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*********</w:t>
      </w:r>
      <w:r w:rsidRPr="009E0BC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9E0BC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message.text</w:t>
      </w:r>
      <w:proofErr w:type="spellEnd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9E0BC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'SEMIPRODUCT'</w:t>
      </w:r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self.pressed_btn_product</w:t>
      </w:r>
      <w:proofErr w:type="spellEnd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message,</w:t>
      </w:r>
      <w:r w:rsidRPr="009E0BC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'SEMIPRODUCT</w:t>
      </w:r>
      <w:proofErr w:type="spellEnd"/>
      <w:r w:rsidRPr="009E0BC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E0BC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message.text</w:t>
      </w:r>
      <w:proofErr w:type="spellEnd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9E0BC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'GROCERY'</w:t>
      </w:r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self.pressed_btn_product</w:t>
      </w:r>
      <w:proofErr w:type="spellEnd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message,</w:t>
      </w:r>
      <w:r w:rsidRPr="009E0BC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'GROCERY</w:t>
      </w:r>
      <w:proofErr w:type="spellEnd"/>
      <w:r w:rsidRPr="009E0BC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E0BC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message.text</w:t>
      </w:r>
      <w:proofErr w:type="spellEnd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9E0BC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'ICE_CREAM'</w:t>
      </w:r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self.pressed_btn_product</w:t>
      </w:r>
      <w:proofErr w:type="spellEnd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message,</w:t>
      </w:r>
      <w:r w:rsidRPr="009E0BC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'ICE_CREAM</w:t>
      </w:r>
      <w:proofErr w:type="spellEnd"/>
      <w:r w:rsidRPr="009E0BC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E0BC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135B81" w:rsidRPr="00467AA3" w:rsidRDefault="00135B81" w:rsidP="00135B81">
      <w:pPr>
        <w:rPr>
          <w:lang w:val="en-US"/>
        </w:rPr>
      </w:pPr>
    </w:p>
    <w:p w:rsidR="00467AA3" w:rsidRDefault="005C35A4" w:rsidP="005C35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мы нажимаем на кнопку «Полуфабрикаты». Нужно показать пользователю, что выбрана эта категория</w:t>
      </w:r>
      <w:r w:rsidR="00A82B73">
        <w:rPr>
          <w:rFonts w:ascii="Times New Roman" w:hAnsi="Times New Roman" w:cs="Times New Roman"/>
          <w:sz w:val="28"/>
          <w:szCs w:val="28"/>
        </w:rPr>
        <w:t>.</w:t>
      </w:r>
      <w:r w:rsidR="00033744" w:rsidRPr="00033744">
        <w:rPr>
          <w:noProof/>
          <w:lang w:eastAsia="ru-RU"/>
        </w:rPr>
        <w:t xml:space="preserve"> </w:t>
      </w:r>
    </w:p>
    <w:p w:rsidR="00A82B73" w:rsidRDefault="00A82B73" w:rsidP="005C35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82239" cy="901040"/>
            <wp:effectExtent l="19050" t="19050" r="18415" b="139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403" cy="9294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2B73" w:rsidRDefault="00A82B73" w:rsidP="005C35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Показываем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82B73" w:rsidRPr="00A82B73" w:rsidRDefault="00A82B73" w:rsidP="00A8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r w:rsidRPr="00A82B73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A82B7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.bot.send_</w:t>
      </w:r>
      <w:proofErr w:type="gramStart"/>
      <w:r w:rsidRPr="00A82B7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message</w:t>
      </w:r>
      <w:proofErr w:type="spellEnd"/>
      <w:r w:rsidRPr="00A82B7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82B7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message.chat.id, </w:t>
      </w:r>
      <w:r w:rsidRPr="00A82B7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82B7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Категория</w:t>
      </w:r>
      <w:r w:rsidRPr="00A82B7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' </w:t>
      </w:r>
      <w:r w:rsidRPr="00A82B7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A82B7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A82B7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[product],</w:t>
      </w:r>
      <w:r w:rsidRPr="00A82B7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</w:t>
      </w:r>
      <w:r w:rsidRPr="00A82B7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reply_markup</w:t>
      </w:r>
      <w:r w:rsidRPr="00A82B7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</w:t>
      </w:r>
      <w:r w:rsidRPr="00A82B73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A82B7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.keybords.set_select_category(config.CATEGORY[product]))</w:t>
      </w:r>
    </w:p>
    <w:p w:rsidR="00A82B73" w:rsidRPr="00A82B73" w:rsidRDefault="00A82B73" w:rsidP="005C35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выводим наше главное меню</w:t>
      </w:r>
      <w:r w:rsidR="00F9576B" w:rsidRPr="00F9576B">
        <w:rPr>
          <w:rFonts w:ascii="Times New Roman" w:hAnsi="Times New Roman" w:cs="Times New Roman"/>
          <w:sz w:val="28"/>
          <w:szCs w:val="28"/>
        </w:rPr>
        <w:t xml:space="preserve">, </w:t>
      </w:r>
      <w:r w:rsidR="00F9576B">
        <w:rPr>
          <w:rFonts w:ascii="Times New Roman" w:hAnsi="Times New Roman" w:cs="Times New Roman"/>
          <w:sz w:val="28"/>
          <w:szCs w:val="28"/>
        </w:rPr>
        <w:t>тем самым показываем, что все в порядке</w:t>
      </w:r>
      <w:r w:rsidRPr="00A82B73">
        <w:rPr>
          <w:rFonts w:ascii="Times New Roman" w:hAnsi="Times New Roman" w:cs="Times New Roman"/>
          <w:sz w:val="28"/>
          <w:szCs w:val="28"/>
        </w:rPr>
        <w:t>:</w:t>
      </w:r>
    </w:p>
    <w:p w:rsidR="00A82B73" w:rsidRPr="00A82B73" w:rsidRDefault="00A82B73" w:rsidP="00F957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752D55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Pr="00467A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self.bot.send_</w:t>
      </w:r>
      <w:proofErr w:type="gramStart"/>
      <w:r w:rsidRPr="00467A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message</w:t>
      </w:r>
      <w:proofErr w:type="spellEnd"/>
      <w:r w:rsidRPr="00467A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67A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message.chat.id, </w:t>
      </w:r>
      <w:r w:rsidRPr="00467AA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467AA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Ок</w:t>
      </w:r>
      <w:r w:rsidRPr="00467AA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467A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  <w:r w:rsidRPr="00467A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</w:t>
      </w:r>
      <w:proofErr w:type="spellStart"/>
      <w:r w:rsidRPr="00467A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reply_markup</w:t>
      </w:r>
      <w:proofErr w:type="spellEnd"/>
      <w:r w:rsidRPr="00467A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467A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self.keybords.category_menu</w:t>
      </w:r>
      <w:proofErr w:type="spellEnd"/>
      <w:r w:rsidRPr="00467A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())</w:t>
      </w:r>
    </w:p>
    <w:p w:rsidR="005C35A4" w:rsidRDefault="00F9576B" w:rsidP="00135B8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823104" behindDoc="0" locked="0" layoutInCell="1" allowOverlap="1" wp14:anchorId="1877E3B8" wp14:editId="4A67D8AB">
            <wp:simplePos x="0" y="0"/>
            <wp:positionH relativeFrom="margin">
              <wp:align>center</wp:align>
            </wp:positionH>
            <wp:positionV relativeFrom="paragraph">
              <wp:posOffset>25451</wp:posOffset>
            </wp:positionV>
            <wp:extent cx="4900930" cy="1614805"/>
            <wp:effectExtent l="19050" t="19050" r="13970" b="2349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576B" w:rsidRPr="00F9576B" w:rsidRDefault="00F9576B" w:rsidP="00AD3A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9576B" w:rsidRPr="00F9576B" w:rsidRDefault="00F9576B" w:rsidP="00AD3A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9576B" w:rsidRPr="00F9576B" w:rsidRDefault="00F9576B" w:rsidP="00AD3A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9576B" w:rsidRPr="00F9576B" w:rsidRDefault="00F9576B" w:rsidP="00AD3A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E723D" w:rsidRPr="007647DF" w:rsidRDefault="00AE723D" w:rsidP="00AD3A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7DF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647DF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category</w:t>
      </w:r>
      <w:r w:rsidRPr="007647DF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proofErr w:type="gramStart"/>
      <w:r w:rsidRPr="007647DF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menu</w:t>
      </w:r>
      <w:r w:rsidRPr="007647DF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</w:t>
      </w:r>
      <w:proofErr w:type="gramEnd"/>
      <w:r w:rsidRPr="007647DF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)</w:t>
      </w:r>
      <w:r w:rsidR="00F9576B" w:rsidRPr="007647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(он обеспечивает показ списка категорий)</w:t>
      </w:r>
      <w:r w:rsidRPr="007647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647DF">
        <w:rPr>
          <w:rFonts w:ascii="Times New Roman" w:hAnsi="Times New Roman" w:cs="Times New Roman"/>
          <w:sz w:val="28"/>
          <w:szCs w:val="28"/>
        </w:rPr>
        <w:t xml:space="preserve">мы уже знаем, а вот метод </w:t>
      </w:r>
      <w:r w:rsidRPr="007647DF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set</w:t>
      </w:r>
      <w:r w:rsidRPr="007647DF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7647DF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select</w:t>
      </w:r>
      <w:r w:rsidRPr="007647DF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7647DF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category</w:t>
      </w:r>
      <w:r w:rsidRPr="007647DF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()</w:t>
      </w:r>
      <w:r w:rsidRPr="007647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647DF">
        <w:rPr>
          <w:rFonts w:ascii="Times New Roman" w:hAnsi="Times New Roman" w:cs="Times New Roman"/>
          <w:sz w:val="28"/>
          <w:szCs w:val="28"/>
        </w:rPr>
        <w:t>пока совершенно непонятен.</w:t>
      </w:r>
      <w:r w:rsidR="00AD3AA4" w:rsidRPr="007647DF">
        <w:rPr>
          <w:rFonts w:ascii="Times New Roman" w:hAnsi="Times New Roman" w:cs="Times New Roman"/>
          <w:sz w:val="28"/>
          <w:szCs w:val="28"/>
        </w:rPr>
        <w:t xml:space="preserve"> Нужно с ним разобраться.</w:t>
      </w:r>
      <w:r w:rsidR="00462657" w:rsidRPr="007647D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3B2A" w:rsidRPr="007647DF" w:rsidRDefault="00197DFC" w:rsidP="007647DF">
      <w:pPr>
        <w:pStyle w:val="1"/>
        <w:rPr>
          <w:rFonts w:ascii="Calibri" w:hAnsi="Calibri" w:cs="Calibri"/>
          <w:sz w:val="22"/>
          <w:szCs w:val="22"/>
        </w:rPr>
      </w:pPr>
      <w:bookmarkStart w:id="3" w:name="_Toc79588294"/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399EF29" wp14:editId="2378E5F7">
                <wp:simplePos x="0" y="0"/>
                <wp:positionH relativeFrom="margin">
                  <wp:posOffset>-492151</wp:posOffset>
                </wp:positionH>
                <wp:positionV relativeFrom="paragraph">
                  <wp:posOffset>-492404</wp:posOffset>
                </wp:positionV>
                <wp:extent cx="6660000" cy="9756000"/>
                <wp:effectExtent l="0" t="0" r="26670" b="17145"/>
                <wp:wrapNone/>
                <wp:docPr id="15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6C6CC" id="Прямоугольник 12" o:spid="_x0000_s1026" style="position:absolute;margin-left:-38.75pt;margin-top:-38.75pt;width:524.4pt;height:768.2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zLp+wIAABU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4F5C2C">
        <w:rPr>
          <w:noProof/>
        </w:rPr>
        <w:t>ВЫВОДИМ ИЗ БАЗЫ ДАННЫХ ТОВАРЫ ПЕРВОЙ НОМЕНКЛАТУРНОЙ ГРУППЫ</w:t>
      </w:r>
      <w:bookmarkEnd w:id="3"/>
      <w:r w:rsidR="004F5C2C" w:rsidRPr="00CE1E92">
        <w:rPr>
          <w:noProof/>
          <w:lang w:eastAsia="ru-RU"/>
        </w:rPr>
        <w:t xml:space="preserve"> </w:t>
      </w:r>
    </w:p>
    <w:p w:rsidR="00683B2A" w:rsidRDefault="00683B2A" w:rsidP="00683B2A"/>
    <w:p w:rsidR="00462657" w:rsidRDefault="00462657" w:rsidP="00545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заголовку понятно, что метод </w:t>
      </w:r>
      <w:r w:rsidRPr="00882699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set</w:t>
      </w:r>
      <w:r w:rsidRPr="00882699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882699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select</w:t>
      </w:r>
      <w:r w:rsidRPr="00882699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proofErr w:type="gramStart"/>
      <w:r w:rsidRPr="00882699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category</w:t>
      </w:r>
      <w:r w:rsidRPr="00882699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</w:t>
      </w:r>
      <w:proofErr w:type="gramEnd"/>
      <w:r w:rsidRPr="00882699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)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каким-то образом связан с базой данных.</w:t>
      </w:r>
    </w:p>
    <w:p w:rsidR="00310E92" w:rsidRDefault="00310E92" w:rsidP="005453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этого метода мы добавим в </w:t>
      </w:r>
      <w:r w:rsidR="00204BED">
        <w:rPr>
          <w:rFonts w:ascii="Times New Roman" w:hAnsi="Times New Roman" w:cs="Times New Roman"/>
          <w:sz w:val="28"/>
          <w:szCs w:val="28"/>
        </w:rPr>
        <w:t>модуль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03BC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markup</w:t>
      </w:r>
      <w:r w:rsidRPr="00D03BCB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D03BC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310E92">
        <w:rPr>
          <w:rFonts w:ascii="Times New Roman" w:hAnsi="Times New Roman" w:cs="Times New Roman"/>
          <w:sz w:val="28"/>
          <w:szCs w:val="28"/>
        </w:rPr>
        <w:t>.</w:t>
      </w:r>
    </w:p>
    <w:p w:rsidR="00A318E3" w:rsidRPr="00A318E3" w:rsidRDefault="00A318E3" w:rsidP="0054533A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467AA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467AA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4</w:t>
      </w:r>
      <w:r w:rsidRPr="00467AA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step_4/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markup</w:t>
      </w:r>
      <w:r w:rsidRPr="00467AA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markup</w:t>
      </w:r>
      <w:r w:rsidRPr="00467AA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197DFC" w:rsidRPr="00197DFC" w:rsidRDefault="00197DFC" w:rsidP="00197D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197D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197D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set_select_category</w:t>
      </w:r>
      <w:proofErr w:type="spellEnd"/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97DF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category):</w:t>
      </w:r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Создает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разметку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инлайн</w:t>
      </w:r>
      <w:proofErr w:type="spellEnd"/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кнопок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выбранной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категории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разметку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197DF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.markup</w:t>
      </w:r>
      <w:proofErr w:type="spellEnd"/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InlineKeyboardMarkup</w:t>
      </w:r>
      <w:proofErr w:type="spellEnd"/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97DF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row_width</w:t>
      </w:r>
      <w:proofErr w:type="spellEnd"/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97DF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загружаем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названия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инлайн</w:t>
      </w:r>
      <w:proofErr w:type="spellEnd"/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кнопок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данные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#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БД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соответствие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категорией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197DF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97D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97D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197DF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.BD.select_all_products_category</w:t>
      </w:r>
      <w:proofErr w:type="spellEnd"/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(category):</w:t>
      </w:r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97DF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.markup.add</w:t>
      </w:r>
      <w:proofErr w:type="spellEnd"/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97DF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.set_inline_btn</w:t>
      </w:r>
      <w:proofErr w:type="spellEnd"/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97DF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197DF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97D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.markup</w:t>
      </w:r>
      <w:proofErr w:type="spellEnd"/>
    </w:p>
    <w:p w:rsidR="00683B2A" w:rsidRPr="00D03BCB" w:rsidRDefault="00683B2A" w:rsidP="00683B2A">
      <w:pPr>
        <w:rPr>
          <w:lang w:val="en-US"/>
        </w:rPr>
      </w:pPr>
    </w:p>
    <w:p w:rsidR="00683B2A" w:rsidRDefault="00836B0E" w:rsidP="00683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двух словах об этом коде</w:t>
      </w:r>
      <w:r w:rsidRPr="00836B0E">
        <w:rPr>
          <w:rFonts w:ascii="Times New Roman" w:hAnsi="Times New Roman" w:cs="Times New Roman"/>
          <w:sz w:val="28"/>
          <w:szCs w:val="28"/>
        </w:rPr>
        <w:t>:</w:t>
      </w:r>
    </w:p>
    <w:p w:rsidR="00836B0E" w:rsidRPr="00836B0E" w:rsidRDefault="00836B0E" w:rsidP="00836B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r w:rsidRPr="0014034A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   </w:t>
      </w:r>
      <w:proofErr w:type="gramStart"/>
      <w:r w:rsidRPr="00836B0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for</w:t>
      </w:r>
      <w:proofErr w:type="gramEnd"/>
      <w:r w:rsidRPr="00836B0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836B0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self.BD.select_all_products_category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(category):</w:t>
      </w:r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self.markup.add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self.set_inline_btn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</w:t>
      </w:r>
    </w:p>
    <w:p w:rsidR="00683B2A" w:rsidRDefault="00683B2A" w:rsidP="00683B2A">
      <w:pPr>
        <w:rPr>
          <w:lang w:val="en-US"/>
        </w:rPr>
      </w:pPr>
    </w:p>
    <w:p w:rsidR="00836B0E" w:rsidRDefault="00836B0E" w:rsidP="00836B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товара из текущей номенклатурной группы (Категории) мы создаем кнопку.</w:t>
      </w:r>
    </w:p>
    <w:p w:rsidR="00836B0E" w:rsidRPr="00836B0E" w:rsidRDefault="00836B0E" w:rsidP="00836B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lang w:val="en-US"/>
        </w:rPr>
      </w:pPr>
      <w:proofErr w:type="spellStart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self.markup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InlineKeyboardMarkup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row_width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</w:t>
      </w:r>
      <w:r w:rsidRPr="00836B0E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8E1AC6" w:rsidRDefault="008E1AC6" w:rsidP="008E1AC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добавляем ее в разметку</w:t>
      </w:r>
      <w:r w:rsidRPr="00836B0E">
        <w:rPr>
          <w:rFonts w:ascii="Times New Roman" w:hAnsi="Times New Roman" w:cs="Times New Roman"/>
          <w:sz w:val="28"/>
          <w:szCs w:val="28"/>
        </w:rPr>
        <w:t>:</w:t>
      </w:r>
    </w:p>
    <w:p w:rsidR="008E1AC6" w:rsidRPr="008E1AC6" w:rsidRDefault="008E1AC6" w:rsidP="008E1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self.markup.add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self.set_inline_btn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</w:t>
      </w:r>
    </w:p>
    <w:p w:rsidR="008E1AC6" w:rsidRPr="008E1AC6" w:rsidRDefault="008E1AC6" w:rsidP="00683B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1AC6" w:rsidRDefault="008E1AC6" w:rsidP="00683B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83B2A" w:rsidRPr="00836B0E" w:rsidRDefault="00836B0E" w:rsidP="00683B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6B0E">
        <w:rPr>
          <w:rFonts w:ascii="Times New Roman" w:hAnsi="Times New Roman" w:cs="Times New Roman"/>
          <w:sz w:val="28"/>
          <w:szCs w:val="28"/>
        </w:rPr>
        <w:t>Поэтому получаем</w:t>
      </w:r>
      <w:r w:rsidRPr="00836B0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36B0E" w:rsidRPr="00836B0E" w:rsidRDefault="00197DFC" w:rsidP="00683B2A">
      <w:pPr>
        <w:rPr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527DA66" wp14:editId="54F25AF6">
                <wp:simplePos x="0" y="0"/>
                <wp:positionH relativeFrom="margin">
                  <wp:align>center</wp:align>
                </wp:positionH>
                <wp:positionV relativeFrom="paragraph">
                  <wp:posOffset>-500863</wp:posOffset>
                </wp:positionV>
                <wp:extent cx="6660000" cy="9756000"/>
                <wp:effectExtent l="0" t="0" r="26670" b="17145"/>
                <wp:wrapNone/>
                <wp:docPr id="2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EAC64" id="Прямоугольник 12" o:spid="_x0000_s1026" style="position:absolute;margin-left:0;margin-top:-39.45pt;width:524.4pt;height:768.2pt;z-index:251798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836B0E">
        <w:rPr>
          <w:noProof/>
          <w:lang w:eastAsia="ru-RU"/>
        </w:rPr>
        <w:drawing>
          <wp:inline distT="0" distB="0" distL="0" distR="0">
            <wp:extent cx="3591560" cy="789940"/>
            <wp:effectExtent l="19050" t="19050" r="27940" b="101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789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3B2A" w:rsidRPr="00836B0E" w:rsidRDefault="00683B2A" w:rsidP="00683B2A">
      <w:pPr>
        <w:rPr>
          <w:lang w:val="en-US"/>
        </w:rPr>
      </w:pPr>
    </w:p>
    <w:p w:rsidR="00683B2A" w:rsidRPr="00752D55" w:rsidRDefault="008E1AC6" w:rsidP="00683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самое сложное. Магический</w:t>
      </w:r>
      <w:r w:rsidRPr="00752D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752D55">
        <w:rPr>
          <w:rFonts w:ascii="Times New Roman" w:hAnsi="Times New Roman" w:cs="Times New Roman"/>
          <w:sz w:val="28"/>
          <w:szCs w:val="28"/>
        </w:rPr>
        <w:t xml:space="preserve"> </w:t>
      </w:r>
      <w:r w:rsidRPr="008E1AC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select</w:t>
      </w:r>
      <w:r w:rsidRPr="00752D55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8E1AC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all</w:t>
      </w:r>
      <w:r w:rsidRPr="00752D55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8E1AC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products</w:t>
      </w:r>
      <w:r w:rsidRPr="00752D55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proofErr w:type="gramStart"/>
      <w:r w:rsidRPr="008E1AC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category</w:t>
      </w:r>
      <w:r w:rsidRPr="00752D55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</w:t>
      </w:r>
      <w:proofErr w:type="gramEnd"/>
      <w:r w:rsidRPr="00752D55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)</w:t>
      </w:r>
      <w:r w:rsidR="00836B0E" w:rsidRPr="00752D55">
        <w:rPr>
          <w:rFonts w:ascii="Times New Roman" w:hAnsi="Times New Roman" w:cs="Times New Roman"/>
          <w:sz w:val="28"/>
          <w:szCs w:val="28"/>
        </w:rPr>
        <w:t>:</w:t>
      </w:r>
    </w:p>
    <w:p w:rsidR="00836B0E" w:rsidRPr="00836B0E" w:rsidRDefault="00836B0E" w:rsidP="00836B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self.BD.select_all_products_</w:t>
      </w:r>
      <w:proofErr w:type="gramStart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category)</w:t>
      </w:r>
    </w:p>
    <w:p w:rsidR="00683B2A" w:rsidRPr="00836B0E" w:rsidRDefault="00683B2A" w:rsidP="00683B2A">
      <w:pPr>
        <w:rPr>
          <w:lang w:val="en-US"/>
        </w:rPr>
      </w:pPr>
    </w:p>
    <w:p w:rsidR="00683B2A" w:rsidRPr="003F16BA" w:rsidRDefault="00A113A6" w:rsidP="00D12D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менеджера базы данных мы уже создали ранее также в </w:t>
      </w:r>
      <w:r w:rsidR="005E6F09">
        <w:rPr>
          <w:rFonts w:ascii="Times New Roman" w:hAnsi="Times New Roman" w:cs="Times New Roman"/>
          <w:sz w:val="28"/>
          <w:szCs w:val="28"/>
        </w:rPr>
        <w:t>модуле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5B99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markup</w:t>
      </w:r>
      <w:r w:rsidRPr="005B5B99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5B5B99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="003F16BA" w:rsidRPr="005B5B99">
        <w:rPr>
          <w:rFonts w:ascii="Times New Roman" w:hAnsi="Times New Roman" w:cs="Times New Roman"/>
          <w:b/>
          <w:color w:val="0070C0"/>
          <w:sz w:val="28"/>
          <w:szCs w:val="28"/>
        </w:rPr>
        <w:t>:</w:t>
      </w:r>
    </w:p>
    <w:p w:rsidR="00BB63FD" w:rsidRDefault="00D12D2A" w:rsidP="005B5B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12D2A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D12D2A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D12D2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BD</w:t>
      </w:r>
      <w:r w:rsidRPr="00D12D2A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D12D2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DBManager</w:t>
      </w:r>
      <w:proofErr w:type="spellEnd"/>
      <w:r w:rsidRPr="00D12D2A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</w:t>
      </w:r>
      <w:proofErr w:type="gramEnd"/>
      <w:r w:rsidRPr="00D12D2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63FD" w:rsidRDefault="00BB63FD" w:rsidP="00D12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:rsidR="00D12D2A" w:rsidRPr="00D12D2A" w:rsidRDefault="00BB63FD" w:rsidP="005E6F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А сам класс </w:t>
      </w:r>
      <w:proofErr w:type="spellStart"/>
      <w:r w:rsidRPr="005E6F09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DBManager</w:t>
      </w:r>
      <w:proofErr w:type="spellEnd"/>
      <w:r w:rsidRPr="005E6F0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="00D12D2A">
        <w:rPr>
          <w:rFonts w:ascii="Times New Roman" w:hAnsi="Times New Roman" w:cs="Times New Roman"/>
          <w:sz w:val="28"/>
          <w:szCs w:val="28"/>
        </w:rPr>
        <w:t>был</w:t>
      </w:r>
      <w:r w:rsidR="00D12D2A" w:rsidRPr="00D12D2A">
        <w:rPr>
          <w:rFonts w:ascii="Times New Roman" w:hAnsi="Times New Roman" w:cs="Times New Roman"/>
          <w:sz w:val="28"/>
          <w:szCs w:val="28"/>
        </w:rPr>
        <w:t xml:space="preserve"> </w:t>
      </w:r>
      <w:r w:rsidR="00D12D2A">
        <w:rPr>
          <w:rFonts w:ascii="Times New Roman" w:hAnsi="Times New Roman" w:cs="Times New Roman"/>
          <w:sz w:val="28"/>
          <w:szCs w:val="28"/>
        </w:rPr>
        <w:t xml:space="preserve">пока заглушкой. </w:t>
      </w:r>
      <w:r>
        <w:rPr>
          <w:rFonts w:ascii="Times New Roman" w:hAnsi="Times New Roman" w:cs="Times New Roman"/>
          <w:sz w:val="28"/>
          <w:szCs w:val="28"/>
        </w:rPr>
        <w:t xml:space="preserve">Этот класс мы описали в </w:t>
      </w:r>
      <w:r w:rsidR="005E6F09">
        <w:rPr>
          <w:rFonts w:ascii="Times New Roman" w:hAnsi="Times New Roman" w:cs="Times New Roman"/>
          <w:sz w:val="28"/>
          <w:szCs w:val="28"/>
        </w:rPr>
        <w:t>модуле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B99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db</w:t>
      </w:r>
      <w:proofErr w:type="spellEnd"/>
      <w:r w:rsidRPr="005B5B99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5B5B99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alchemy</w:t>
      </w:r>
      <w:r w:rsidRPr="005B5B99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5B5B99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BB63FD">
        <w:rPr>
          <w:rFonts w:ascii="Times New Roman" w:hAnsi="Times New Roman" w:cs="Times New Roman"/>
          <w:sz w:val="28"/>
          <w:szCs w:val="28"/>
        </w:rPr>
        <w:t xml:space="preserve"> </w:t>
      </w:r>
      <w:r w:rsidR="005B5B99">
        <w:rPr>
          <w:rFonts w:ascii="Times New Roman" w:hAnsi="Times New Roman" w:cs="Times New Roman"/>
          <w:sz w:val="28"/>
          <w:szCs w:val="28"/>
        </w:rPr>
        <w:t>директории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5B99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data</w:t>
      </w:r>
      <w:r w:rsidRPr="005B5B99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5B5B99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base</w:t>
      </w:r>
      <w:r w:rsidRPr="00BB63FD">
        <w:rPr>
          <w:rFonts w:ascii="Times New Roman" w:hAnsi="Times New Roman" w:cs="Times New Roman"/>
          <w:sz w:val="28"/>
          <w:szCs w:val="28"/>
        </w:rPr>
        <w:t>.</w:t>
      </w:r>
    </w:p>
    <w:p w:rsidR="00D12D2A" w:rsidRDefault="00A032D7" w:rsidP="00D12D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5789">
        <w:rPr>
          <w:rFonts w:ascii="Times New Roman" w:hAnsi="Times New Roman" w:cs="Times New Roman"/>
          <w:sz w:val="28"/>
          <w:szCs w:val="28"/>
        </w:rPr>
        <w:t>Теперь этот класс мы дополним кодом</w:t>
      </w:r>
      <w:r w:rsidR="00640212">
        <w:rPr>
          <w:rFonts w:ascii="Times New Roman" w:hAnsi="Times New Roman" w:cs="Times New Roman"/>
          <w:sz w:val="28"/>
          <w:szCs w:val="28"/>
        </w:rPr>
        <w:t xml:space="preserve"> и получится</w:t>
      </w:r>
      <w:r w:rsidR="00640212" w:rsidRPr="00640212">
        <w:rPr>
          <w:rFonts w:ascii="Times New Roman" w:hAnsi="Times New Roman" w:cs="Times New Roman"/>
          <w:sz w:val="28"/>
          <w:szCs w:val="28"/>
        </w:rPr>
        <w:t>:</w:t>
      </w:r>
    </w:p>
    <w:p w:rsidR="00B327FE" w:rsidRPr="00B327FE" w:rsidRDefault="00B327FE" w:rsidP="00D12D2A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467AA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467AA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4</w:t>
      </w:r>
      <w:r w:rsidRPr="00467AA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step_4/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data_base</w:t>
      </w:r>
      <w:r w:rsidRPr="00467AA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dbalchemy</w:t>
      </w:r>
      <w:r w:rsidRPr="00467AA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D15598" w:rsidRPr="00D15598" w:rsidRDefault="00D15598" w:rsidP="00D155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sqlalchemy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create_engine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sqlalchemy.orm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sessionmaker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data_base.dbcore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Base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settings </w:t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models.product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Products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Singleton(</w:t>
      </w:r>
      <w:r w:rsidRPr="00D1559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type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Патерн</w:t>
      </w:r>
      <w:proofErr w:type="spellEnd"/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Singleton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предоставляет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механизм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создания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одного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только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одного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объекта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предоставление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нему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глобальной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точки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доступа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D1559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1559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1559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cls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name, bases, 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attrs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15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**</w:t>
      </w:r>
      <w:proofErr w:type="spellStart"/>
      <w:r w:rsidRPr="00D1559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kwargs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1559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super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r w:rsidRPr="00D1559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D1559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1559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(name, bases, 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attrs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1559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cls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.__instance = </w:t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</w:t>
      </w:r>
      <w:proofErr w:type="spellStart"/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__call__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1559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cls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*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**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kwargs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D1559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cls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.__instance </w:t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is None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559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cls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.__instance = </w:t>
      </w:r>
      <w:r w:rsidRPr="00D1559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super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r w:rsidRPr="00D1559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__call__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(*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**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kwargs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D1559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cls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.__instance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DBManager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1559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metaclass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=Singleton):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"""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менеджер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работы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БД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="00033744"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FA719B4" wp14:editId="3891CB9C">
                <wp:simplePos x="0" y="0"/>
                <wp:positionH relativeFrom="margin">
                  <wp:align>center</wp:align>
                </wp:positionH>
                <wp:positionV relativeFrom="paragraph">
                  <wp:posOffset>-451739</wp:posOffset>
                </wp:positionV>
                <wp:extent cx="6660000" cy="9756000"/>
                <wp:effectExtent l="0" t="0" r="26670" b="17145"/>
                <wp:wrapNone/>
                <wp:docPr id="2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AAA09" id="Прямоугольник 12" o:spid="_x0000_s1026" style="position:absolute;margin-left:0;margin-top:-35.55pt;width:524.4pt;height:768.2pt;z-index:251833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   """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D1559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1559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1559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Инициализация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сесии</w:t>
      </w:r>
      <w:proofErr w:type="spellEnd"/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подключения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БД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"""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D1559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.engine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create_engine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config.DATABASE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session = 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sessionmaker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1559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bind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D1559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.engine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1559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._session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session()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not 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path.isfile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config.DATABASE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Base.metadata.create_all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1559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.engine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select_all_products_category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1559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category):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</w:t>
      </w:r>
      <w:proofErr w:type="spellEnd"/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товары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категории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"""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 = </w:t>
      </w:r>
      <w:r w:rsidRPr="00D1559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session.query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(Products).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filter_by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559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category_id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=category).all()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1559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D155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close(</w:t>
      </w:r>
      <w:r w:rsidRPr="00D1559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"""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Закрывает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сессию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P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1559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._</w:t>
      </w:r>
      <w:proofErr w:type="spellStart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session.close</w:t>
      </w:r>
      <w:proofErr w:type="spellEnd"/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</w:p>
    <w:p w:rsidR="00683B2A" w:rsidRPr="00822333" w:rsidRDefault="00683B2A" w:rsidP="00683B2A">
      <w:pPr>
        <w:rPr>
          <w:lang w:val="en-US"/>
        </w:rPr>
      </w:pPr>
    </w:p>
    <w:p w:rsidR="0014034A" w:rsidRPr="0014034A" w:rsidRDefault="0014034A" w:rsidP="00683B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034A">
        <w:rPr>
          <w:rFonts w:ascii="Times New Roman" w:hAnsi="Times New Roman" w:cs="Times New Roman"/>
          <w:sz w:val="28"/>
          <w:szCs w:val="28"/>
        </w:rPr>
        <w:t>Отдельно</w:t>
      </w:r>
      <w:r w:rsidRPr="004F5C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034A">
        <w:rPr>
          <w:rFonts w:ascii="Times New Roman" w:hAnsi="Times New Roman" w:cs="Times New Roman"/>
          <w:sz w:val="28"/>
          <w:szCs w:val="28"/>
        </w:rPr>
        <w:t>по</w:t>
      </w:r>
      <w:r w:rsidRPr="004F5C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034A">
        <w:rPr>
          <w:rFonts w:ascii="Times New Roman" w:hAnsi="Times New Roman" w:cs="Times New Roman"/>
          <w:sz w:val="28"/>
          <w:szCs w:val="28"/>
        </w:rPr>
        <w:t>импортам</w:t>
      </w:r>
      <w:r w:rsidRPr="0014034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33744" w:rsidRPr="00033744">
        <w:rPr>
          <w:noProof/>
          <w:lang w:eastAsia="ru-RU"/>
        </w:rPr>
        <w:t xml:space="preserve"> </w:t>
      </w:r>
    </w:p>
    <w:p w:rsidR="0014034A" w:rsidRPr="00822333" w:rsidRDefault="0014034A" w:rsidP="0014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F3069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F3069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</w:t>
      </w:r>
      <w:proofErr w:type="spellEnd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3069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3069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sqlalchemy</w:t>
      </w:r>
      <w:proofErr w:type="spellEnd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3069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create_engine</w:t>
      </w:r>
      <w:proofErr w:type="spellEnd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3069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sqlalchemy.orm</w:t>
      </w:r>
      <w:proofErr w:type="spellEnd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3069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sessionmaker</w:t>
      </w:r>
      <w:proofErr w:type="spellEnd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3069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sqlalchemy.ext.declarative</w:t>
      </w:r>
      <w:proofErr w:type="spellEnd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3069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declarative_base</w:t>
      </w:r>
      <w:proofErr w:type="spellEnd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3069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settings </w:t>
      </w:r>
      <w:r w:rsidRPr="00F3069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</w:t>
      </w:r>
      <w:proofErr w:type="spellEnd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3069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models.product</w:t>
      </w:r>
      <w:proofErr w:type="spellEnd"/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3069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F306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Products</w:t>
      </w:r>
    </w:p>
    <w:p w:rsidR="00DA2F3B" w:rsidRDefault="00DA2F3B" w:rsidP="001F07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Встроенный п</w:t>
      </w:r>
      <w:r w:rsidR="00497050">
        <w:rPr>
          <w:rFonts w:ascii="Times New Roman" w:hAnsi="Times New Roman" w:cs="Times New Roman"/>
          <w:sz w:val="28"/>
          <w:szCs w:val="28"/>
        </w:rPr>
        <w:t xml:space="preserve">одмодуль </w:t>
      </w:r>
      <w:r w:rsidR="00497050" w:rsidRPr="00DA2F3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path</w:t>
      </w:r>
      <w:r w:rsidR="00497050" w:rsidRPr="00DA2F3B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="00497050">
        <w:rPr>
          <w:rFonts w:ascii="Times New Roman" w:hAnsi="Times New Roman" w:cs="Times New Roman"/>
          <w:sz w:val="28"/>
          <w:szCs w:val="28"/>
        </w:rPr>
        <w:t xml:space="preserve">нам пригодится для формирования пути к файлу базы данных. </w:t>
      </w:r>
    </w:p>
    <w:p w:rsidR="00E36027" w:rsidRDefault="001F0745" w:rsidP="001F07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E36027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create</w:t>
      </w:r>
      <w:r w:rsidRPr="00E36027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proofErr w:type="gramStart"/>
      <w:r w:rsidRPr="00E36027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engine</w:t>
      </w:r>
      <w:r w:rsidRPr="00E36027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</w:t>
      </w:r>
      <w:proofErr w:type="gramEnd"/>
      <w:r w:rsidRPr="00E36027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)</w:t>
      </w:r>
      <w:r w:rsidR="00E36027" w:rsidRPr="00E360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библиотеки </w:t>
      </w:r>
      <w:proofErr w:type="spellStart"/>
      <w:r w:rsidR="00E36027" w:rsidRPr="00E3602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SQLAlchemy</w:t>
      </w:r>
      <w:proofErr w:type="spellEnd"/>
      <w:r w:rsidRPr="001F0745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 для создания подключения к базе данных. </w:t>
      </w:r>
    </w:p>
    <w:p w:rsidR="00822333" w:rsidRDefault="001F0745" w:rsidP="001F07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метод </w:t>
      </w:r>
      <w:proofErr w:type="spellStart"/>
      <w:proofErr w:type="gramStart"/>
      <w:r w:rsidRPr="00E36027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sessionmaker</w:t>
      </w:r>
      <w:proofErr w:type="spellEnd"/>
      <w:r w:rsidRPr="00E36027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</w:t>
      </w:r>
      <w:proofErr w:type="gramEnd"/>
      <w:r w:rsidRPr="00E36027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)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выполняем создание сессии. Что это такое</w:t>
      </w:r>
      <w:r w:rsidRPr="001F0745">
        <w:rPr>
          <w:rFonts w:ascii="Times New Roman" w:hAnsi="Times New Roman" w:cs="Times New Roman"/>
          <w:sz w:val="28"/>
          <w:szCs w:val="28"/>
        </w:rPr>
        <w:t xml:space="preserve">? </w:t>
      </w:r>
      <w:r>
        <w:rPr>
          <w:rFonts w:ascii="Times New Roman" w:hAnsi="Times New Roman" w:cs="Times New Roman"/>
          <w:sz w:val="28"/>
          <w:szCs w:val="28"/>
        </w:rPr>
        <w:t xml:space="preserve">Через сессии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1F074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1F07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взаимодействует с базой данных. Следующие два импорта понятные, мы их уже знаем. </w:t>
      </w:r>
    </w:p>
    <w:p w:rsidR="00683B2A" w:rsidRDefault="001F0745" w:rsidP="001F07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Последний импорт очень важен. В нем мы импортируем наш класс-модель </w:t>
      </w:r>
      <w:r w:rsidRPr="0082233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Products</w:t>
      </w:r>
      <w:r w:rsidRPr="001F074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Поскольку именно через этот класс мы будем взаимодействовать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 базой данных. Вы же помните, что мы решили отказаться от </w:t>
      </w:r>
      <w:r w:rsidR="004B51CE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41B23A1" wp14:editId="3032B6A7">
                <wp:simplePos x="0" y="0"/>
                <wp:positionH relativeFrom="margin">
                  <wp:align>center</wp:align>
                </wp:positionH>
                <wp:positionV relativeFrom="paragraph">
                  <wp:posOffset>-456057</wp:posOffset>
                </wp:positionV>
                <wp:extent cx="6659880" cy="9755505"/>
                <wp:effectExtent l="0" t="0" r="26670" b="17145"/>
                <wp:wrapNone/>
                <wp:docPr id="2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70C8E6" id="Прямоугольник 12" o:spid="_x0000_s1026" style="position:absolute;margin-left:0;margin-top:-35.9pt;width:524.4pt;height:768.15pt;z-index:251802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" filled="f" strokecolor="#2f5496 [24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F07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работать по более продвинутому подходу –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1F07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4C4F" w:rsidRDefault="008A4C4F" w:rsidP="001F07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 w:rsidRPr="006D41EE">
        <w:rPr>
          <w:rFonts w:ascii="Times New Roman" w:hAnsi="Times New Roman" w:cs="Times New Roman"/>
          <w:b/>
          <w:color w:val="0070C0"/>
          <w:sz w:val="28"/>
          <w:szCs w:val="28"/>
        </w:rPr>
        <w:t>__</w:t>
      </w:r>
      <w:proofErr w:type="spellStart"/>
      <w:r w:rsidRPr="006D41EE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init</w:t>
      </w:r>
      <w:proofErr w:type="spellEnd"/>
      <w:r w:rsidRPr="006D41EE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proofErr w:type="gramStart"/>
      <w:r w:rsidRPr="006D41EE">
        <w:rPr>
          <w:rFonts w:ascii="Times New Roman" w:hAnsi="Times New Roman" w:cs="Times New Roman"/>
          <w:b/>
          <w:color w:val="0070C0"/>
          <w:sz w:val="28"/>
          <w:szCs w:val="28"/>
        </w:rPr>
        <w:t>_(</w:t>
      </w:r>
      <w:proofErr w:type="gramEnd"/>
      <w:r w:rsidRPr="006D41EE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 w:rsidRPr="008A4C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инициализация сессии.</w:t>
      </w:r>
    </w:p>
    <w:p w:rsidR="008A4C4F" w:rsidRPr="007B2946" w:rsidRDefault="008A4C4F" w:rsidP="007B29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42258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       </w:t>
      </w:r>
      <w:proofErr w:type="spellStart"/>
      <w:r w:rsidRPr="00640212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.engine</w:t>
      </w:r>
      <w:proofErr w:type="spellEnd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create_</w:t>
      </w:r>
      <w:proofErr w:type="gramStart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engine</w:t>
      </w:r>
      <w:proofErr w:type="spellEnd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config.DATABASE</w:t>
      </w:r>
      <w:proofErr w:type="spellEnd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session = </w:t>
      </w:r>
      <w:proofErr w:type="spellStart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sessionmaker</w:t>
      </w:r>
      <w:proofErr w:type="spellEnd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640212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bind</w:t>
      </w:r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640212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.engine</w:t>
      </w:r>
      <w:proofErr w:type="spellEnd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40212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._session</w:t>
      </w:r>
      <w:proofErr w:type="spellEnd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session()</w:t>
      </w:r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4021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not </w:t>
      </w:r>
      <w:proofErr w:type="spellStart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path.isfile</w:t>
      </w:r>
      <w:proofErr w:type="spellEnd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config.DATABASE</w:t>
      </w:r>
      <w:proofErr w:type="spellEnd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):</w:t>
      </w:r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Base.metadata.create_all</w:t>
      </w:r>
      <w:proofErr w:type="spellEnd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40212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.engine</w:t>
      </w:r>
      <w:proofErr w:type="spellEnd"/>
      <w:r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683B2A" w:rsidRDefault="007B2946" w:rsidP="006400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2946">
        <w:rPr>
          <w:rFonts w:ascii="Times New Roman" w:hAnsi="Times New Roman" w:cs="Times New Roman"/>
          <w:sz w:val="28"/>
          <w:szCs w:val="28"/>
        </w:rPr>
        <w:t xml:space="preserve">Мы </w:t>
      </w:r>
      <w:r>
        <w:rPr>
          <w:rFonts w:ascii="Times New Roman" w:hAnsi="Times New Roman" w:cs="Times New Roman"/>
          <w:sz w:val="28"/>
          <w:szCs w:val="28"/>
        </w:rPr>
        <w:t xml:space="preserve">подключаемся к базе данных. Ее имя хранится в переменной-константе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7B2946">
        <w:rPr>
          <w:rFonts w:ascii="Times New Roman" w:hAnsi="Times New Roman" w:cs="Times New Roman"/>
          <w:sz w:val="28"/>
          <w:szCs w:val="28"/>
        </w:rPr>
        <w:t>.</w:t>
      </w:r>
      <w:r w:rsidR="0064008A" w:rsidRPr="0064008A">
        <w:rPr>
          <w:rFonts w:ascii="Times New Roman" w:hAnsi="Times New Roman" w:cs="Times New Roman"/>
          <w:sz w:val="28"/>
          <w:szCs w:val="28"/>
        </w:rPr>
        <w:t xml:space="preserve"> </w:t>
      </w:r>
      <w:r w:rsidR="009559D7">
        <w:rPr>
          <w:rFonts w:ascii="Times New Roman" w:hAnsi="Times New Roman" w:cs="Times New Roman"/>
          <w:sz w:val="28"/>
          <w:szCs w:val="28"/>
        </w:rPr>
        <w:t>Далее создаем класс сессии, ее объект (</w:t>
      </w:r>
      <w:r w:rsidR="009559D7" w:rsidRPr="00640212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="006D41E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="009559D7"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session</w:t>
      </w:r>
      <w:r w:rsidR="009559D7" w:rsidRPr="009559D7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r w:rsidR="009559D7"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session</w:t>
      </w:r>
      <w:r w:rsidR="009559D7" w:rsidRPr="009559D7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</w:t>
      </w:r>
      <w:r w:rsidR="009559D7">
        <w:rPr>
          <w:rFonts w:ascii="Times New Roman" w:hAnsi="Times New Roman" w:cs="Times New Roman"/>
          <w:sz w:val="28"/>
          <w:szCs w:val="28"/>
        </w:rPr>
        <w:t xml:space="preserve">). И почти все готово для работы с нашей базой данных. </w:t>
      </w:r>
    </w:p>
    <w:p w:rsidR="001234B8" w:rsidRDefault="001234B8" w:rsidP="006400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проверяем, если файл базы данных отсутствует, то по декларативному подходу работы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1234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вызываем создание базы данных в ее исходном состоянии</w:t>
      </w:r>
      <w:r w:rsidR="00714123" w:rsidRPr="00714123">
        <w:rPr>
          <w:rFonts w:ascii="Times New Roman" w:hAnsi="Times New Roman" w:cs="Times New Roman"/>
          <w:sz w:val="28"/>
          <w:szCs w:val="28"/>
        </w:rPr>
        <w:t>:</w:t>
      </w:r>
    </w:p>
    <w:p w:rsidR="00714123" w:rsidRPr="007B2946" w:rsidRDefault="00104C40" w:rsidP="00714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r w:rsidR="00714123"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Base.metadata.create_</w:t>
      </w:r>
      <w:proofErr w:type="gramStart"/>
      <w:r w:rsidR="00714123"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all</w:t>
      </w:r>
      <w:proofErr w:type="spellEnd"/>
      <w:r w:rsidR="00714123"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="00714123" w:rsidRPr="00640212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="00714123"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.engine</w:t>
      </w:r>
      <w:proofErr w:type="spellEnd"/>
      <w:r w:rsidR="00714123" w:rsidRPr="0064021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F463C9" w:rsidRDefault="00F463C9" w:rsidP="0064008A">
      <w:pPr>
        <w:spacing w:line="36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Дальше переходим к </w:t>
      </w:r>
      <w:r w:rsidR="006D41EE">
        <w:rPr>
          <w:rFonts w:ascii="Times New Roman" w:hAnsi="Times New Roman" w:cs="Times New Roman"/>
          <w:sz w:val="28"/>
          <w:szCs w:val="28"/>
        </w:rPr>
        <w:t xml:space="preserve">тому самому </w:t>
      </w:r>
      <w:r>
        <w:rPr>
          <w:rFonts w:ascii="Times New Roman" w:hAnsi="Times New Roman" w:cs="Times New Roman"/>
          <w:sz w:val="28"/>
          <w:szCs w:val="28"/>
        </w:rPr>
        <w:t>методу</w:t>
      </w:r>
      <w:r w:rsidR="006D41EE">
        <w:rPr>
          <w:rFonts w:ascii="Times New Roman" w:hAnsi="Times New Roman" w:cs="Times New Roman"/>
          <w:sz w:val="28"/>
          <w:szCs w:val="28"/>
        </w:rPr>
        <w:t xml:space="preserve"> </w:t>
      </w:r>
      <w:r w:rsidR="006D41EE" w:rsidRPr="0006331B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select</w:t>
      </w:r>
      <w:r w:rsidR="006D41EE" w:rsidRPr="0006331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6D41EE" w:rsidRPr="0006331B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all</w:t>
      </w:r>
      <w:r w:rsidR="006D41EE" w:rsidRPr="0006331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6D41EE" w:rsidRPr="0006331B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products</w:t>
      </w:r>
      <w:r w:rsidR="006D41EE" w:rsidRPr="0006331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proofErr w:type="gramStart"/>
      <w:r w:rsidR="006D41EE" w:rsidRPr="0006331B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category</w:t>
      </w:r>
      <w:r w:rsidR="006D41EE" w:rsidRPr="0006331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</w:t>
      </w:r>
      <w:proofErr w:type="gramEnd"/>
      <w:r w:rsidR="006D41EE" w:rsidRPr="0006331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непосредственно делает обращение к базе данных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</w:p>
    <w:p w:rsidR="00F463C9" w:rsidRPr="00126862" w:rsidRDefault="006D41EE" w:rsidP="006D4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1559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B5B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5B5B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select_all_products_category</w:t>
      </w:r>
      <w:proofErr w:type="spellEnd"/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5B9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category):</w:t>
      </w:r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B5B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5B5B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5B5B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Pr="005B5B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B5B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</w:t>
      </w:r>
      <w:r w:rsidRPr="005B5B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D155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товары</w:t>
      </w:r>
      <w:r w:rsidRPr="005B5B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B5B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категории</w:t>
      </w:r>
      <w:r w:rsidRPr="005B5B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"""</w:t>
      </w:r>
      <w:r w:rsidRPr="005B5B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 = </w:t>
      </w:r>
      <w:r w:rsidRPr="005B5B9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session.query</w:t>
      </w:r>
      <w:proofErr w:type="spellEnd"/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(Products).</w:t>
      </w:r>
      <w:proofErr w:type="spellStart"/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filter_by</w:t>
      </w:r>
      <w:proofErr w:type="spellEnd"/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5B9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category_id</w:t>
      </w:r>
      <w:proofErr w:type="spellEnd"/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=category).all()</w:t>
      </w:r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B5B99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</w:t>
      </w:r>
      <w:proofErr w:type="spellEnd"/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B5B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B5B9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</w:p>
    <w:p w:rsidR="0006331B" w:rsidRDefault="00126862" w:rsidP="00077C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сути, это альтернатива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268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запросу. Через объект сессии (</w:t>
      </w:r>
      <w:r w:rsidRPr="00126862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_</w:t>
      </w:r>
      <w:r w:rsidRPr="0012686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session</w:t>
      </w:r>
      <w:r>
        <w:rPr>
          <w:rFonts w:ascii="Times New Roman" w:hAnsi="Times New Roman" w:cs="Times New Roman"/>
          <w:sz w:val="28"/>
          <w:szCs w:val="28"/>
        </w:rPr>
        <w:t>) мы делаем запрос (</w:t>
      </w:r>
      <w:r w:rsidRPr="0012686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query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) через класс-модель </w:t>
      </w:r>
      <w:r w:rsidRPr="0012686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Products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соответствующей таблице базы данных. </w:t>
      </w:r>
    </w:p>
    <w:p w:rsidR="0006331B" w:rsidRDefault="00033744" w:rsidP="00077C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154BBB1" wp14:editId="4AB13DAE">
                <wp:simplePos x="0" y="0"/>
                <wp:positionH relativeFrom="margin">
                  <wp:align>center</wp:align>
                </wp:positionH>
                <wp:positionV relativeFrom="paragraph">
                  <wp:posOffset>-513233</wp:posOffset>
                </wp:positionV>
                <wp:extent cx="6660000" cy="9756000"/>
                <wp:effectExtent l="0" t="0" r="26670" b="17145"/>
                <wp:wrapNone/>
                <wp:docPr id="35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1847A" id="Прямоугольник 12" o:spid="_x0000_s1026" style="position:absolute;margin-left:0;margin-top:-40.4pt;width:524.4pt;height:768.2pt;z-index:251835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462B4D">
        <w:rPr>
          <w:rFonts w:ascii="Times New Roman" w:hAnsi="Times New Roman" w:cs="Times New Roman"/>
          <w:sz w:val="28"/>
          <w:szCs w:val="28"/>
        </w:rPr>
        <w:t xml:space="preserve">Фильтруем полученный массив по </w:t>
      </w:r>
      <w:r w:rsidR="0006331B">
        <w:rPr>
          <w:rFonts w:ascii="Times New Roman" w:hAnsi="Times New Roman" w:cs="Times New Roman"/>
          <w:sz w:val="28"/>
          <w:szCs w:val="28"/>
        </w:rPr>
        <w:t xml:space="preserve">указанной </w:t>
      </w:r>
      <w:r w:rsidR="00462B4D">
        <w:rPr>
          <w:rFonts w:ascii="Times New Roman" w:hAnsi="Times New Roman" w:cs="Times New Roman"/>
          <w:sz w:val="28"/>
          <w:szCs w:val="28"/>
        </w:rPr>
        <w:t xml:space="preserve">категории </w:t>
      </w:r>
      <w:r w:rsidR="0006331B">
        <w:rPr>
          <w:rFonts w:ascii="Times New Roman" w:hAnsi="Times New Roman" w:cs="Times New Roman"/>
          <w:sz w:val="28"/>
          <w:szCs w:val="28"/>
        </w:rPr>
        <w:t>и</w:t>
      </w:r>
      <w:r w:rsidR="00462B4D">
        <w:rPr>
          <w:rFonts w:ascii="Times New Roman" w:hAnsi="Times New Roman" w:cs="Times New Roman"/>
          <w:sz w:val="28"/>
          <w:szCs w:val="28"/>
        </w:rPr>
        <w:t xml:space="preserve"> получаем товары только для </w:t>
      </w:r>
      <w:r w:rsidR="0006331B">
        <w:rPr>
          <w:rFonts w:ascii="Times New Roman" w:hAnsi="Times New Roman" w:cs="Times New Roman"/>
          <w:sz w:val="28"/>
          <w:szCs w:val="28"/>
        </w:rPr>
        <w:t>этой</w:t>
      </w:r>
      <w:r w:rsidR="00462B4D">
        <w:rPr>
          <w:rFonts w:ascii="Times New Roman" w:hAnsi="Times New Roman" w:cs="Times New Roman"/>
          <w:sz w:val="28"/>
          <w:szCs w:val="28"/>
        </w:rPr>
        <w:t xml:space="preserve"> категории (</w:t>
      </w:r>
      <w:r w:rsidR="00462B4D" w:rsidRPr="0012686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category</w:t>
      </w:r>
      <w:r w:rsidR="00462B4D">
        <w:rPr>
          <w:rFonts w:ascii="Times New Roman" w:hAnsi="Times New Roman" w:cs="Times New Roman"/>
          <w:sz w:val="28"/>
          <w:szCs w:val="28"/>
        </w:rPr>
        <w:t>). Возвращаем именно все записи (</w:t>
      </w:r>
      <w:r w:rsidR="00462B4D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462B4D" w:rsidRPr="00462B4D">
        <w:rPr>
          <w:rFonts w:ascii="Times New Roman" w:hAnsi="Times New Roman" w:cs="Times New Roman"/>
          <w:sz w:val="28"/>
          <w:szCs w:val="28"/>
        </w:rPr>
        <w:t>()</w:t>
      </w:r>
      <w:r w:rsidR="00462B4D">
        <w:rPr>
          <w:rFonts w:ascii="Times New Roman" w:hAnsi="Times New Roman" w:cs="Times New Roman"/>
          <w:sz w:val="28"/>
          <w:szCs w:val="28"/>
        </w:rPr>
        <w:t>)</w:t>
      </w:r>
      <w:r w:rsidR="00462B4D" w:rsidRPr="00462B4D">
        <w:rPr>
          <w:rFonts w:ascii="Times New Roman" w:hAnsi="Times New Roman" w:cs="Times New Roman"/>
          <w:sz w:val="28"/>
          <w:szCs w:val="28"/>
        </w:rPr>
        <w:t>.</w:t>
      </w:r>
    </w:p>
    <w:p w:rsidR="0006331B" w:rsidRDefault="00462B4D" w:rsidP="00077C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хотя бы немного знакомы с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462B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462B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суть этого запроса будет понятна. И важно, что это запрос! Но написанный не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62B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06331B">
        <w:rPr>
          <w:rFonts w:ascii="Times New Roman" w:hAnsi="Times New Roman" w:cs="Times New Roman"/>
          <w:sz w:val="28"/>
          <w:szCs w:val="28"/>
        </w:rPr>
        <w:t xml:space="preserve">на привычном </w:t>
      </w:r>
      <w:r w:rsidR="0006331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6331B" w:rsidRPr="0006331B">
        <w:rPr>
          <w:rFonts w:ascii="Times New Roman" w:hAnsi="Times New Roman" w:cs="Times New Roman"/>
          <w:sz w:val="28"/>
          <w:szCs w:val="28"/>
        </w:rPr>
        <w:t>-</w:t>
      </w:r>
      <w:r w:rsidR="0006331B">
        <w:rPr>
          <w:rFonts w:ascii="Times New Roman" w:hAnsi="Times New Roman" w:cs="Times New Roman"/>
          <w:sz w:val="28"/>
          <w:szCs w:val="28"/>
        </w:rPr>
        <w:t xml:space="preserve">синтаксисе в привязке к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462B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библиотек</w:t>
      </w:r>
      <w:r w:rsidR="000633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462B4D">
        <w:rPr>
          <w:rFonts w:ascii="Times New Roman" w:hAnsi="Times New Roman" w:cs="Times New Roman"/>
          <w:sz w:val="28"/>
          <w:szCs w:val="28"/>
        </w:rPr>
        <w:t>.</w:t>
      </w:r>
      <w:r w:rsidR="00FC113E" w:rsidRPr="00FC113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3B2A" w:rsidRDefault="00FC113E" w:rsidP="00077C4E">
      <w:pPr>
        <w:spacing w:line="360" w:lineRule="auto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Вот такая удобная библиотека. Работаем с базой данных с помощью привычного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240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синтаксиса.</w:t>
      </w:r>
      <w:r w:rsidR="0092403F" w:rsidRPr="0092403F">
        <w:rPr>
          <w:noProof/>
          <w:lang w:eastAsia="ru-RU"/>
        </w:rPr>
        <w:t xml:space="preserve"> </w:t>
      </w:r>
    </w:p>
    <w:p w:rsidR="00272D5C" w:rsidRDefault="00272D5C" w:rsidP="00077C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важно вызвать закрытие сессии. А вот сама функция закрытия</w:t>
      </w:r>
      <w:r w:rsidRPr="00272D5C">
        <w:rPr>
          <w:rFonts w:ascii="Times New Roman" w:hAnsi="Times New Roman" w:cs="Times New Roman"/>
          <w:sz w:val="28"/>
          <w:szCs w:val="28"/>
        </w:rPr>
        <w:t>:</w:t>
      </w:r>
    </w:p>
    <w:p w:rsidR="00272D5C" w:rsidRPr="0006331B" w:rsidRDefault="00272D5C" w:rsidP="00272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0633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0633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06331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close(</w:t>
      </w:r>
      <w:r w:rsidRPr="0006331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6331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06331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06331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""" </w:t>
      </w:r>
      <w:r w:rsidRPr="0006331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Закрывает</w:t>
      </w:r>
      <w:r w:rsidRPr="0006331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6331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сесию</w:t>
      </w:r>
      <w:proofErr w:type="spellEnd"/>
      <w:r w:rsidRPr="0006331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"""</w:t>
      </w:r>
      <w:r w:rsidRPr="0006331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06331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6331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06331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session.close</w:t>
      </w:r>
      <w:proofErr w:type="spellEnd"/>
      <w:r w:rsidRPr="0006331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272D5C" w:rsidRDefault="00272D5C" w:rsidP="00077C4E">
      <w:pPr>
        <w:spacing w:line="360" w:lineRule="auto"/>
        <w:rPr>
          <w:noProof/>
          <w:lang w:val="en-US" w:eastAsia="ru-RU"/>
        </w:rPr>
      </w:pPr>
    </w:p>
    <w:p w:rsidR="00550BFA" w:rsidRPr="00550BFA" w:rsidRDefault="00550BFA" w:rsidP="00077C4E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50BFA">
        <w:rPr>
          <w:rFonts w:ascii="Times New Roman" w:hAnsi="Times New Roman" w:cs="Times New Roman"/>
          <w:noProof/>
          <w:sz w:val="28"/>
          <w:szCs w:val="28"/>
          <w:lang w:eastAsia="ru-RU"/>
        </w:rPr>
        <w:t>Выше, когда мы разбирали фрагмент:</w:t>
      </w:r>
    </w:p>
    <w:p w:rsidR="00550BFA" w:rsidRPr="00836B0E" w:rsidRDefault="00550BFA" w:rsidP="00550B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r w:rsidRPr="00382539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   </w:t>
      </w:r>
      <w:proofErr w:type="gramStart"/>
      <w:r w:rsidRPr="00836B0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for</w:t>
      </w:r>
      <w:proofErr w:type="gramEnd"/>
      <w:r w:rsidRPr="00836B0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836B0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self.BD.select_all_products_category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(category):</w:t>
      </w:r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self.markup.add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self.set_inline_btn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</w:t>
      </w:r>
    </w:p>
    <w:p w:rsidR="00550BFA" w:rsidRDefault="00550BFA" w:rsidP="00077C4E">
      <w:pPr>
        <w:spacing w:line="360" w:lineRule="auto"/>
        <w:rPr>
          <w:noProof/>
          <w:lang w:val="en-US" w:eastAsia="ru-RU"/>
        </w:rPr>
      </w:pPr>
    </w:p>
    <w:p w:rsidR="00550BFA" w:rsidRDefault="00CE22FB" w:rsidP="00077C4E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1002182</wp:posOffset>
            </wp:positionH>
            <wp:positionV relativeFrom="paragraph">
              <wp:posOffset>605282</wp:posOffset>
            </wp:positionV>
            <wp:extent cx="3599180" cy="731520"/>
            <wp:effectExtent l="19050" t="19050" r="20320" b="1143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73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0BFA" w:rsidRPr="00550BF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То не </w:t>
      </w:r>
      <w:r w:rsidR="00550BF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коснулись функции </w:t>
      </w:r>
      <w:r w:rsidR="00550BFA"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</w:t>
      </w:r>
      <w:r w:rsidR="00550BFA" w:rsidRPr="00550BFA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="00550BFA"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</w:t>
      </w:r>
      <w:r w:rsidR="00550BFA" w:rsidRPr="00550BFA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_</w:t>
      </w:r>
      <w:r w:rsidR="00550BFA"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inline</w:t>
      </w:r>
      <w:r w:rsidR="00550BFA" w:rsidRPr="00550BFA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_</w:t>
      </w:r>
      <w:proofErr w:type="spellStart"/>
      <w:r w:rsidR="00550BFA"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</w:t>
      </w:r>
      <w:proofErr w:type="spellEnd"/>
      <w:r w:rsidR="00550BFA" w:rsidRPr="00550BFA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="00550BFA" w:rsidRPr="00836B0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="00550BFA" w:rsidRPr="00550BFA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</w:t>
      </w:r>
      <w:r w:rsidR="00550BFA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. </w:t>
      </w:r>
      <w:r w:rsidR="00550BFA">
        <w:rPr>
          <w:rFonts w:ascii="Times New Roman" w:hAnsi="Times New Roman" w:cs="Times New Roman"/>
          <w:noProof/>
          <w:sz w:val="28"/>
          <w:szCs w:val="28"/>
          <w:lang w:eastAsia="ru-RU"/>
        </w:rPr>
        <w:t>А эта функции  добавляет вывод кнопки для товара текущей номенклатурной группы</w:t>
      </w:r>
      <w:r w:rsidR="00550BFA" w:rsidRPr="00550BFA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CE22FB" w:rsidRDefault="00CE22FB" w:rsidP="00077C4E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50BFA" w:rsidRPr="00550BFA" w:rsidRDefault="00550BFA" w:rsidP="00077C4E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50BFA" w:rsidRDefault="000C224D" w:rsidP="00077C4E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Код этой функции разместим в модуле</w:t>
      </w:r>
      <w:r w:rsidRPr="000C224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33744F">
        <w:rPr>
          <w:rFonts w:ascii="Times New Roman" w:hAnsi="Times New Roman" w:cs="Times New Roman"/>
          <w:b/>
          <w:noProof/>
          <w:color w:val="0070C0"/>
          <w:sz w:val="28"/>
          <w:szCs w:val="28"/>
          <w:lang w:val="en-US" w:eastAsia="ru-RU"/>
        </w:rPr>
        <w:t>markup</w:t>
      </w:r>
      <w:r w:rsidRPr="0033744F">
        <w:rPr>
          <w:rFonts w:ascii="Times New Roman" w:hAnsi="Times New Roman" w:cs="Times New Roman"/>
          <w:b/>
          <w:noProof/>
          <w:color w:val="0070C0"/>
          <w:sz w:val="28"/>
          <w:szCs w:val="28"/>
          <w:lang w:eastAsia="ru-RU"/>
        </w:rPr>
        <w:t>.</w:t>
      </w:r>
      <w:r w:rsidRPr="0033744F">
        <w:rPr>
          <w:rFonts w:ascii="Times New Roman" w:hAnsi="Times New Roman" w:cs="Times New Roman"/>
          <w:b/>
          <w:noProof/>
          <w:color w:val="0070C0"/>
          <w:sz w:val="28"/>
          <w:szCs w:val="28"/>
          <w:lang w:val="en-US" w:eastAsia="ru-RU"/>
        </w:rPr>
        <w:t>py</w:t>
      </w:r>
      <w:r w:rsidRPr="000C224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0412D7" w:rsidRDefault="000412D7" w:rsidP="000412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gramStart"/>
      <w:r w:rsidRPr="000412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0412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telebot.types</w:t>
      </w:r>
      <w:proofErr w:type="spellEnd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0412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KeyboardButton</w:t>
      </w:r>
      <w:proofErr w:type="spellEnd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ReplyKeyboardMarkup</w:t>
      </w:r>
      <w:proofErr w:type="spellEnd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 \</w:t>
      </w:r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ReplyKeyboardRemove</w:t>
      </w:r>
      <w:proofErr w:type="spellEnd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InlineKeyboardMarkup</w:t>
      </w:r>
      <w:proofErr w:type="spellEnd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InlineKeyboardButton</w:t>
      </w:r>
      <w:proofErr w:type="spellEnd"/>
    </w:p>
    <w:p w:rsidR="000412D7" w:rsidRPr="000412D7" w:rsidRDefault="000412D7" w:rsidP="000412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:rsidR="000412D7" w:rsidRPr="000412D7" w:rsidRDefault="000412D7" w:rsidP="000412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0412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0412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set_inline_btn</w:t>
      </w:r>
      <w:proofErr w:type="spellEnd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0412D7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 name):</w:t>
      </w:r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Создает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инлайн</w:t>
      </w:r>
      <w:proofErr w:type="spellEnd"/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кнопку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входным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параметрам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0412D7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0412D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InlineKeyboardButton</w:t>
      </w:r>
      <w:proofErr w:type="spellEnd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412D7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str</w:t>
      </w:r>
      <w:proofErr w:type="spellEnd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(name),</w:t>
      </w:r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0412D7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callback_data</w:t>
      </w:r>
      <w:proofErr w:type="spellEnd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0412D7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str</w:t>
      </w:r>
      <w:proofErr w:type="spellEnd"/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(name.id))</w:t>
      </w:r>
    </w:p>
    <w:p w:rsidR="000C224D" w:rsidRPr="000412D7" w:rsidRDefault="000C224D" w:rsidP="00077C4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50BFA" w:rsidRDefault="00033744" w:rsidP="00077C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91FEA2C" wp14:editId="38676CA2">
                <wp:simplePos x="0" y="0"/>
                <wp:positionH relativeFrom="margin">
                  <wp:align>center</wp:align>
                </wp:positionH>
                <wp:positionV relativeFrom="paragraph">
                  <wp:posOffset>-454711</wp:posOffset>
                </wp:positionV>
                <wp:extent cx="6660000" cy="9756000"/>
                <wp:effectExtent l="0" t="0" r="26670" b="17145"/>
                <wp:wrapNone/>
                <wp:docPr id="3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755E9" id="Прямоугольник 12" o:spid="_x0000_s1026" style="position:absolute;margin-left:0;margin-top:-35.8pt;width:524.4pt;height:768.2pt;z-index:251837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eg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9zA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721CFA">
        <w:rPr>
          <w:rFonts w:ascii="Times New Roman" w:hAnsi="Times New Roman" w:cs="Times New Roman"/>
          <w:sz w:val="28"/>
          <w:szCs w:val="28"/>
        </w:rPr>
        <w:t>Название товара будет выводиться на кнопке (</w:t>
      </w:r>
      <w:proofErr w:type="spellStart"/>
      <w:r w:rsidR="00721CFA" w:rsidRPr="000412D7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str</w:t>
      </w:r>
      <w:proofErr w:type="spellEnd"/>
      <w:r w:rsidR="00721CFA" w:rsidRPr="000412D7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="00721CFA"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name</w:t>
      </w:r>
      <w:r w:rsidR="00721CFA" w:rsidRPr="000412D7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</w:t>
      </w:r>
      <w:r w:rsidR="00721CFA">
        <w:rPr>
          <w:rFonts w:ascii="Times New Roman" w:hAnsi="Times New Roman" w:cs="Times New Roman"/>
          <w:sz w:val="28"/>
          <w:szCs w:val="28"/>
        </w:rPr>
        <w:t>). Кроме того, мы хотим перенаправить в другую функцию данные</w:t>
      </w:r>
      <w:r w:rsidR="0033744F">
        <w:rPr>
          <w:rFonts w:ascii="Times New Roman" w:hAnsi="Times New Roman" w:cs="Times New Roman"/>
          <w:sz w:val="28"/>
          <w:szCs w:val="28"/>
        </w:rPr>
        <w:t xml:space="preserve"> (</w:t>
      </w:r>
      <w:r w:rsidR="0033744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3744F" w:rsidRPr="0033744F">
        <w:rPr>
          <w:rFonts w:ascii="Times New Roman" w:hAnsi="Times New Roman" w:cs="Times New Roman"/>
          <w:sz w:val="28"/>
          <w:szCs w:val="28"/>
        </w:rPr>
        <w:t xml:space="preserve"> </w:t>
      </w:r>
      <w:r w:rsidR="0033744F">
        <w:rPr>
          <w:rFonts w:ascii="Times New Roman" w:hAnsi="Times New Roman" w:cs="Times New Roman"/>
          <w:sz w:val="28"/>
          <w:szCs w:val="28"/>
        </w:rPr>
        <w:t>товара)</w:t>
      </w:r>
      <w:r w:rsidR="00721CFA">
        <w:rPr>
          <w:rFonts w:ascii="Times New Roman" w:hAnsi="Times New Roman" w:cs="Times New Roman"/>
          <w:sz w:val="28"/>
          <w:szCs w:val="28"/>
        </w:rPr>
        <w:t xml:space="preserve">, полученные с текущей кнопки. Поэтому, мы прописываем </w:t>
      </w:r>
      <w:r w:rsidR="00721CFA" w:rsidRPr="000412D7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callback</w:t>
      </w:r>
      <w:r w:rsidR="00721CFA" w:rsidRPr="00382539">
        <w:rPr>
          <w:rFonts w:ascii="Consolas" w:eastAsia="Times New Roman" w:hAnsi="Consolas" w:cs="Courier New"/>
          <w:color w:val="660099"/>
          <w:sz w:val="20"/>
          <w:szCs w:val="20"/>
          <w:lang w:eastAsia="ru-RU"/>
        </w:rPr>
        <w:t>_</w:t>
      </w:r>
      <w:r w:rsidR="00721CFA" w:rsidRPr="000412D7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data</w:t>
      </w:r>
      <w:r w:rsidR="00721CFA" w:rsidRPr="0038253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=</w:t>
      </w:r>
      <w:proofErr w:type="spellStart"/>
      <w:r w:rsidR="00721CFA" w:rsidRPr="000412D7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str</w:t>
      </w:r>
      <w:proofErr w:type="spellEnd"/>
      <w:r w:rsidR="00721CFA" w:rsidRPr="0038253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="00721CFA"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name</w:t>
      </w:r>
      <w:r w:rsidR="00721CFA" w:rsidRPr="0038253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="00721CFA"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id</w:t>
      </w:r>
      <w:r w:rsidR="00721CFA" w:rsidRPr="0038253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</w:t>
      </w:r>
      <w:r w:rsidR="00721CFA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="0033744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="0033744F">
        <w:rPr>
          <w:rFonts w:ascii="Times New Roman" w:hAnsi="Times New Roman" w:cs="Times New Roman"/>
          <w:sz w:val="28"/>
          <w:szCs w:val="28"/>
        </w:rPr>
        <w:t xml:space="preserve">Об этой другой функции мы поговорим позднее. Она будет обеспечивать добавление выбранного товара в заказ и нам нужен будет идентификатор этого товара. Т.е. мы будем нажимать на кнопку с товаром, получать его </w:t>
      </w:r>
      <w:r w:rsidR="0033744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3744F" w:rsidRPr="0033744F">
        <w:rPr>
          <w:rFonts w:ascii="Times New Roman" w:hAnsi="Times New Roman" w:cs="Times New Roman"/>
          <w:sz w:val="28"/>
          <w:szCs w:val="28"/>
        </w:rPr>
        <w:t xml:space="preserve">, </w:t>
      </w:r>
      <w:r w:rsidR="0033744F">
        <w:rPr>
          <w:rFonts w:ascii="Times New Roman" w:hAnsi="Times New Roman" w:cs="Times New Roman"/>
          <w:sz w:val="28"/>
          <w:szCs w:val="28"/>
        </w:rPr>
        <w:t>чтобы потом корректно сделать запрос к базе данных и добавить товар в заказ.</w:t>
      </w:r>
    </w:p>
    <w:p w:rsidR="00731AEB" w:rsidRPr="00731AEB" w:rsidRDefault="004F5C2C" w:rsidP="00731AEB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4" w:name="_Toc79588295"/>
      <w:r>
        <w:rPr>
          <w:caps w:val="0"/>
          <w:noProof/>
        </w:rPr>
        <w:t>ПОДКЛЮЧАЕМ БАЗУ ДАННЫХ</w:t>
      </w:r>
      <w:bookmarkEnd w:id="4"/>
    </w:p>
    <w:p w:rsidR="00550BFA" w:rsidRPr="00281161" w:rsidRDefault="00550BFA" w:rsidP="00077C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72D5C" w:rsidRPr="00550BFA" w:rsidRDefault="006445F9" w:rsidP="00077C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на этом уроке мы уже реализуем взаимодействие с базой данных. </w:t>
      </w:r>
      <w:r w:rsidR="002D22BF">
        <w:rPr>
          <w:rFonts w:ascii="Times New Roman" w:hAnsi="Times New Roman" w:cs="Times New Roman"/>
          <w:sz w:val="28"/>
          <w:szCs w:val="28"/>
        </w:rPr>
        <w:t>Но где сам файл базы данных</w:t>
      </w:r>
      <w:r w:rsidR="002D22BF" w:rsidRPr="00550BFA">
        <w:rPr>
          <w:rFonts w:ascii="Times New Roman" w:hAnsi="Times New Roman" w:cs="Times New Roman"/>
          <w:sz w:val="28"/>
          <w:szCs w:val="28"/>
        </w:rPr>
        <w:t>?</w:t>
      </w:r>
    </w:p>
    <w:p w:rsidR="002D22BF" w:rsidRDefault="002D22BF" w:rsidP="00077C4E">
      <w:pPr>
        <w:spacing w:line="36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Вот ссылка на него</w:t>
      </w:r>
      <w:r w:rsidRPr="002D22B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4492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config</w:t>
      </w:r>
      <w:proofErr w:type="spellEnd"/>
      <w:r w:rsidRPr="00F44492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.</w:t>
      </w:r>
      <w:r w:rsidRPr="00F44492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DATABASE</w:t>
      </w:r>
      <w:r w:rsidRPr="002D22B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</w:p>
    <w:p w:rsidR="002D22BF" w:rsidRPr="00422589" w:rsidRDefault="002D22BF" w:rsidP="00077C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мы запустим проект с нуля, то</w:t>
      </w:r>
      <w:r w:rsidR="00F44492">
        <w:rPr>
          <w:rFonts w:ascii="Times New Roman" w:hAnsi="Times New Roman" w:cs="Times New Roman"/>
          <w:sz w:val="28"/>
          <w:szCs w:val="28"/>
        </w:rPr>
        <w:t xml:space="preserve"> у нас появится файл с пустой базой данных</w:t>
      </w:r>
      <w:r>
        <w:rPr>
          <w:rFonts w:ascii="Times New Roman" w:hAnsi="Times New Roman" w:cs="Times New Roman"/>
          <w:sz w:val="28"/>
          <w:szCs w:val="28"/>
        </w:rPr>
        <w:t xml:space="preserve">. А мы ведь уже обращаемся к базе данных, как будто в ней уже есть таблица </w:t>
      </w:r>
      <w:r w:rsidR="00F44492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родуктов с данными. Как быть</w:t>
      </w:r>
      <w:r w:rsidRPr="00422589">
        <w:rPr>
          <w:rFonts w:ascii="Times New Roman" w:hAnsi="Times New Roman" w:cs="Times New Roman"/>
          <w:sz w:val="28"/>
          <w:szCs w:val="28"/>
        </w:rPr>
        <w:t>?</w:t>
      </w:r>
    </w:p>
    <w:p w:rsidR="002D22BF" w:rsidRDefault="002D22BF" w:rsidP="00077C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Давайте пока вручную создадим файл базы данных, например, через браузер баз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SQLiteStudio</w:t>
      </w:r>
      <w:proofErr w:type="spellEnd"/>
      <w:r w:rsidRPr="002D22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вручную создадим всю структуру таблиц и вручную заполним таблицы данными.</w:t>
      </w:r>
      <w:r w:rsidR="00C23A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3A06" w:rsidRPr="00C23A06" w:rsidRDefault="00C23A06" w:rsidP="00077C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23A06">
        <w:rPr>
          <w:rFonts w:ascii="Times New Roman" w:hAnsi="Times New Roman" w:cs="Times New Roman"/>
          <w:sz w:val="28"/>
          <w:szCs w:val="28"/>
        </w:rPr>
        <w:t xml:space="preserve"> </w:t>
      </w:r>
      <w:r w:rsidR="005E6F09">
        <w:rPr>
          <w:rFonts w:ascii="Times New Roman" w:hAnsi="Times New Roman" w:cs="Times New Roman"/>
          <w:sz w:val="28"/>
          <w:szCs w:val="28"/>
        </w:rPr>
        <w:t>модуле</w:t>
      </w:r>
      <w:r w:rsidRPr="00C23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49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config</w:t>
      </w:r>
      <w:proofErr w:type="spellEnd"/>
      <w:r w:rsidRPr="00F44492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F4449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C23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23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 есть вот такая переменная-константа</w:t>
      </w:r>
      <w:r w:rsidR="00645724">
        <w:rPr>
          <w:rFonts w:ascii="Times New Roman" w:hAnsi="Times New Roman" w:cs="Times New Roman"/>
          <w:sz w:val="28"/>
          <w:szCs w:val="28"/>
        </w:rPr>
        <w:t>, которая ссылается на имя базы данных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23A06" w:rsidRPr="00F44492" w:rsidRDefault="00C23A06" w:rsidP="00F44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</w:pPr>
      <w:r w:rsidRPr="00F444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F4449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F4449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r w:rsidRPr="00F4449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F4449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F4449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products</w:t>
      </w:r>
      <w:r w:rsidRPr="00F4449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.</w:t>
      </w:r>
      <w:proofErr w:type="spellStart"/>
      <w:r w:rsidRPr="00F4449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sqlite</w:t>
      </w:r>
      <w:proofErr w:type="spellEnd"/>
      <w:r w:rsidRPr="00F4449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</w:p>
    <w:p w:rsidR="00502D1E" w:rsidRPr="00422589" w:rsidRDefault="00502D1E" w:rsidP="00C23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</w:pPr>
    </w:p>
    <w:p w:rsidR="00502D1E" w:rsidRPr="00422589" w:rsidRDefault="00502D1E" w:rsidP="00C23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C23A06" w:rsidRDefault="00E000B3" w:rsidP="00077C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 в</w:t>
      </w:r>
      <w:r w:rsidR="006A12E5">
        <w:rPr>
          <w:rFonts w:ascii="Times New Roman" w:hAnsi="Times New Roman" w:cs="Times New Roman"/>
          <w:sz w:val="28"/>
          <w:szCs w:val="28"/>
        </w:rPr>
        <w:t xml:space="preserve">ы можете пока взять готовый файл </w:t>
      </w:r>
      <w:r w:rsidR="006A12E5" w:rsidRPr="00C23A0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'</w:t>
      </w:r>
      <w:r w:rsidR="006A12E5" w:rsidRPr="00C23A0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products</w:t>
      </w:r>
      <w:r w:rsidR="006A12E5" w:rsidRPr="00C23A0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.</w:t>
      </w:r>
      <w:proofErr w:type="spellStart"/>
      <w:r w:rsidR="006A12E5" w:rsidRPr="00C23A0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sqlite</w:t>
      </w:r>
      <w:proofErr w:type="spellEnd"/>
      <w:r w:rsidR="006A12E5" w:rsidRPr="00C23A0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'</w:t>
      </w:r>
      <w:r w:rsidR="006A12E5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="006A12E5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>директории</w:t>
      </w:r>
      <w:r w:rsidR="006A12E5">
        <w:rPr>
          <w:rFonts w:ascii="Times New Roman" w:hAnsi="Times New Roman" w:cs="Times New Roman"/>
          <w:sz w:val="28"/>
          <w:szCs w:val="28"/>
        </w:rPr>
        <w:t xml:space="preserve"> </w:t>
      </w:r>
      <w:r w:rsidR="006A12E5" w:rsidRPr="00E000B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settings</w:t>
      </w:r>
      <w:r w:rsidRPr="00E000B3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примера</w:t>
      </w:r>
      <w:r w:rsidR="006A12E5" w:rsidRPr="006A12E5">
        <w:rPr>
          <w:rFonts w:ascii="Times New Roman" w:hAnsi="Times New Roman" w:cs="Times New Roman"/>
          <w:sz w:val="28"/>
          <w:szCs w:val="28"/>
        </w:rPr>
        <w:t xml:space="preserve"> </w:t>
      </w:r>
      <w:r w:rsidR="006A12E5">
        <w:rPr>
          <w:rFonts w:ascii="Times New Roman" w:hAnsi="Times New Roman" w:cs="Times New Roman"/>
          <w:sz w:val="28"/>
          <w:szCs w:val="28"/>
        </w:rPr>
        <w:t xml:space="preserve">и добавить в свой проект. </w:t>
      </w:r>
      <w:r w:rsidR="00C5787A">
        <w:rPr>
          <w:rFonts w:ascii="Times New Roman" w:hAnsi="Times New Roman" w:cs="Times New Roman"/>
          <w:sz w:val="28"/>
          <w:szCs w:val="28"/>
        </w:rPr>
        <w:t xml:space="preserve">А потом уже потренироваться с </w:t>
      </w:r>
      <w:r w:rsidR="00033744"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8959C91" wp14:editId="4EA44DB4">
                <wp:simplePos x="0" y="0"/>
                <wp:positionH relativeFrom="margin">
                  <wp:align>center</wp:align>
                </wp:positionH>
                <wp:positionV relativeFrom="paragraph">
                  <wp:posOffset>-456590</wp:posOffset>
                </wp:positionV>
                <wp:extent cx="6660000" cy="9756000"/>
                <wp:effectExtent l="0" t="0" r="26670" b="17145"/>
                <wp:wrapNone/>
                <wp:docPr id="37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4B9D5" id="Прямоугольник 12" o:spid="_x0000_s1026" style="position:absolute;margin-left:0;margin-top:-35.95pt;width:524.4pt;height:768.2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+FJ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9zE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proofErr w:type="spellStart"/>
      <w:r w:rsidR="00C5787A">
        <w:rPr>
          <w:rFonts w:ascii="Times New Roman" w:hAnsi="Times New Roman" w:cs="Times New Roman"/>
          <w:sz w:val="28"/>
          <w:szCs w:val="28"/>
          <w:lang w:val="en-US"/>
        </w:rPr>
        <w:t>SQLiteStudio</w:t>
      </w:r>
      <w:proofErr w:type="spellEnd"/>
      <w:r w:rsidR="00C5787A" w:rsidRPr="00C5787A">
        <w:rPr>
          <w:rFonts w:ascii="Times New Roman" w:hAnsi="Times New Roman" w:cs="Times New Roman"/>
          <w:sz w:val="28"/>
          <w:szCs w:val="28"/>
        </w:rPr>
        <w:t xml:space="preserve">. </w:t>
      </w:r>
      <w:r w:rsidR="00C5787A">
        <w:rPr>
          <w:rFonts w:ascii="Times New Roman" w:hAnsi="Times New Roman" w:cs="Times New Roman"/>
          <w:sz w:val="28"/>
          <w:szCs w:val="28"/>
        </w:rPr>
        <w:t xml:space="preserve">У этой </w:t>
      </w:r>
      <w:proofErr w:type="spellStart"/>
      <w:r w:rsidR="00C5787A">
        <w:rPr>
          <w:rFonts w:ascii="Times New Roman" w:hAnsi="Times New Roman" w:cs="Times New Roman"/>
          <w:sz w:val="28"/>
          <w:szCs w:val="28"/>
        </w:rPr>
        <w:t>десктопной</w:t>
      </w:r>
      <w:proofErr w:type="spellEnd"/>
      <w:r w:rsidR="00C5787A">
        <w:rPr>
          <w:rFonts w:ascii="Times New Roman" w:hAnsi="Times New Roman" w:cs="Times New Roman"/>
          <w:sz w:val="28"/>
          <w:szCs w:val="28"/>
        </w:rPr>
        <w:t xml:space="preserve"> программы интуитивно понятный интерфейс. Его освоение – дело нескольких минут.</w:t>
      </w:r>
    </w:p>
    <w:p w:rsidR="002D22BF" w:rsidRPr="006A12E5" w:rsidRDefault="006368AF" w:rsidP="00077C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Давайте откроем наш файл </w:t>
      </w:r>
      <w:r w:rsidRPr="00C23A0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'</w:t>
      </w:r>
      <w:r w:rsidRPr="00C23A0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products</w:t>
      </w:r>
      <w:r w:rsidRPr="00C23A0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.</w:t>
      </w:r>
      <w:proofErr w:type="spellStart"/>
      <w:r w:rsidRPr="00C23A0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sqlite</w:t>
      </w:r>
      <w:proofErr w:type="spellEnd"/>
      <w:r w:rsidRPr="00C23A06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'</w:t>
      </w:r>
      <w:r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382539">
        <w:rPr>
          <w:rFonts w:ascii="Times New Roman" w:hAnsi="Times New Roman" w:cs="Times New Roman"/>
          <w:sz w:val="28"/>
          <w:szCs w:val="28"/>
        </w:rPr>
        <w:t>посмотрим,</w:t>
      </w:r>
      <w:r>
        <w:rPr>
          <w:rFonts w:ascii="Times New Roman" w:hAnsi="Times New Roman" w:cs="Times New Roman"/>
          <w:sz w:val="28"/>
          <w:szCs w:val="28"/>
        </w:rPr>
        <w:t xml:space="preserve"> что в нем.</w:t>
      </w:r>
      <w:r w:rsidR="00033744" w:rsidRPr="00033744">
        <w:rPr>
          <w:noProof/>
          <w:lang w:eastAsia="ru-RU"/>
        </w:rPr>
        <w:t xml:space="preserve"> </w:t>
      </w:r>
    </w:p>
    <w:p w:rsidR="00683B2A" w:rsidRPr="00BD6B21" w:rsidRDefault="00422589" w:rsidP="009066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базе данных на данный момент у нас три таблицы, из которых данные пока будут только в двух</w:t>
      </w:r>
      <w:r w:rsidRPr="0042258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225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06634">
        <w:rPr>
          <w:rFonts w:ascii="Times New Roman" w:hAnsi="Times New Roman" w:cs="Times New Roman"/>
          <w:sz w:val="28"/>
          <w:szCs w:val="28"/>
        </w:rPr>
        <w:t xml:space="preserve">. Эти данные мы заполним через графический интерфейс программы </w:t>
      </w:r>
      <w:proofErr w:type="spellStart"/>
      <w:r w:rsidR="00906634">
        <w:rPr>
          <w:rFonts w:ascii="Times New Roman" w:hAnsi="Times New Roman" w:cs="Times New Roman"/>
          <w:sz w:val="28"/>
          <w:szCs w:val="28"/>
          <w:lang w:val="en-US"/>
        </w:rPr>
        <w:t>SQLiteStudio</w:t>
      </w:r>
      <w:proofErr w:type="spellEnd"/>
      <w:r w:rsidR="00BD6B21" w:rsidRPr="00BD6B21">
        <w:rPr>
          <w:rFonts w:ascii="Times New Roman" w:hAnsi="Times New Roman" w:cs="Times New Roman"/>
          <w:sz w:val="28"/>
          <w:szCs w:val="28"/>
        </w:rPr>
        <w:t>:</w:t>
      </w:r>
    </w:p>
    <w:p w:rsidR="00906634" w:rsidRPr="00BD6B21" w:rsidRDefault="00BD6B21" w:rsidP="00906634">
      <w:pPr>
        <w:spacing w:line="360" w:lineRule="auto"/>
      </w:pPr>
      <w:r>
        <w:rPr>
          <w:noProof/>
          <w:lang w:eastAsia="ru-RU"/>
        </w:rPr>
        <w:drawing>
          <wp:anchor distT="0" distB="0" distL="114300" distR="114300" simplePos="0" relativeHeight="25180774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35941</wp:posOffset>
            </wp:positionV>
            <wp:extent cx="3690620" cy="1649730"/>
            <wp:effectExtent l="19050" t="19050" r="24130" b="26670"/>
            <wp:wrapTight wrapText="bothSides">
              <wp:wrapPolygon edited="0">
                <wp:start x="-111" y="-249"/>
                <wp:lineTo x="-111" y="21700"/>
                <wp:lineTo x="21630" y="21700"/>
                <wp:lineTo x="21630" y="-249"/>
                <wp:lineTo x="-111" y="-249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620" cy="1649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3B2A" w:rsidRPr="006A12E5" w:rsidRDefault="00683B2A" w:rsidP="00683B2A"/>
    <w:p w:rsidR="00683B2A" w:rsidRPr="006A12E5" w:rsidRDefault="00683B2A" w:rsidP="00683B2A"/>
    <w:p w:rsidR="00683B2A" w:rsidRPr="006A12E5" w:rsidRDefault="00683B2A" w:rsidP="00683B2A"/>
    <w:p w:rsidR="00683B2A" w:rsidRPr="006A12E5" w:rsidRDefault="00683B2A" w:rsidP="00683B2A"/>
    <w:p w:rsidR="00683B2A" w:rsidRPr="006A12E5" w:rsidRDefault="00C13700" w:rsidP="00683B2A">
      <w:r>
        <w:rPr>
          <w:noProof/>
          <w:lang w:eastAsia="ru-RU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299060</wp:posOffset>
            </wp:positionV>
            <wp:extent cx="5422900" cy="1904365"/>
            <wp:effectExtent l="19050" t="19050" r="25400" b="1968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904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3B2A" w:rsidRPr="006A12E5" w:rsidRDefault="00683B2A" w:rsidP="00683B2A"/>
    <w:p w:rsidR="00683B2A" w:rsidRDefault="003C6618" w:rsidP="009134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 наш бот «умеет» работать только с клиентом и реализован интерфейс только для клиента. Со временем в приложение можно будет добавить </w:t>
      </w:r>
      <w:r w:rsidR="00AE2645">
        <w:rPr>
          <w:rFonts w:ascii="Times New Roman" w:hAnsi="Times New Roman" w:cs="Times New Roman"/>
          <w:sz w:val="28"/>
          <w:szCs w:val="28"/>
        </w:rPr>
        <w:t>и другую «роль», например, Администратор и реализовать интерфейс для него.</w:t>
      </w:r>
      <w:r w:rsidR="00F839BE">
        <w:rPr>
          <w:rFonts w:ascii="Times New Roman" w:hAnsi="Times New Roman" w:cs="Times New Roman"/>
          <w:sz w:val="28"/>
          <w:szCs w:val="28"/>
        </w:rPr>
        <w:t xml:space="preserve"> Админ </w:t>
      </w:r>
      <w:r w:rsidR="00334726">
        <w:rPr>
          <w:rFonts w:ascii="Times New Roman" w:hAnsi="Times New Roman" w:cs="Times New Roman"/>
          <w:sz w:val="28"/>
          <w:szCs w:val="28"/>
        </w:rPr>
        <w:t>сможет,</w:t>
      </w:r>
      <w:r w:rsidR="00F839BE">
        <w:rPr>
          <w:rFonts w:ascii="Times New Roman" w:hAnsi="Times New Roman" w:cs="Times New Roman"/>
          <w:sz w:val="28"/>
          <w:szCs w:val="28"/>
        </w:rPr>
        <w:t xml:space="preserve"> используя свой интерфейс, заносить данные в базу.</w:t>
      </w:r>
    </w:p>
    <w:p w:rsidR="00334726" w:rsidRDefault="00551C79" w:rsidP="009134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Вроде мы все настроили и наш проект можно запускать.</w:t>
      </w:r>
    </w:p>
    <w:p w:rsidR="00551C79" w:rsidRDefault="00F85928" w:rsidP="009134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D8D1E36" wp14:editId="69CCE222">
                <wp:simplePos x="0" y="0"/>
                <wp:positionH relativeFrom="margin">
                  <wp:align>center</wp:align>
                </wp:positionH>
                <wp:positionV relativeFrom="paragraph">
                  <wp:posOffset>-514299</wp:posOffset>
                </wp:positionV>
                <wp:extent cx="6659880" cy="9755505"/>
                <wp:effectExtent l="0" t="0" r="26670" b="17145"/>
                <wp:wrapNone/>
                <wp:docPr id="1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3A77F" id="Прямоугольник 12" o:spid="_x0000_s1026" style="position:absolute;margin-left:0;margin-top:-40.5pt;width:524.4pt;height:768.15pt;z-index:251825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D826EA">
        <w:rPr>
          <w:noProof/>
          <w:lang w:eastAsia="ru-RU"/>
        </w:rPr>
        <w:drawing>
          <wp:anchor distT="0" distB="0" distL="114300" distR="114300" simplePos="0" relativeHeight="251812864" behindDoc="0" locked="0" layoutInCell="1" allowOverlap="1" wp14:anchorId="6D742E47" wp14:editId="1D2052CE">
            <wp:simplePos x="0" y="0"/>
            <wp:positionH relativeFrom="margin">
              <wp:align>center</wp:align>
            </wp:positionH>
            <wp:positionV relativeFrom="paragraph">
              <wp:posOffset>411454</wp:posOffset>
            </wp:positionV>
            <wp:extent cx="4827905" cy="1514475"/>
            <wp:effectExtent l="19050" t="19050" r="10795" b="2857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6EA">
        <w:rPr>
          <w:rFonts w:ascii="Times New Roman" w:hAnsi="Times New Roman" w:cs="Times New Roman"/>
          <w:sz w:val="28"/>
          <w:szCs w:val="28"/>
        </w:rPr>
        <w:t>Выбираем категорию товара и получаем</w:t>
      </w:r>
      <w:r w:rsidR="00D826EA" w:rsidRPr="00D826EA">
        <w:rPr>
          <w:rFonts w:ascii="Times New Roman" w:hAnsi="Times New Roman" w:cs="Times New Roman"/>
          <w:sz w:val="28"/>
          <w:szCs w:val="28"/>
        </w:rPr>
        <w:t>:</w:t>
      </w:r>
    </w:p>
    <w:p w:rsidR="00D826EA" w:rsidRPr="00D826EA" w:rsidRDefault="00D826EA" w:rsidP="00913400">
      <w:pPr>
        <w:spacing w:line="360" w:lineRule="auto"/>
      </w:pPr>
    </w:p>
    <w:p w:rsidR="00683B2A" w:rsidRPr="006A12E5" w:rsidRDefault="00683B2A" w:rsidP="00683B2A"/>
    <w:p w:rsidR="00683B2A" w:rsidRPr="006A12E5" w:rsidRDefault="00683B2A" w:rsidP="00683B2A"/>
    <w:p w:rsidR="00683B2A" w:rsidRPr="006A12E5" w:rsidRDefault="00683B2A" w:rsidP="00683B2A"/>
    <w:p w:rsidR="00683B2A" w:rsidRPr="006A12E5" w:rsidRDefault="00683B2A" w:rsidP="00683B2A"/>
    <w:p w:rsidR="00683B2A" w:rsidRPr="006A12E5" w:rsidRDefault="00683B2A" w:rsidP="00683B2A"/>
    <w:p w:rsidR="00683B2A" w:rsidRDefault="00D826EA" w:rsidP="00D826E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 ничего не происходит. Товары выбранной номенклатурной группы не выводятся. </w:t>
      </w:r>
      <w:r w:rsidR="007117D3">
        <w:rPr>
          <w:rFonts w:ascii="Times New Roman" w:hAnsi="Times New Roman" w:cs="Times New Roman"/>
          <w:sz w:val="28"/>
          <w:szCs w:val="28"/>
        </w:rPr>
        <w:t xml:space="preserve">А в </w:t>
      </w:r>
      <w:proofErr w:type="spellStart"/>
      <w:r w:rsidR="007117D3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7117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17D3">
        <w:rPr>
          <w:rFonts w:ascii="Times New Roman" w:hAnsi="Times New Roman" w:cs="Times New Roman"/>
          <w:sz w:val="28"/>
          <w:szCs w:val="28"/>
        </w:rPr>
        <w:t>появляется вот такая ошибка</w:t>
      </w:r>
      <w:r w:rsidR="007117D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117D3" w:rsidRPr="007117D3" w:rsidRDefault="007117D3" w:rsidP="00D826EA">
      <w:pPr>
        <w:spacing w:line="36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251CD2" wp14:editId="4FCF8253">
            <wp:extent cx="5727700" cy="775335"/>
            <wp:effectExtent l="19050" t="19050" r="25400" b="2476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75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3B2A" w:rsidRDefault="007117D3" w:rsidP="001264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17D3">
        <w:rPr>
          <w:rFonts w:ascii="Times New Roman" w:hAnsi="Times New Roman" w:cs="Times New Roman"/>
          <w:sz w:val="28"/>
          <w:szCs w:val="28"/>
        </w:rPr>
        <w:t>Нам</w:t>
      </w:r>
      <w:r w:rsidR="00F63689" w:rsidRPr="00F63689">
        <w:rPr>
          <w:rFonts w:ascii="Times New Roman" w:hAnsi="Times New Roman" w:cs="Times New Roman"/>
          <w:sz w:val="28"/>
          <w:szCs w:val="28"/>
        </w:rPr>
        <w:t xml:space="preserve"> </w:t>
      </w:r>
      <w:r w:rsidR="00F63689">
        <w:rPr>
          <w:rFonts w:ascii="Times New Roman" w:hAnsi="Times New Roman" w:cs="Times New Roman"/>
          <w:sz w:val="28"/>
          <w:szCs w:val="28"/>
        </w:rPr>
        <w:t>говорят, что как будто проблема со связями между таблицами категорий и продуктов.</w:t>
      </w:r>
      <w:r w:rsidR="00CB6A96">
        <w:rPr>
          <w:rFonts w:ascii="Times New Roman" w:hAnsi="Times New Roman" w:cs="Times New Roman"/>
          <w:sz w:val="28"/>
          <w:szCs w:val="28"/>
        </w:rPr>
        <w:t xml:space="preserve"> Хотя вроде связи эти в таблицах в </w:t>
      </w:r>
      <w:proofErr w:type="spellStart"/>
      <w:r w:rsidR="00CB6A96">
        <w:rPr>
          <w:rFonts w:ascii="Times New Roman" w:hAnsi="Times New Roman" w:cs="Times New Roman"/>
          <w:sz w:val="28"/>
          <w:szCs w:val="28"/>
          <w:lang w:val="en-US"/>
        </w:rPr>
        <w:t>SQLiteStudio</w:t>
      </w:r>
      <w:proofErr w:type="spellEnd"/>
      <w:r w:rsidR="00CB6A96" w:rsidRPr="00CB6A96">
        <w:rPr>
          <w:rFonts w:ascii="Times New Roman" w:hAnsi="Times New Roman" w:cs="Times New Roman"/>
          <w:sz w:val="28"/>
          <w:szCs w:val="28"/>
        </w:rPr>
        <w:t xml:space="preserve"> </w:t>
      </w:r>
      <w:r w:rsidR="00CB6A96">
        <w:rPr>
          <w:rFonts w:ascii="Times New Roman" w:hAnsi="Times New Roman" w:cs="Times New Roman"/>
          <w:sz w:val="28"/>
          <w:szCs w:val="28"/>
        </w:rPr>
        <w:t>видны.</w:t>
      </w:r>
    </w:p>
    <w:p w:rsidR="00126446" w:rsidRDefault="00126446" w:rsidP="001264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чем тогда дело</w:t>
      </w:r>
      <w:r w:rsidRPr="00126446">
        <w:rPr>
          <w:rFonts w:ascii="Times New Roman" w:hAnsi="Times New Roman" w:cs="Times New Roman"/>
          <w:sz w:val="28"/>
          <w:szCs w:val="28"/>
        </w:rPr>
        <w:t xml:space="preserve">? </w:t>
      </w:r>
      <w:r>
        <w:rPr>
          <w:rFonts w:ascii="Times New Roman" w:hAnsi="Times New Roman" w:cs="Times New Roman"/>
          <w:sz w:val="28"/>
          <w:szCs w:val="28"/>
        </w:rPr>
        <w:t>Значит мы где-то допустили ошибку</w:t>
      </w:r>
      <w:r w:rsidRPr="00126446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126446" w:rsidRDefault="00E2118E" w:rsidP="001264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Вспомним, что мы работаем с базой данных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E21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E2118E">
        <w:rPr>
          <w:rFonts w:ascii="Times New Roman" w:hAnsi="Times New Roman" w:cs="Times New Roman"/>
          <w:sz w:val="28"/>
          <w:szCs w:val="28"/>
        </w:rPr>
        <w:t>.</w:t>
      </w:r>
    </w:p>
    <w:p w:rsidR="001A4535" w:rsidRDefault="001A4535" w:rsidP="001264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вот такой момент</w:t>
      </w:r>
      <w:r w:rsidR="003B198F" w:rsidRPr="003B198F">
        <w:rPr>
          <w:rFonts w:ascii="Times New Roman" w:hAnsi="Times New Roman" w:cs="Times New Roman"/>
          <w:sz w:val="28"/>
          <w:szCs w:val="28"/>
        </w:rPr>
        <w:t xml:space="preserve">. </w:t>
      </w:r>
      <w:r w:rsidR="003B198F">
        <w:rPr>
          <w:rFonts w:ascii="Times New Roman" w:hAnsi="Times New Roman" w:cs="Times New Roman"/>
          <w:sz w:val="28"/>
          <w:szCs w:val="28"/>
        </w:rPr>
        <w:t>В каждом файле с моделями мы выполняем вот такую команду</w:t>
      </w:r>
      <w:r w:rsidR="003B198F" w:rsidRPr="003B198F">
        <w:rPr>
          <w:rFonts w:ascii="Times New Roman" w:hAnsi="Times New Roman" w:cs="Times New Roman"/>
          <w:sz w:val="28"/>
          <w:szCs w:val="28"/>
        </w:rPr>
        <w:t>:</w:t>
      </w:r>
    </w:p>
    <w:p w:rsidR="003B198F" w:rsidRPr="00752D55" w:rsidRDefault="003B198F" w:rsidP="003B19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752D5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Base</w:t>
      </w:r>
      <w:proofErr w:type="spellEnd"/>
      <w:r w:rsidRPr="00752D5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752D5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declarative_</w:t>
      </w:r>
      <w:proofErr w:type="gramStart"/>
      <w:r w:rsidRPr="00752D5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base</w:t>
      </w:r>
      <w:proofErr w:type="spellEnd"/>
      <w:r w:rsidRPr="00752D5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752D5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3B198F" w:rsidRDefault="003B198F" w:rsidP="001264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B198F" w:rsidRDefault="003B198F" w:rsidP="001264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этого класса наследуются все наши классы-модели. Кроме того, в </w:t>
      </w:r>
      <w:r w:rsidR="00B12DD4">
        <w:rPr>
          <w:rFonts w:ascii="Times New Roman" w:hAnsi="Times New Roman" w:cs="Times New Roman"/>
          <w:sz w:val="28"/>
          <w:szCs w:val="28"/>
        </w:rPr>
        <w:t>модуле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D55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dbalchemy</w:t>
      </w:r>
      <w:proofErr w:type="spellEnd"/>
      <w:r w:rsidRPr="00752D55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752D55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752D55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тоже есть такая команда, а также команда</w:t>
      </w:r>
      <w:r w:rsidRPr="003B198F">
        <w:rPr>
          <w:rFonts w:ascii="Times New Roman" w:hAnsi="Times New Roman" w:cs="Times New Roman"/>
          <w:sz w:val="28"/>
          <w:szCs w:val="28"/>
        </w:rPr>
        <w:t>:</w:t>
      </w:r>
    </w:p>
    <w:p w:rsidR="003B198F" w:rsidRPr="00752D55" w:rsidRDefault="003B198F" w:rsidP="003B19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752D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Base.metadata.create_</w:t>
      </w:r>
      <w:proofErr w:type="gramStart"/>
      <w:r w:rsidRPr="00752D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</w:t>
      </w:r>
      <w:proofErr w:type="spellEnd"/>
      <w:r w:rsidRPr="00752D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752D5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52D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.engine</w:t>
      </w:r>
      <w:proofErr w:type="spellEnd"/>
      <w:r w:rsidRPr="00752D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3B198F" w:rsidRDefault="003B198F" w:rsidP="0012644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B198F" w:rsidRDefault="00017D09" w:rsidP="001264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F3E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81E35C6" wp14:editId="1A01DE73">
                <wp:simplePos x="0" y="0"/>
                <wp:positionH relativeFrom="margin">
                  <wp:posOffset>-470205</wp:posOffset>
                </wp:positionH>
                <wp:positionV relativeFrom="paragraph">
                  <wp:posOffset>-488213</wp:posOffset>
                </wp:positionV>
                <wp:extent cx="6660000" cy="9756000"/>
                <wp:effectExtent l="0" t="0" r="26670" b="17145"/>
                <wp:wrapNone/>
                <wp:docPr id="5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34E77" id="Прямоугольник 12" o:spid="_x0000_s1026" style="position:absolute;margin-left:-37pt;margin-top:-38.45pt;width:524.4pt;height:768.2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OVz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="003B198F">
        <w:rPr>
          <w:rFonts w:ascii="Times New Roman" w:hAnsi="Times New Roman" w:cs="Times New Roman"/>
          <w:sz w:val="28"/>
          <w:szCs w:val="28"/>
        </w:rPr>
        <w:t>По сути, мы выполняем генерацию структу</w:t>
      </w:r>
      <w:r w:rsidR="00B577BE">
        <w:rPr>
          <w:rFonts w:ascii="Times New Roman" w:hAnsi="Times New Roman" w:cs="Times New Roman"/>
          <w:sz w:val="28"/>
          <w:szCs w:val="28"/>
        </w:rPr>
        <w:t xml:space="preserve">ры всех таблиц базы данных. Это похоже на выполнение миграций в </w:t>
      </w:r>
      <w:r w:rsidR="00B577BE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B577BE">
        <w:rPr>
          <w:rFonts w:ascii="Times New Roman" w:hAnsi="Times New Roman" w:cs="Times New Roman"/>
          <w:sz w:val="28"/>
          <w:szCs w:val="28"/>
        </w:rPr>
        <w:t xml:space="preserve"> </w:t>
      </w:r>
      <w:r w:rsidR="00B577BE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B577BE" w:rsidRPr="00B577BE">
        <w:rPr>
          <w:rFonts w:ascii="Times New Roman" w:hAnsi="Times New Roman" w:cs="Times New Roman"/>
          <w:sz w:val="28"/>
          <w:szCs w:val="28"/>
        </w:rPr>
        <w:t xml:space="preserve">, </w:t>
      </w:r>
      <w:r w:rsidR="00B577BE">
        <w:rPr>
          <w:rFonts w:ascii="Times New Roman" w:hAnsi="Times New Roman" w:cs="Times New Roman"/>
          <w:sz w:val="28"/>
          <w:szCs w:val="28"/>
        </w:rPr>
        <w:t>когда структура моделей переносится на структуру базы данных.</w:t>
      </w:r>
    </w:p>
    <w:p w:rsidR="00B35873" w:rsidRDefault="00C7726F" w:rsidP="001264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нашем случае важно, чтобы вся работа осуществлялась через один и тот же объект </w:t>
      </w:r>
      <w:r w:rsidRPr="00017D09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Base</w:t>
      </w:r>
      <w:r w:rsidRPr="00C7726F">
        <w:rPr>
          <w:rFonts w:ascii="Times New Roman" w:hAnsi="Times New Roman" w:cs="Times New Roman"/>
          <w:sz w:val="28"/>
          <w:szCs w:val="28"/>
        </w:rPr>
        <w:t>.</w:t>
      </w:r>
    </w:p>
    <w:p w:rsidR="00C7726F" w:rsidRDefault="00C7726F" w:rsidP="001264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нужно не в каждом файле отдельно вызывать </w:t>
      </w:r>
    </w:p>
    <w:p w:rsidR="00C7726F" w:rsidRPr="003B198F" w:rsidRDefault="00C7726F" w:rsidP="00C772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proofErr w:type="spellStart"/>
      <w:r w:rsidRPr="003B198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Base</w:t>
      </w:r>
      <w:proofErr w:type="spellEnd"/>
      <w:r w:rsidRPr="003B198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3B198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declarative_</w:t>
      </w:r>
      <w:proofErr w:type="gramStart"/>
      <w:r w:rsidRPr="003B198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base</w:t>
      </w:r>
      <w:proofErr w:type="spellEnd"/>
      <w:r w:rsidRPr="003B198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gramEnd"/>
      <w:r w:rsidRPr="003B198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</w:t>
      </w:r>
    </w:p>
    <w:p w:rsidR="00C7726F" w:rsidRDefault="00C7726F" w:rsidP="001264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7726F" w:rsidRPr="00C7726F" w:rsidRDefault="00C7726F" w:rsidP="001264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сделать это в одном общем файле, а потом </w:t>
      </w:r>
      <w:r w:rsidR="00017D09">
        <w:rPr>
          <w:rFonts w:ascii="Times New Roman" w:hAnsi="Times New Roman" w:cs="Times New Roman"/>
          <w:sz w:val="28"/>
          <w:szCs w:val="28"/>
        </w:rPr>
        <w:t>выполнить</w:t>
      </w:r>
      <w:r>
        <w:rPr>
          <w:rFonts w:ascii="Times New Roman" w:hAnsi="Times New Roman" w:cs="Times New Roman"/>
          <w:sz w:val="28"/>
          <w:szCs w:val="28"/>
        </w:rPr>
        <w:t xml:space="preserve"> импорт.</w:t>
      </w:r>
    </w:p>
    <w:p w:rsidR="0019292E" w:rsidRPr="003807BC" w:rsidRDefault="003807BC" w:rsidP="00683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в </w:t>
      </w:r>
      <w:r w:rsidR="00017D09">
        <w:rPr>
          <w:rFonts w:ascii="Times New Roman" w:hAnsi="Times New Roman" w:cs="Times New Roman"/>
          <w:sz w:val="28"/>
          <w:szCs w:val="28"/>
        </w:rPr>
        <w:t>директории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7D09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data</w:t>
      </w:r>
      <w:r w:rsidRPr="00017D09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017D09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base</w:t>
      </w:r>
      <w:r w:rsidRPr="00017D0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="00B12DD4">
        <w:rPr>
          <w:rFonts w:ascii="Times New Roman" w:hAnsi="Times New Roman" w:cs="Times New Roman"/>
          <w:sz w:val="28"/>
          <w:szCs w:val="28"/>
        </w:rPr>
        <w:t>модуль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7D09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db</w:t>
      </w:r>
      <w:r w:rsidR="007D4411" w:rsidRPr="00017D09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core</w:t>
      </w:r>
      <w:proofErr w:type="spellEnd"/>
      <w:r w:rsidRPr="00017D09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017D09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3807BC">
        <w:rPr>
          <w:rFonts w:ascii="Times New Roman" w:hAnsi="Times New Roman" w:cs="Times New Roman"/>
          <w:sz w:val="28"/>
          <w:szCs w:val="28"/>
        </w:rPr>
        <w:t>.</w:t>
      </w:r>
      <w:r w:rsidR="007D4411" w:rsidRPr="007D44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D4411" w:rsidRDefault="007D4411" w:rsidP="007D4411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467AA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467AA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467AA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step_4/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data_base</w:t>
      </w:r>
      <w:r w:rsidRPr="00467AA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dbcore</w:t>
      </w:r>
      <w:r w:rsidRPr="00467AA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7D4411" w:rsidRPr="007D4411" w:rsidRDefault="007D4411" w:rsidP="007D44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7D44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7D44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7D44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sqlalchemy.ext.declarative</w:t>
      </w:r>
      <w:proofErr w:type="spellEnd"/>
      <w:r w:rsidRPr="007D44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D44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7D44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declarative_base</w:t>
      </w:r>
      <w:proofErr w:type="spellEnd"/>
      <w:r w:rsidRPr="007D44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D441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7D441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инициализация</w:t>
      </w:r>
      <w:r w:rsidRPr="007D441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441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декларативного</w:t>
      </w:r>
      <w:r w:rsidRPr="007D441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441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стиля</w:t>
      </w:r>
      <w:r w:rsidRPr="007D441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441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7D441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441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БД</w:t>
      </w:r>
      <w:r w:rsidRPr="007D441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D44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Base = </w:t>
      </w:r>
      <w:proofErr w:type="spellStart"/>
      <w:r w:rsidRPr="007D44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declarative_base</w:t>
      </w:r>
      <w:proofErr w:type="spellEnd"/>
      <w:r w:rsidRPr="007D441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683B2A" w:rsidRDefault="004D06AC" w:rsidP="004D06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Pr="004D06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D06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2DD4">
        <w:rPr>
          <w:rFonts w:ascii="Times New Roman" w:hAnsi="Times New Roman" w:cs="Times New Roman"/>
          <w:sz w:val="28"/>
          <w:szCs w:val="28"/>
        </w:rPr>
        <w:t>модулях</w:t>
      </w:r>
      <w:r w:rsidRPr="004D06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0AA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category.py</w:t>
      </w:r>
      <w:r w:rsidRPr="004D06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90AA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order.py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90AA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product.py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90AA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dbalchemy.py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убираем</w:t>
      </w:r>
      <w:r w:rsidRPr="004D06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D06AC" w:rsidRPr="004D06AC" w:rsidRDefault="004D06AC" w:rsidP="004D06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4D06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4D06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4D06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sqlalchemy.ext.declarative</w:t>
      </w:r>
      <w:proofErr w:type="spellEnd"/>
      <w:r w:rsidRPr="004D06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D06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4D06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declarative_base</w:t>
      </w:r>
      <w:proofErr w:type="spellEnd"/>
    </w:p>
    <w:p w:rsidR="004D06AC" w:rsidRPr="00104C40" w:rsidRDefault="004D06AC" w:rsidP="004D06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D06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Base</w:t>
      </w:r>
      <w:r w:rsidRPr="00104C4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4D06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declarative</w:t>
      </w:r>
      <w:r w:rsidRPr="00104C4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proofErr w:type="gramStart"/>
      <w:r w:rsidRPr="004D06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base</w:t>
      </w:r>
      <w:proofErr w:type="spellEnd"/>
      <w:r w:rsidRPr="00104C4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proofErr w:type="gramEnd"/>
    </w:p>
    <w:p w:rsidR="00683B2A" w:rsidRPr="00890AAA" w:rsidRDefault="004D06AC" w:rsidP="00683B2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890A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заменяем</w:t>
      </w:r>
      <w:r w:rsidRPr="00890A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890A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890AA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D0F2C" w:rsidRPr="008C3436" w:rsidRDefault="009D0F2C" w:rsidP="009D0F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8C34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8C34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8C34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data_base.dbcore</w:t>
      </w:r>
      <w:proofErr w:type="spellEnd"/>
      <w:r w:rsidRPr="008C34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C343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8C34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Base</w:t>
      </w:r>
    </w:p>
    <w:p w:rsidR="00890AAA" w:rsidRPr="00890AAA" w:rsidRDefault="00890AAA" w:rsidP="00890AAA">
      <w:pPr>
        <w:rPr>
          <w:rFonts w:ascii="Times New Roman" w:hAnsi="Times New Roman" w:cs="Times New Roman"/>
          <w:sz w:val="28"/>
          <w:szCs w:val="28"/>
        </w:rPr>
      </w:pPr>
      <w:r w:rsidRPr="00890AAA">
        <w:rPr>
          <w:rFonts w:ascii="Times New Roman" w:hAnsi="Times New Roman" w:cs="Times New Roman"/>
          <w:sz w:val="28"/>
          <w:szCs w:val="28"/>
        </w:rPr>
        <w:t>Теперь все работает:</w:t>
      </w:r>
    </w:p>
    <w:p w:rsidR="004D06AC" w:rsidRPr="00D41424" w:rsidRDefault="00890AAA" w:rsidP="00683B2A">
      <w:r>
        <w:rPr>
          <w:noProof/>
          <w:lang w:eastAsia="ru-RU"/>
        </w:rPr>
        <w:drawing>
          <wp:anchor distT="0" distB="0" distL="114300" distR="114300" simplePos="0" relativeHeight="251827200" behindDoc="0" locked="0" layoutInCell="1" allowOverlap="1" wp14:anchorId="37742171" wp14:editId="7D33B673">
            <wp:simplePos x="0" y="0"/>
            <wp:positionH relativeFrom="margin">
              <wp:align>center</wp:align>
            </wp:positionH>
            <wp:positionV relativeFrom="paragraph">
              <wp:posOffset>26213</wp:posOffset>
            </wp:positionV>
            <wp:extent cx="2555240" cy="1871980"/>
            <wp:effectExtent l="19050" t="19050" r="16510" b="1397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1871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5008" w:rsidRPr="00D41424" w:rsidRDefault="00725008" w:rsidP="00683B2A"/>
    <w:p w:rsidR="00683B2A" w:rsidRPr="00D41424" w:rsidRDefault="00683B2A" w:rsidP="00683B2A"/>
    <w:p w:rsidR="00683B2A" w:rsidRPr="00D41424" w:rsidRDefault="00683B2A" w:rsidP="00683B2A"/>
    <w:p w:rsidR="00683B2A" w:rsidRPr="00D41424" w:rsidRDefault="00683B2A" w:rsidP="00683B2A"/>
    <w:p w:rsidR="00683B2A" w:rsidRPr="00D41424" w:rsidRDefault="00683B2A" w:rsidP="00683B2A"/>
    <w:p w:rsidR="00683B2A" w:rsidRPr="00D41424" w:rsidRDefault="00683B2A" w:rsidP="00683B2A"/>
    <w:p w:rsidR="00314D77" w:rsidRPr="00D41424" w:rsidRDefault="00D41424" w:rsidP="004241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выполнить нажатие на кнопки «Бакалея» и «Мороженое», увидим список товаров для этих категорий. Все работает</w:t>
      </w:r>
      <w:r w:rsidR="00B12DD4">
        <w:rPr>
          <w:rFonts w:ascii="Times New Roman" w:hAnsi="Times New Roman" w:cs="Times New Roman"/>
          <w:sz w:val="28"/>
          <w:szCs w:val="28"/>
        </w:rPr>
        <w:t>.</w:t>
      </w:r>
    </w:p>
    <w:p w:rsidR="00683B2A" w:rsidRPr="00727ACB" w:rsidRDefault="00D41424" w:rsidP="00683B2A">
      <w:r w:rsidRPr="001F3E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869353A" wp14:editId="672BB188">
                <wp:simplePos x="0" y="0"/>
                <wp:positionH relativeFrom="margin">
                  <wp:align>center</wp:align>
                </wp:positionH>
                <wp:positionV relativeFrom="paragraph">
                  <wp:posOffset>-455015</wp:posOffset>
                </wp:positionV>
                <wp:extent cx="6660000" cy="9756000"/>
                <wp:effectExtent l="0" t="0" r="26670" b="17145"/>
                <wp:wrapNone/>
                <wp:docPr id="1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9CAB5" id="Прямоугольник 12" o:spid="_x0000_s1026" style="position:absolute;margin-left:0;margin-top:-35.85pt;width:524.4pt;height:768.2pt;z-index:251820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</w:p>
    <w:p w:rsidR="00165112" w:rsidRPr="00727ACB" w:rsidRDefault="00165112" w:rsidP="00727ACB">
      <w:pPr>
        <w:sectPr w:rsidR="00165112" w:rsidRPr="00727ACB" w:rsidSect="00E65EE1">
          <w:footerReference w:type="default" r:id="rId22"/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6512AE" w:rsidRPr="008F12F6" w:rsidRDefault="006512AE" w:rsidP="00625DD9">
      <w:pPr>
        <w:pStyle w:val="1"/>
        <w:spacing w:before="0"/>
        <w:rPr>
          <w:noProof/>
        </w:rPr>
      </w:pPr>
      <w:bookmarkStart w:id="5" w:name="_Toc79588296"/>
      <w:r w:rsidRPr="00CE1E92">
        <w:rPr>
          <w:noProof/>
          <w:sz w:val="36"/>
          <w:szCs w:val="36"/>
          <w:lang w:eastAsia="ru-RU"/>
        </w:rPr>
        <w:lastRenderedPageBreak/>
        <w:drawing>
          <wp:anchor distT="0" distB="0" distL="114300" distR="114300" simplePos="0" relativeHeight="251656191" behindDoc="1" locked="0" layoutInCell="1" allowOverlap="1" wp14:anchorId="2B96F077" wp14:editId="5893C1FF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7923">
        <w:rPr>
          <w:caps w:val="0"/>
          <w:noProof/>
        </w:rPr>
        <w:t>ЗАКЛЮЧЕНИЕ</w:t>
      </w:r>
      <w:bookmarkEnd w:id="5"/>
    </w:p>
    <w:p w:rsidR="00576B76" w:rsidRPr="008F12F6" w:rsidRDefault="00576B76" w:rsidP="00706D60">
      <w:pPr>
        <w:rPr>
          <w:noProof/>
        </w:rPr>
      </w:pPr>
    </w:p>
    <w:p w:rsidR="00873804" w:rsidRPr="00B21371" w:rsidRDefault="00532B19" w:rsidP="00B21371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Теперь наш проект «умеет» работать с базой данных. Мы можем просматривать список товаров, входящих в каждую категорию. Используя возможности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Telegram</w:t>
      </w:r>
      <w:r w:rsidRPr="00532B19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Bot</w:t>
      </w:r>
      <w:r w:rsidRPr="00532B19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API</w:t>
      </w:r>
      <w:r w:rsidRPr="00532B19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и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SQLAlchemy</w:t>
      </w:r>
      <w:r w:rsidRPr="00532B19">
        <w:rPr>
          <w:rFonts w:ascii="Times New Roman" w:hAnsi="Times New Roman" w:cs="Times New Roman"/>
          <w:noProof/>
          <w:sz w:val="26"/>
          <w:szCs w:val="26"/>
        </w:rPr>
        <w:t xml:space="preserve">, </w:t>
      </w:r>
      <w:r>
        <w:rPr>
          <w:rFonts w:ascii="Times New Roman" w:hAnsi="Times New Roman" w:cs="Times New Roman"/>
          <w:noProof/>
          <w:sz w:val="26"/>
          <w:szCs w:val="26"/>
        </w:rPr>
        <w:t>мы реализовали привычный вывод содержимого таблиц</w:t>
      </w:r>
      <w:r w:rsidR="00B21371" w:rsidRPr="00B2137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B21371">
        <w:rPr>
          <w:rFonts w:ascii="Times New Roman" w:hAnsi="Times New Roman" w:cs="Times New Roman"/>
          <w:noProof/>
          <w:sz w:val="26"/>
          <w:szCs w:val="26"/>
        </w:rPr>
        <w:t>через графический интерфейс бота</w:t>
      </w:r>
      <w:r>
        <w:rPr>
          <w:rFonts w:ascii="Times New Roman" w:hAnsi="Times New Roman" w:cs="Times New Roman"/>
          <w:noProof/>
          <w:sz w:val="26"/>
          <w:szCs w:val="26"/>
        </w:rPr>
        <w:t>.</w:t>
      </w:r>
    </w:p>
    <w:bookmarkStart w:id="6" w:name="_Toc79588297" w:displacedByCustomXml="next"/>
    <w:sdt>
      <w:sdtPr>
        <w:rPr>
          <w:noProof/>
        </w:rPr>
        <w:id w:val="1294792114"/>
        <w:placeholder>
          <w:docPart w:val="AD1C414357164ABFB2A65AD0D090C91A"/>
        </w:placeholder>
        <w:temporary/>
        <w:showingPlcHdr/>
        <w15:appearance w15:val="hidden"/>
      </w:sdtPr>
      <w:sdtEndPr/>
      <w:sdtContent>
        <w:p w:rsidR="00873804" w:rsidRPr="00D96DB1" w:rsidRDefault="00706D60" w:rsidP="00706D60">
          <w:pPr>
            <w:pStyle w:val="21"/>
            <w:rPr>
              <w:noProof/>
            </w:rPr>
          </w:pPr>
          <w:r w:rsidRPr="00CE1E92">
            <w:rPr>
              <w:noProof/>
              <w:lang w:bidi="ru-RU"/>
            </w:rPr>
            <w:t>КЛЮЧЕВЫЕ ВЫВОДЫ</w:t>
          </w:r>
        </w:p>
      </w:sdtContent>
    </w:sdt>
    <w:bookmarkEnd w:id="6" w:displacedByCustomXml="prev"/>
    <w:p w:rsidR="009D72F2" w:rsidRDefault="00DA197F" w:rsidP="00625DD9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Подход, описанный в уроке, напоминает работу с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PyQt</w:t>
      </w:r>
      <w:r w:rsidRPr="00DA197F">
        <w:rPr>
          <w:rFonts w:ascii="Times New Roman" w:hAnsi="Times New Roman" w:cs="Times New Roman"/>
          <w:noProof/>
          <w:sz w:val="26"/>
          <w:szCs w:val="26"/>
        </w:rPr>
        <w:t xml:space="preserve">, </w:t>
      </w:r>
      <w:r>
        <w:rPr>
          <w:rFonts w:ascii="Times New Roman" w:hAnsi="Times New Roman" w:cs="Times New Roman"/>
          <w:noProof/>
          <w:sz w:val="26"/>
          <w:szCs w:val="26"/>
        </w:rPr>
        <w:t>когда при выполнении пользователем действий в графическом интерфейсе происходит удаление одних и размещение других элементов управления (кнопок, полей ввода и т.д.)</w:t>
      </w:r>
    </w:p>
    <w:p w:rsidR="000A25D8" w:rsidRDefault="000A25D8" w:rsidP="00332056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Благодаря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SQLAlchemy</w:t>
      </w:r>
      <w:r w:rsidRPr="000A25D8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мы выполняем запросы любой сложности, но избавлены от необходимости работы с языком запросов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SQL</w:t>
      </w:r>
      <w:r w:rsidRPr="000A25D8">
        <w:rPr>
          <w:rFonts w:ascii="Times New Roman" w:hAnsi="Times New Roman" w:cs="Times New Roman"/>
          <w:noProof/>
          <w:sz w:val="26"/>
          <w:szCs w:val="26"/>
        </w:rPr>
        <w:t>.</w:t>
      </w:r>
      <w:r w:rsidR="00332056" w:rsidRPr="00332056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332056">
        <w:rPr>
          <w:rFonts w:ascii="Times New Roman" w:hAnsi="Times New Roman" w:cs="Times New Roman"/>
          <w:noProof/>
          <w:sz w:val="26"/>
          <w:szCs w:val="26"/>
        </w:rPr>
        <w:t>Но есть некоторые важные особенности работы с данной библиотекой, о которых мы узнали в конце раздела.</w:t>
      </w:r>
    </w:p>
    <w:p w:rsidR="00332056" w:rsidRPr="00332056" w:rsidRDefault="000F71A6" w:rsidP="00332056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Пока мы сделали ограничение, что база данных со всеми таблицами у нас уже есть, но если развивать проект, можно настроить деление на роли</w:t>
      </w:r>
      <w:r w:rsidRPr="000F71A6">
        <w:rPr>
          <w:rFonts w:ascii="Times New Roman" w:hAnsi="Times New Roman" w:cs="Times New Roman"/>
          <w:noProof/>
          <w:sz w:val="26"/>
          <w:szCs w:val="26"/>
        </w:rPr>
        <w:t xml:space="preserve">: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покупатель, админ, менеджер. И настроить для админа графический интерфейс, через который он сможет </w:t>
      </w:r>
      <w:r w:rsidR="00E11CEF">
        <w:rPr>
          <w:rFonts w:ascii="Times New Roman" w:hAnsi="Times New Roman" w:cs="Times New Roman"/>
          <w:noProof/>
          <w:sz w:val="26"/>
          <w:szCs w:val="26"/>
        </w:rPr>
        <w:t>заполнять базу данных.</w:t>
      </w:r>
      <w:r w:rsidR="00160878">
        <w:rPr>
          <w:rFonts w:ascii="Times New Roman" w:hAnsi="Times New Roman" w:cs="Times New Roman"/>
          <w:noProof/>
          <w:sz w:val="26"/>
          <w:szCs w:val="26"/>
        </w:rPr>
        <w:t xml:space="preserve"> Пока же мы работаем с базой данных вручную, через приложение </w:t>
      </w:r>
      <w:r w:rsidR="00160878">
        <w:rPr>
          <w:rFonts w:ascii="Times New Roman" w:hAnsi="Times New Roman" w:cs="Times New Roman"/>
          <w:noProof/>
          <w:sz w:val="26"/>
          <w:szCs w:val="26"/>
          <w:lang w:val="en-US"/>
        </w:rPr>
        <w:t>SQLiteStudio</w:t>
      </w:r>
      <w:r w:rsidR="00160878" w:rsidRPr="00160878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BB19D4" w:rsidRDefault="000251F7" w:rsidP="00BB19D4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8BB497D" wp14:editId="53FF14B4">
                <wp:simplePos x="0" y="0"/>
                <wp:positionH relativeFrom="margin">
                  <wp:align>center</wp:align>
                </wp:positionH>
                <wp:positionV relativeFrom="paragraph">
                  <wp:posOffset>-454761</wp:posOffset>
                </wp:positionV>
                <wp:extent cx="6660000" cy="9756000"/>
                <wp:effectExtent l="0" t="0" r="26670" b="17145"/>
                <wp:wrapNone/>
                <wp:docPr id="30" name="Прямоугольник 3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5505" w:rsidRPr="00F00819" w:rsidRDefault="00E95505" w:rsidP="00E95505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B497D" id="Прямоугольник 30" o:spid="_x0000_s1028" style="position:absolute;left:0;text-align:left;margin-left:0;margin-top:-35.8pt;width:524.4pt;height:768.2pt;z-index:-251609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" filled="f" strokecolor="#2f5496 [2404]" strokeweight="1pt">
                <v:textbox>
                  <w:txbxContent>
                    <w:p w:rsidR="00E95505" w:rsidRPr="00F00819" w:rsidRDefault="00E95505" w:rsidP="00E95505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B19D4">
        <w:rPr>
          <w:rFonts w:ascii="Times New Roman" w:hAnsi="Times New Roman" w:cs="Times New Roman"/>
          <w:noProof/>
          <w:sz w:val="26"/>
          <w:szCs w:val="26"/>
        </w:rPr>
        <w:t xml:space="preserve">Текущая структура </w:t>
      </w:r>
      <w:r w:rsidR="00152E4A">
        <w:rPr>
          <w:rFonts w:ascii="Times New Roman" w:hAnsi="Times New Roman" w:cs="Times New Roman"/>
          <w:noProof/>
          <w:sz w:val="26"/>
          <w:szCs w:val="26"/>
        </w:rPr>
        <w:t xml:space="preserve">разрабатываемого </w:t>
      </w:r>
      <w:r w:rsidR="00152E4A">
        <w:rPr>
          <w:rFonts w:ascii="Times New Roman" w:hAnsi="Times New Roman" w:cs="Times New Roman"/>
          <w:noProof/>
          <w:sz w:val="26"/>
          <w:szCs w:val="26"/>
          <w:lang w:val="en-US"/>
        </w:rPr>
        <w:t>Telegram</w:t>
      </w:r>
      <w:r w:rsidR="00152E4A" w:rsidRPr="00152E4A">
        <w:rPr>
          <w:rFonts w:ascii="Times New Roman" w:hAnsi="Times New Roman" w:cs="Times New Roman"/>
          <w:noProof/>
          <w:sz w:val="26"/>
          <w:szCs w:val="26"/>
        </w:rPr>
        <w:t>-</w:t>
      </w:r>
      <w:r w:rsidR="00152E4A">
        <w:rPr>
          <w:rFonts w:ascii="Times New Roman" w:hAnsi="Times New Roman" w:cs="Times New Roman"/>
          <w:noProof/>
          <w:sz w:val="26"/>
          <w:szCs w:val="26"/>
        </w:rPr>
        <w:t xml:space="preserve">бота приведена на </w:t>
      </w:r>
      <w:r w:rsidR="00BB19D4">
        <w:rPr>
          <w:rFonts w:ascii="Times New Roman" w:hAnsi="Times New Roman" w:cs="Times New Roman"/>
          <w:noProof/>
          <w:sz w:val="26"/>
          <w:szCs w:val="26"/>
        </w:rPr>
        <w:t xml:space="preserve">на рис. </w:t>
      </w:r>
      <w:r w:rsidR="00152E4A">
        <w:rPr>
          <w:rFonts w:ascii="Times New Roman" w:hAnsi="Times New Roman" w:cs="Times New Roman"/>
          <w:noProof/>
          <w:sz w:val="26"/>
          <w:szCs w:val="26"/>
        </w:rPr>
        <w:t>1</w:t>
      </w:r>
      <w:r w:rsidR="00BB19D4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6F6C3F" w:rsidRDefault="0005442A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813</wp:posOffset>
            </wp:positionV>
            <wp:extent cx="5731510" cy="3548380"/>
            <wp:effectExtent l="19050" t="19050" r="21590" b="1397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19D4" w:rsidRPr="00BB19D4" w:rsidRDefault="00DA0B78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Рис. </w:t>
      </w:r>
      <w:r w:rsidR="00152E4A">
        <w:rPr>
          <w:rFonts w:ascii="Times New Roman" w:hAnsi="Times New Roman" w:cs="Times New Roman"/>
          <w:noProof/>
          <w:sz w:val="26"/>
          <w:szCs w:val="26"/>
        </w:rPr>
        <w:t>1</w:t>
      </w:r>
      <w:r w:rsidR="00C70ACC">
        <w:rPr>
          <w:rFonts w:ascii="Times New Roman" w:hAnsi="Times New Roman" w:cs="Times New Roman"/>
          <w:noProof/>
          <w:sz w:val="26"/>
          <w:szCs w:val="26"/>
        </w:rPr>
        <w:t xml:space="preserve">. </w:t>
      </w:r>
      <w:r w:rsidR="008F6DD9">
        <w:rPr>
          <w:rFonts w:ascii="Times New Roman" w:hAnsi="Times New Roman" w:cs="Times New Roman"/>
          <w:noProof/>
          <w:sz w:val="26"/>
          <w:szCs w:val="26"/>
        </w:rPr>
        <w:t>С</w:t>
      </w:r>
      <w:r w:rsidR="00C70ACC">
        <w:rPr>
          <w:rFonts w:ascii="Times New Roman" w:hAnsi="Times New Roman" w:cs="Times New Roman"/>
          <w:noProof/>
          <w:sz w:val="26"/>
          <w:szCs w:val="26"/>
        </w:rPr>
        <w:t>тр</w:t>
      </w:r>
      <w:r w:rsidR="008F6DD9">
        <w:rPr>
          <w:rFonts w:ascii="Times New Roman" w:hAnsi="Times New Roman" w:cs="Times New Roman"/>
          <w:noProof/>
          <w:sz w:val="26"/>
          <w:szCs w:val="26"/>
        </w:rPr>
        <w:t>у</w:t>
      </w:r>
      <w:r w:rsidR="00C70ACC">
        <w:rPr>
          <w:rFonts w:ascii="Times New Roman" w:hAnsi="Times New Roman" w:cs="Times New Roman"/>
          <w:noProof/>
          <w:sz w:val="26"/>
          <w:szCs w:val="26"/>
        </w:rPr>
        <w:t xml:space="preserve">ктура проекта </w:t>
      </w:r>
    </w:p>
    <w:p w:rsidR="00966747" w:rsidRPr="00966747" w:rsidRDefault="00966747" w:rsidP="00966747">
      <w:pPr>
        <w:pStyle w:val="a0"/>
        <w:numPr>
          <w:ilvl w:val="0"/>
          <w:numId w:val="0"/>
        </w:numPr>
        <w:ind w:left="360" w:hanging="360"/>
        <w:rPr>
          <w:noProof/>
        </w:rPr>
      </w:pPr>
    </w:p>
    <w:sectPr w:rsidR="00966747" w:rsidRPr="00966747" w:rsidSect="00E65EE1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29E4" w:rsidRDefault="00DD29E4" w:rsidP="00706D60">
      <w:r>
        <w:separator/>
      </w:r>
    </w:p>
  </w:endnote>
  <w:endnote w:type="continuationSeparator" w:id="0">
    <w:p w:rsidR="00DD29E4" w:rsidRDefault="00DD29E4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305139570"/>
      <w:docPartObj>
        <w:docPartGallery w:val="Page Numbers (Bottom of Page)"/>
        <w:docPartUnique/>
      </w:docPartObj>
    </w:sdtPr>
    <w:sdtEndPr/>
    <w:sdtContent>
      <w:p w:rsidR="00DD29E4" w:rsidRPr="00CE1E92" w:rsidRDefault="00DD29E4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033744">
          <w:rPr>
            <w:noProof/>
            <w:lang w:bidi="ru-RU"/>
          </w:rPr>
          <w:t>2</w:t>
        </w:r>
        <w:r w:rsidRPr="00CE1E92">
          <w:rPr>
            <w:noProof/>
            <w:lang w:bidi="ru-RU"/>
          </w:rPr>
          <w:fldChar w:fldCharType="end"/>
        </w:r>
      </w:p>
    </w:sdtContent>
  </w:sdt>
  <w:p w:rsidR="00DD29E4" w:rsidRPr="00CE1E92" w:rsidRDefault="00DD29E4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29E4" w:rsidRDefault="00DD29E4" w:rsidP="00706D60">
      <w:r>
        <w:separator/>
      </w:r>
    </w:p>
  </w:footnote>
  <w:footnote w:type="continuationSeparator" w:id="0">
    <w:p w:rsidR="00DD29E4" w:rsidRDefault="00DD29E4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9"/>
  </w:num>
  <w:num w:numId="4">
    <w:abstractNumId w:val="10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1"/>
  </w:num>
  <w:num w:numId="16">
    <w:abstractNumId w:val="16"/>
  </w:num>
  <w:num w:numId="17">
    <w:abstractNumId w:val="17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7987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1083"/>
    <w:rsid w:val="00017D09"/>
    <w:rsid w:val="00017DEA"/>
    <w:rsid w:val="00020FC9"/>
    <w:rsid w:val="000216A7"/>
    <w:rsid w:val="000251F7"/>
    <w:rsid w:val="00033744"/>
    <w:rsid w:val="0003380F"/>
    <w:rsid w:val="00035A83"/>
    <w:rsid w:val="000411DF"/>
    <w:rsid w:val="000412D7"/>
    <w:rsid w:val="00042567"/>
    <w:rsid w:val="00042A61"/>
    <w:rsid w:val="000433F6"/>
    <w:rsid w:val="0004628D"/>
    <w:rsid w:val="0005442A"/>
    <w:rsid w:val="00054CDE"/>
    <w:rsid w:val="00061732"/>
    <w:rsid w:val="00062886"/>
    <w:rsid w:val="0006331B"/>
    <w:rsid w:val="00063CA2"/>
    <w:rsid w:val="000675CC"/>
    <w:rsid w:val="00072813"/>
    <w:rsid w:val="00077C4E"/>
    <w:rsid w:val="00080C39"/>
    <w:rsid w:val="0008174B"/>
    <w:rsid w:val="00083C00"/>
    <w:rsid w:val="00092BE7"/>
    <w:rsid w:val="00092FE1"/>
    <w:rsid w:val="000934B2"/>
    <w:rsid w:val="00096680"/>
    <w:rsid w:val="000A13EC"/>
    <w:rsid w:val="000A20BE"/>
    <w:rsid w:val="000A25D8"/>
    <w:rsid w:val="000A3567"/>
    <w:rsid w:val="000B1055"/>
    <w:rsid w:val="000B3283"/>
    <w:rsid w:val="000B5E2F"/>
    <w:rsid w:val="000B7E08"/>
    <w:rsid w:val="000C224D"/>
    <w:rsid w:val="000C3527"/>
    <w:rsid w:val="000C7FDB"/>
    <w:rsid w:val="000D0AF5"/>
    <w:rsid w:val="000E6735"/>
    <w:rsid w:val="000F5CE0"/>
    <w:rsid w:val="000F71A6"/>
    <w:rsid w:val="00100817"/>
    <w:rsid w:val="00101563"/>
    <w:rsid w:val="00104C40"/>
    <w:rsid w:val="00104CC6"/>
    <w:rsid w:val="00110C82"/>
    <w:rsid w:val="001111A3"/>
    <w:rsid w:val="001144E3"/>
    <w:rsid w:val="00117083"/>
    <w:rsid w:val="001234B8"/>
    <w:rsid w:val="00126446"/>
    <w:rsid w:val="00126862"/>
    <w:rsid w:val="001276C5"/>
    <w:rsid w:val="00131B50"/>
    <w:rsid w:val="00135789"/>
    <w:rsid w:val="00135B81"/>
    <w:rsid w:val="00136DDD"/>
    <w:rsid w:val="0014034A"/>
    <w:rsid w:val="00143E97"/>
    <w:rsid w:val="00152E4A"/>
    <w:rsid w:val="0015367B"/>
    <w:rsid w:val="00156E53"/>
    <w:rsid w:val="00160878"/>
    <w:rsid w:val="001610EE"/>
    <w:rsid w:val="00161201"/>
    <w:rsid w:val="00163624"/>
    <w:rsid w:val="00163EF7"/>
    <w:rsid w:val="00165112"/>
    <w:rsid w:val="00180DC3"/>
    <w:rsid w:val="00181DC0"/>
    <w:rsid w:val="00181F19"/>
    <w:rsid w:val="00183090"/>
    <w:rsid w:val="00184A71"/>
    <w:rsid w:val="0018646B"/>
    <w:rsid w:val="0019292E"/>
    <w:rsid w:val="00193A86"/>
    <w:rsid w:val="00196543"/>
    <w:rsid w:val="00197DFC"/>
    <w:rsid w:val="001A0417"/>
    <w:rsid w:val="001A4535"/>
    <w:rsid w:val="001A46CC"/>
    <w:rsid w:val="001A70F2"/>
    <w:rsid w:val="001B2514"/>
    <w:rsid w:val="001C1ABE"/>
    <w:rsid w:val="001C2AF9"/>
    <w:rsid w:val="001C3184"/>
    <w:rsid w:val="001C608F"/>
    <w:rsid w:val="001D674B"/>
    <w:rsid w:val="001D6DFE"/>
    <w:rsid w:val="001E046F"/>
    <w:rsid w:val="001E5B3B"/>
    <w:rsid w:val="001E61E5"/>
    <w:rsid w:val="001E6A09"/>
    <w:rsid w:val="001E71C2"/>
    <w:rsid w:val="001F0745"/>
    <w:rsid w:val="001F3EFB"/>
    <w:rsid w:val="002018AA"/>
    <w:rsid w:val="00204BED"/>
    <w:rsid w:val="002115AD"/>
    <w:rsid w:val="00211E86"/>
    <w:rsid w:val="0021343A"/>
    <w:rsid w:val="00215631"/>
    <w:rsid w:val="002166F1"/>
    <w:rsid w:val="00217237"/>
    <w:rsid w:val="0022046C"/>
    <w:rsid w:val="00221AA4"/>
    <w:rsid w:val="00232A6D"/>
    <w:rsid w:val="00232B87"/>
    <w:rsid w:val="002350C3"/>
    <w:rsid w:val="00242862"/>
    <w:rsid w:val="002437EF"/>
    <w:rsid w:val="002441F5"/>
    <w:rsid w:val="00244FB6"/>
    <w:rsid w:val="0024602C"/>
    <w:rsid w:val="00247DCB"/>
    <w:rsid w:val="00255091"/>
    <w:rsid w:val="00261829"/>
    <w:rsid w:val="00272D5C"/>
    <w:rsid w:val="00273185"/>
    <w:rsid w:val="00281161"/>
    <w:rsid w:val="0028122E"/>
    <w:rsid w:val="0028153E"/>
    <w:rsid w:val="002830D0"/>
    <w:rsid w:val="002974C8"/>
    <w:rsid w:val="002A0CCA"/>
    <w:rsid w:val="002A1D6A"/>
    <w:rsid w:val="002A2704"/>
    <w:rsid w:val="002A4CC6"/>
    <w:rsid w:val="002A51B4"/>
    <w:rsid w:val="002A6B56"/>
    <w:rsid w:val="002B0849"/>
    <w:rsid w:val="002B1C0B"/>
    <w:rsid w:val="002B44BE"/>
    <w:rsid w:val="002B5D98"/>
    <w:rsid w:val="002B7817"/>
    <w:rsid w:val="002C5772"/>
    <w:rsid w:val="002C7633"/>
    <w:rsid w:val="002D22BF"/>
    <w:rsid w:val="002D5427"/>
    <w:rsid w:val="002E2CB1"/>
    <w:rsid w:val="002E47E0"/>
    <w:rsid w:val="002E4E9A"/>
    <w:rsid w:val="002E58CD"/>
    <w:rsid w:val="002F1C2E"/>
    <w:rsid w:val="002F2662"/>
    <w:rsid w:val="002F370E"/>
    <w:rsid w:val="002F75B3"/>
    <w:rsid w:val="003024F2"/>
    <w:rsid w:val="00303CF3"/>
    <w:rsid w:val="00310E92"/>
    <w:rsid w:val="003115AA"/>
    <w:rsid w:val="00314D77"/>
    <w:rsid w:val="003161E7"/>
    <w:rsid w:val="003208A4"/>
    <w:rsid w:val="003255EB"/>
    <w:rsid w:val="00331C35"/>
    <w:rsid w:val="00332056"/>
    <w:rsid w:val="00332A66"/>
    <w:rsid w:val="00334726"/>
    <w:rsid w:val="00335490"/>
    <w:rsid w:val="0033744F"/>
    <w:rsid w:val="0034423D"/>
    <w:rsid w:val="00355594"/>
    <w:rsid w:val="0035687C"/>
    <w:rsid w:val="00356EF7"/>
    <w:rsid w:val="00362AA3"/>
    <w:rsid w:val="003637C2"/>
    <w:rsid w:val="00364172"/>
    <w:rsid w:val="003807BC"/>
    <w:rsid w:val="003821B3"/>
    <w:rsid w:val="00382539"/>
    <w:rsid w:val="00382A40"/>
    <w:rsid w:val="0038643C"/>
    <w:rsid w:val="0039075C"/>
    <w:rsid w:val="00390B74"/>
    <w:rsid w:val="00397B4E"/>
    <w:rsid w:val="003A25ED"/>
    <w:rsid w:val="003A4A9B"/>
    <w:rsid w:val="003A590B"/>
    <w:rsid w:val="003A69A7"/>
    <w:rsid w:val="003A7CB2"/>
    <w:rsid w:val="003B198F"/>
    <w:rsid w:val="003B3954"/>
    <w:rsid w:val="003C0057"/>
    <w:rsid w:val="003C36FC"/>
    <w:rsid w:val="003C57DA"/>
    <w:rsid w:val="003C6618"/>
    <w:rsid w:val="003D31C0"/>
    <w:rsid w:val="003D31E0"/>
    <w:rsid w:val="003D3876"/>
    <w:rsid w:val="003D42C6"/>
    <w:rsid w:val="003E170A"/>
    <w:rsid w:val="003E296B"/>
    <w:rsid w:val="003E4BF5"/>
    <w:rsid w:val="003F0E67"/>
    <w:rsid w:val="003F16BA"/>
    <w:rsid w:val="003F18B7"/>
    <w:rsid w:val="003F3629"/>
    <w:rsid w:val="003F3B79"/>
    <w:rsid w:val="00401F51"/>
    <w:rsid w:val="00406FF5"/>
    <w:rsid w:val="00416074"/>
    <w:rsid w:val="00420C76"/>
    <w:rsid w:val="00421937"/>
    <w:rsid w:val="00421FF5"/>
    <w:rsid w:val="00422589"/>
    <w:rsid w:val="004226CD"/>
    <w:rsid w:val="004241E9"/>
    <w:rsid w:val="00430021"/>
    <w:rsid w:val="00430551"/>
    <w:rsid w:val="004305D6"/>
    <w:rsid w:val="004344B3"/>
    <w:rsid w:val="00434E0B"/>
    <w:rsid w:val="004414F1"/>
    <w:rsid w:val="00444828"/>
    <w:rsid w:val="00445C5A"/>
    <w:rsid w:val="00450AE2"/>
    <w:rsid w:val="00453BFD"/>
    <w:rsid w:val="004542A2"/>
    <w:rsid w:val="00456303"/>
    <w:rsid w:val="00460B78"/>
    <w:rsid w:val="00462657"/>
    <w:rsid w:val="00462B4D"/>
    <w:rsid w:val="00467AA3"/>
    <w:rsid w:val="004700B8"/>
    <w:rsid w:val="004913E5"/>
    <w:rsid w:val="00495972"/>
    <w:rsid w:val="00497050"/>
    <w:rsid w:val="00497899"/>
    <w:rsid w:val="004A6C7E"/>
    <w:rsid w:val="004A73C9"/>
    <w:rsid w:val="004B46FF"/>
    <w:rsid w:val="004B51CE"/>
    <w:rsid w:val="004B624E"/>
    <w:rsid w:val="004C46B6"/>
    <w:rsid w:val="004C4864"/>
    <w:rsid w:val="004C5985"/>
    <w:rsid w:val="004D06AC"/>
    <w:rsid w:val="004D183E"/>
    <w:rsid w:val="004E64DD"/>
    <w:rsid w:val="004E68BF"/>
    <w:rsid w:val="004F392D"/>
    <w:rsid w:val="004F5C2C"/>
    <w:rsid w:val="004F6EDD"/>
    <w:rsid w:val="00502D1E"/>
    <w:rsid w:val="00504422"/>
    <w:rsid w:val="005101DB"/>
    <w:rsid w:val="00511AD7"/>
    <w:rsid w:val="00516A03"/>
    <w:rsid w:val="00516FA2"/>
    <w:rsid w:val="00517923"/>
    <w:rsid w:val="0052185E"/>
    <w:rsid w:val="00531CC2"/>
    <w:rsid w:val="00532B19"/>
    <w:rsid w:val="00534E3E"/>
    <w:rsid w:val="005371BD"/>
    <w:rsid w:val="005409BD"/>
    <w:rsid w:val="00542F7A"/>
    <w:rsid w:val="00544B7C"/>
    <w:rsid w:val="0054533A"/>
    <w:rsid w:val="00546FF6"/>
    <w:rsid w:val="00547DE2"/>
    <w:rsid w:val="00550BFA"/>
    <w:rsid w:val="00551C79"/>
    <w:rsid w:val="0055359D"/>
    <w:rsid w:val="005546B7"/>
    <w:rsid w:val="00563240"/>
    <w:rsid w:val="00564BC4"/>
    <w:rsid w:val="00566EDC"/>
    <w:rsid w:val="00570103"/>
    <w:rsid w:val="005740D8"/>
    <w:rsid w:val="00574544"/>
    <w:rsid w:val="00576B76"/>
    <w:rsid w:val="00577971"/>
    <w:rsid w:val="00586D8C"/>
    <w:rsid w:val="0059091B"/>
    <w:rsid w:val="00593F06"/>
    <w:rsid w:val="005A679E"/>
    <w:rsid w:val="005B0FEB"/>
    <w:rsid w:val="005B1F02"/>
    <w:rsid w:val="005B43EE"/>
    <w:rsid w:val="005B5B99"/>
    <w:rsid w:val="005B7B61"/>
    <w:rsid w:val="005B7DBD"/>
    <w:rsid w:val="005B7EC8"/>
    <w:rsid w:val="005C1636"/>
    <w:rsid w:val="005C1B65"/>
    <w:rsid w:val="005C35A4"/>
    <w:rsid w:val="005D1D2D"/>
    <w:rsid w:val="005D217A"/>
    <w:rsid w:val="005D3458"/>
    <w:rsid w:val="005D48DA"/>
    <w:rsid w:val="005D6E21"/>
    <w:rsid w:val="005D7DC2"/>
    <w:rsid w:val="005E0E8F"/>
    <w:rsid w:val="005E2BE2"/>
    <w:rsid w:val="005E640A"/>
    <w:rsid w:val="005E6F09"/>
    <w:rsid w:val="005F0EB8"/>
    <w:rsid w:val="005F1695"/>
    <w:rsid w:val="005F7465"/>
    <w:rsid w:val="00600627"/>
    <w:rsid w:val="0060736F"/>
    <w:rsid w:val="0061149C"/>
    <w:rsid w:val="006200BF"/>
    <w:rsid w:val="006202DF"/>
    <w:rsid w:val="00622E83"/>
    <w:rsid w:val="00623CFC"/>
    <w:rsid w:val="00625DD9"/>
    <w:rsid w:val="0063402A"/>
    <w:rsid w:val="00634296"/>
    <w:rsid w:val="006368AF"/>
    <w:rsid w:val="0064008A"/>
    <w:rsid w:val="00640212"/>
    <w:rsid w:val="00643120"/>
    <w:rsid w:val="006445F9"/>
    <w:rsid w:val="00645724"/>
    <w:rsid w:val="00647881"/>
    <w:rsid w:val="006512AE"/>
    <w:rsid w:val="00652D15"/>
    <w:rsid w:val="00653B6B"/>
    <w:rsid w:val="00655F4A"/>
    <w:rsid w:val="00656438"/>
    <w:rsid w:val="00672303"/>
    <w:rsid w:val="00674444"/>
    <w:rsid w:val="006764E2"/>
    <w:rsid w:val="0067774A"/>
    <w:rsid w:val="006778E3"/>
    <w:rsid w:val="00683B2A"/>
    <w:rsid w:val="006862D1"/>
    <w:rsid w:val="00692D49"/>
    <w:rsid w:val="006A12E5"/>
    <w:rsid w:val="006B126D"/>
    <w:rsid w:val="006B6867"/>
    <w:rsid w:val="006C459E"/>
    <w:rsid w:val="006C6442"/>
    <w:rsid w:val="006D396E"/>
    <w:rsid w:val="006D3FD3"/>
    <w:rsid w:val="006D41EE"/>
    <w:rsid w:val="006D4596"/>
    <w:rsid w:val="006D6A7F"/>
    <w:rsid w:val="006F0334"/>
    <w:rsid w:val="006F2AF4"/>
    <w:rsid w:val="006F5049"/>
    <w:rsid w:val="006F68B3"/>
    <w:rsid w:val="006F6C3F"/>
    <w:rsid w:val="00700F2A"/>
    <w:rsid w:val="0070206E"/>
    <w:rsid w:val="00706D60"/>
    <w:rsid w:val="00710767"/>
    <w:rsid w:val="00710E9A"/>
    <w:rsid w:val="007117D3"/>
    <w:rsid w:val="00712A78"/>
    <w:rsid w:val="00712AA8"/>
    <w:rsid w:val="00714123"/>
    <w:rsid w:val="00721CFA"/>
    <w:rsid w:val="0072308A"/>
    <w:rsid w:val="00725008"/>
    <w:rsid w:val="00725C72"/>
    <w:rsid w:val="00727ACB"/>
    <w:rsid w:val="00731AEB"/>
    <w:rsid w:val="00731EC4"/>
    <w:rsid w:val="0073241F"/>
    <w:rsid w:val="0073372F"/>
    <w:rsid w:val="0074409C"/>
    <w:rsid w:val="0074490A"/>
    <w:rsid w:val="00747ACF"/>
    <w:rsid w:val="00752A1B"/>
    <w:rsid w:val="00752D55"/>
    <w:rsid w:val="007647DF"/>
    <w:rsid w:val="00765B6C"/>
    <w:rsid w:val="00770D3B"/>
    <w:rsid w:val="00775976"/>
    <w:rsid w:val="00780BD8"/>
    <w:rsid w:val="00782003"/>
    <w:rsid w:val="0079171F"/>
    <w:rsid w:val="00792D59"/>
    <w:rsid w:val="0079570F"/>
    <w:rsid w:val="007A2A67"/>
    <w:rsid w:val="007A3AE0"/>
    <w:rsid w:val="007B2946"/>
    <w:rsid w:val="007B3931"/>
    <w:rsid w:val="007C1303"/>
    <w:rsid w:val="007C7BA8"/>
    <w:rsid w:val="007D3BC4"/>
    <w:rsid w:val="007D4411"/>
    <w:rsid w:val="007E363C"/>
    <w:rsid w:val="007E7EB7"/>
    <w:rsid w:val="007F286E"/>
    <w:rsid w:val="00800E1C"/>
    <w:rsid w:val="00803AA6"/>
    <w:rsid w:val="00804C53"/>
    <w:rsid w:val="008060FD"/>
    <w:rsid w:val="00811928"/>
    <w:rsid w:val="00821E61"/>
    <w:rsid w:val="00822333"/>
    <w:rsid w:val="00822DFC"/>
    <w:rsid w:val="0082489B"/>
    <w:rsid w:val="008259BE"/>
    <w:rsid w:val="008327CF"/>
    <w:rsid w:val="00836B0E"/>
    <w:rsid w:val="008538DE"/>
    <w:rsid w:val="00857104"/>
    <w:rsid w:val="00861420"/>
    <w:rsid w:val="008637B4"/>
    <w:rsid w:val="00864EE9"/>
    <w:rsid w:val="00866B2E"/>
    <w:rsid w:val="00867CCF"/>
    <w:rsid w:val="00873804"/>
    <w:rsid w:val="00875493"/>
    <w:rsid w:val="008805CE"/>
    <w:rsid w:val="00882699"/>
    <w:rsid w:val="00883964"/>
    <w:rsid w:val="008908E0"/>
    <w:rsid w:val="00890AAA"/>
    <w:rsid w:val="00893712"/>
    <w:rsid w:val="008A07C0"/>
    <w:rsid w:val="008A34B2"/>
    <w:rsid w:val="008A4C4F"/>
    <w:rsid w:val="008B2D1C"/>
    <w:rsid w:val="008B4CBD"/>
    <w:rsid w:val="008B678D"/>
    <w:rsid w:val="008B6CE3"/>
    <w:rsid w:val="008C3436"/>
    <w:rsid w:val="008C3B6C"/>
    <w:rsid w:val="008D5A54"/>
    <w:rsid w:val="008E1AC6"/>
    <w:rsid w:val="008E1BF3"/>
    <w:rsid w:val="008E4CD9"/>
    <w:rsid w:val="008E68A6"/>
    <w:rsid w:val="008F12F6"/>
    <w:rsid w:val="008F137F"/>
    <w:rsid w:val="008F2C25"/>
    <w:rsid w:val="008F4C83"/>
    <w:rsid w:val="008F6DD9"/>
    <w:rsid w:val="00906634"/>
    <w:rsid w:val="00913400"/>
    <w:rsid w:val="009151C9"/>
    <w:rsid w:val="00917103"/>
    <w:rsid w:val="0092019A"/>
    <w:rsid w:val="0092403F"/>
    <w:rsid w:val="00931B25"/>
    <w:rsid w:val="0093576F"/>
    <w:rsid w:val="00937E1A"/>
    <w:rsid w:val="00941CFF"/>
    <w:rsid w:val="009559D7"/>
    <w:rsid w:val="00960E0D"/>
    <w:rsid w:val="009630F4"/>
    <w:rsid w:val="00966747"/>
    <w:rsid w:val="0096764E"/>
    <w:rsid w:val="0096777A"/>
    <w:rsid w:val="00967F35"/>
    <w:rsid w:val="0097024E"/>
    <w:rsid w:val="00970656"/>
    <w:rsid w:val="00974552"/>
    <w:rsid w:val="0097727E"/>
    <w:rsid w:val="00980229"/>
    <w:rsid w:val="00981471"/>
    <w:rsid w:val="00985C74"/>
    <w:rsid w:val="0099121B"/>
    <w:rsid w:val="009913F2"/>
    <w:rsid w:val="009969F1"/>
    <w:rsid w:val="00997C21"/>
    <w:rsid w:val="009A2443"/>
    <w:rsid w:val="009A4A40"/>
    <w:rsid w:val="009A7E3E"/>
    <w:rsid w:val="009B24E6"/>
    <w:rsid w:val="009B37D4"/>
    <w:rsid w:val="009B3C38"/>
    <w:rsid w:val="009B5BAF"/>
    <w:rsid w:val="009B658F"/>
    <w:rsid w:val="009C1C1B"/>
    <w:rsid w:val="009C36C5"/>
    <w:rsid w:val="009C57F7"/>
    <w:rsid w:val="009D0F2C"/>
    <w:rsid w:val="009D22F7"/>
    <w:rsid w:val="009D2CE3"/>
    <w:rsid w:val="009D42BF"/>
    <w:rsid w:val="009D5081"/>
    <w:rsid w:val="009D5419"/>
    <w:rsid w:val="009D6966"/>
    <w:rsid w:val="009D72F2"/>
    <w:rsid w:val="009E068C"/>
    <w:rsid w:val="009E0BCE"/>
    <w:rsid w:val="009E1BDC"/>
    <w:rsid w:val="009E1D35"/>
    <w:rsid w:val="009E7564"/>
    <w:rsid w:val="009F4024"/>
    <w:rsid w:val="009F4F15"/>
    <w:rsid w:val="00A0005B"/>
    <w:rsid w:val="00A011E7"/>
    <w:rsid w:val="00A032D7"/>
    <w:rsid w:val="00A0499B"/>
    <w:rsid w:val="00A0709F"/>
    <w:rsid w:val="00A1039E"/>
    <w:rsid w:val="00A113A6"/>
    <w:rsid w:val="00A22A67"/>
    <w:rsid w:val="00A318E3"/>
    <w:rsid w:val="00A43753"/>
    <w:rsid w:val="00A47318"/>
    <w:rsid w:val="00A518CA"/>
    <w:rsid w:val="00A5641C"/>
    <w:rsid w:val="00A57381"/>
    <w:rsid w:val="00A60AC2"/>
    <w:rsid w:val="00A66706"/>
    <w:rsid w:val="00A7263E"/>
    <w:rsid w:val="00A74772"/>
    <w:rsid w:val="00A82B73"/>
    <w:rsid w:val="00A8445B"/>
    <w:rsid w:val="00A90092"/>
    <w:rsid w:val="00AA0C17"/>
    <w:rsid w:val="00AA45B4"/>
    <w:rsid w:val="00AC3299"/>
    <w:rsid w:val="00AC3B7E"/>
    <w:rsid w:val="00AD1D06"/>
    <w:rsid w:val="00AD3AA4"/>
    <w:rsid w:val="00AD3CA1"/>
    <w:rsid w:val="00AD67DA"/>
    <w:rsid w:val="00AE2645"/>
    <w:rsid w:val="00AE723D"/>
    <w:rsid w:val="00AE7AAE"/>
    <w:rsid w:val="00AF0DBA"/>
    <w:rsid w:val="00AF1678"/>
    <w:rsid w:val="00B00AC7"/>
    <w:rsid w:val="00B11451"/>
    <w:rsid w:val="00B1211C"/>
    <w:rsid w:val="00B12DD4"/>
    <w:rsid w:val="00B1628D"/>
    <w:rsid w:val="00B17386"/>
    <w:rsid w:val="00B21371"/>
    <w:rsid w:val="00B300AA"/>
    <w:rsid w:val="00B3058F"/>
    <w:rsid w:val="00B327FE"/>
    <w:rsid w:val="00B35873"/>
    <w:rsid w:val="00B47530"/>
    <w:rsid w:val="00B50A20"/>
    <w:rsid w:val="00B5579C"/>
    <w:rsid w:val="00B577BE"/>
    <w:rsid w:val="00B60B63"/>
    <w:rsid w:val="00B6557F"/>
    <w:rsid w:val="00B658CE"/>
    <w:rsid w:val="00B67BAE"/>
    <w:rsid w:val="00B71A69"/>
    <w:rsid w:val="00B728C8"/>
    <w:rsid w:val="00B73385"/>
    <w:rsid w:val="00B73C61"/>
    <w:rsid w:val="00B913A6"/>
    <w:rsid w:val="00B9549A"/>
    <w:rsid w:val="00B9702E"/>
    <w:rsid w:val="00BA01B8"/>
    <w:rsid w:val="00BA3025"/>
    <w:rsid w:val="00BA4112"/>
    <w:rsid w:val="00BA75F5"/>
    <w:rsid w:val="00BA7F1D"/>
    <w:rsid w:val="00BB19D4"/>
    <w:rsid w:val="00BB2120"/>
    <w:rsid w:val="00BB63FD"/>
    <w:rsid w:val="00BC66D9"/>
    <w:rsid w:val="00BD3DBA"/>
    <w:rsid w:val="00BD5045"/>
    <w:rsid w:val="00BD5EAE"/>
    <w:rsid w:val="00BD6B21"/>
    <w:rsid w:val="00BD6EF1"/>
    <w:rsid w:val="00BD7F72"/>
    <w:rsid w:val="00BE101C"/>
    <w:rsid w:val="00BE1621"/>
    <w:rsid w:val="00BF2DA7"/>
    <w:rsid w:val="00C02AE2"/>
    <w:rsid w:val="00C03BCD"/>
    <w:rsid w:val="00C052BE"/>
    <w:rsid w:val="00C13700"/>
    <w:rsid w:val="00C13838"/>
    <w:rsid w:val="00C23A06"/>
    <w:rsid w:val="00C35E36"/>
    <w:rsid w:val="00C42A4B"/>
    <w:rsid w:val="00C42E73"/>
    <w:rsid w:val="00C44428"/>
    <w:rsid w:val="00C47447"/>
    <w:rsid w:val="00C51352"/>
    <w:rsid w:val="00C53E98"/>
    <w:rsid w:val="00C545B8"/>
    <w:rsid w:val="00C55817"/>
    <w:rsid w:val="00C5787A"/>
    <w:rsid w:val="00C61976"/>
    <w:rsid w:val="00C62FCE"/>
    <w:rsid w:val="00C64A38"/>
    <w:rsid w:val="00C6701C"/>
    <w:rsid w:val="00C67EE2"/>
    <w:rsid w:val="00C70ACC"/>
    <w:rsid w:val="00C7287A"/>
    <w:rsid w:val="00C729CD"/>
    <w:rsid w:val="00C732F8"/>
    <w:rsid w:val="00C764CB"/>
    <w:rsid w:val="00C7726F"/>
    <w:rsid w:val="00C776BF"/>
    <w:rsid w:val="00C8264C"/>
    <w:rsid w:val="00C84093"/>
    <w:rsid w:val="00C85251"/>
    <w:rsid w:val="00C8545C"/>
    <w:rsid w:val="00C901CF"/>
    <w:rsid w:val="00CA35BB"/>
    <w:rsid w:val="00CA6D6E"/>
    <w:rsid w:val="00CA722F"/>
    <w:rsid w:val="00CA7C85"/>
    <w:rsid w:val="00CB699A"/>
    <w:rsid w:val="00CB6A96"/>
    <w:rsid w:val="00CC60F6"/>
    <w:rsid w:val="00CC691B"/>
    <w:rsid w:val="00CD02B9"/>
    <w:rsid w:val="00CD43BA"/>
    <w:rsid w:val="00CD644A"/>
    <w:rsid w:val="00CE021A"/>
    <w:rsid w:val="00CE1E92"/>
    <w:rsid w:val="00CE22FB"/>
    <w:rsid w:val="00CE36DE"/>
    <w:rsid w:val="00CF261C"/>
    <w:rsid w:val="00D010E2"/>
    <w:rsid w:val="00D03BCB"/>
    <w:rsid w:val="00D12D2A"/>
    <w:rsid w:val="00D13197"/>
    <w:rsid w:val="00D15598"/>
    <w:rsid w:val="00D161DB"/>
    <w:rsid w:val="00D20050"/>
    <w:rsid w:val="00D2382D"/>
    <w:rsid w:val="00D25B00"/>
    <w:rsid w:val="00D26120"/>
    <w:rsid w:val="00D361D6"/>
    <w:rsid w:val="00D41424"/>
    <w:rsid w:val="00D422E2"/>
    <w:rsid w:val="00D4411F"/>
    <w:rsid w:val="00D537F9"/>
    <w:rsid w:val="00D67E5A"/>
    <w:rsid w:val="00D826EA"/>
    <w:rsid w:val="00D86ECD"/>
    <w:rsid w:val="00D90EE5"/>
    <w:rsid w:val="00D92464"/>
    <w:rsid w:val="00D93EFF"/>
    <w:rsid w:val="00D94E08"/>
    <w:rsid w:val="00D96DB1"/>
    <w:rsid w:val="00DA0B78"/>
    <w:rsid w:val="00DA197F"/>
    <w:rsid w:val="00DA25BD"/>
    <w:rsid w:val="00DA2F3B"/>
    <w:rsid w:val="00DA6894"/>
    <w:rsid w:val="00DC1690"/>
    <w:rsid w:val="00DC487D"/>
    <w:rsid w:val="00DC570B"/>
    <w:rsid w:val="00DD29E4"/>
    <w:rsid w:val="00DD49CB"/>
    <w:rsid w:val="00DD590C"/>
    <w:rsid w:val="00DD5DA7"/>
    <w:rsid w:val="00DE0C61"/>
    <w:rsid w:val="00DF0744"/>
    <w:rsid w:val="00DF08D0"/>
    <w:rsid w:val="00DF4BB0"/>
    <w:rsid w:val="00DF606D"/>
    <w:rsid w:val="00E000B3"/>
    <w:rsid w:val="00E0046E"/>
    <w:rsid w:val="00E0185E"/>
    <w:rsid w:val="00E01B97"/>
    <w:rsid w:val="00E032A7"/>
    <w:rsid w:val="00E11CEF"/>
    <w:rsid w:val="00E14814"/>
    <w:rsid w:val="00E15F34"/>
    <w:rsid w:val="00E16F65"/>
    <w:rsid w:val="00E2118E"/>
    <w:rsid w:val="00E235E0"/>
    <w:rsid w:val="00E252FA"/>
    <w:rsid w:val="00E30A10"/>
    <w:rsid w:val="00E323EE"/>
    <w:rsid w:val="00E36027"/>
    <w:rsid w:val="00E4321D"/>
    <w:rsid w:val="00E50FB9"/>
    <w:rsid w:val="00E5162B"/>
    <w:rsid w:val="00E541C4"/>
    <w:rsid w:val="00E542CD"/>
    <w:rsid w:val="00E55C29"/>
    <w:rsid w:val="00E61534"/>
    <w:rsid w:val="00E61B31"/>
    <w:rsid w:val="00E653C0"/>
    <w:rsid w:val="00E657CF"/>
    <w:rsid w:val="00E65EE1"/>
    <w:rsid w:val="00E676E2"/>
    <w:rsid w:val="00E7168D"/>
    <w:rsid w:val="00E84960"/>
    <w:rsid w:val="00E86624"/>
    <w:rsid w:val="00E9307E"/>
    <w:rsid w:val="00E930ED"/>
    <w:rsid w:val="00E94994"/>
    <w:rsid w:val="00E95505"/>
    <w:rsid w:val="00E95C1A"/>
    <w:rsid w:val="00E96235"/>
    <w:rsid w:val="00EA4C08"/>
    <w:rsid w:val="00EA5337"/>
    <w:rsid w:val="00EA77B8"/>
    <w:rsid w:val="00EB1942"/>
    <w:rsid w:val="00EB318B"/>
    <w:rsid w:val="00EC3858"/>
    <w:rsid w:val="00EC4394"/>
    <w:rsid w:val="00EC6437"/>
    <w:rsid w:val="00ED3088"/>
    <w:rsid w:val="00ED522E"/>
    <w:rsid w:val="00ED566A"/>
    <w:rsid w:val="00ED57F3"/>
    <w:rsid w:val="00EF19E4"/>
    <w:rsid w:val="00EF5A68"/>
    <w:rsid w:val="00F00819"/>
    <w:rsid w:val="00F01492"/>
    <w:rsid w:val="00F01BAC"/>
    <w:rsid w:val="00F05CAB"/>
    <w:rsid w:val="00F1186A"/>
    <w:rsid w:val="00F15841"/>
    <w:rsid w:val="00F16CCE"/>
    <w:rsid w:val="00F1776A"/>
    <w:rsid w:val="00F21306"/>
    <w:rsid w:val="00F25FC9"/>
    <w:rsid w:val="00F30692"/>
    <w:rsid w:val="00F37ADA"/>
    <w:rsid w:val="00F40391"/>
    <w:rsid w:val="00F40C09"/>
    <w:rsid w:val="00F421C1"/>
    <w:rsid w:val="00F42360"/>
    <w:rsid w:val="00F42A79"/>
    <w:rsid w:val="00F42EEA"/>
    <w:rsid w:val="00F430A9"/>
    <w:rsid w:val="00F435F6"/>
    <w:rsid w:val="00F43844"/>
    <w:rsid w:val="00F44492"/>
    <w:rsid w:val="00F44E5F"/>
    <w:rsid w:val="00F463C9"/>
    <w:rsid w:val="00F51A80"/>
    <w:rsid w:val="00F52009"/>
    <w:rsid w:val="00F5245D"/>
    <w:rsid w:val="00F54882"/>
    <w:rsid w:val="00F55451"/>
    <w:rsid w:val="00F55602"/>
    <w:rsid w:val="00F567D1"/>
    <w:rsid w:val="00F57C20"/>
    <w:rsid w:val="00F63689"/>
    <w:rsid w:val="00F801D2"/>
    <w:rsid w:val="00F82120"/>
    <w:rsid w:val="00F839BE"/>
    <w:rsid w:val="00F84156"/>
    <w:rsid w:val="00F8576E"/>
    <w:rsid w:val="00F85928"/>
    <w:rsid w:val="00F9576B"/>
    <w:rsid w:val="00F96C55"/>
    <w:rsid w:val="00F97882"/>
    <w:rsid w:val="00FA22E6"/>
    <w:rsid w:val="00FA2508"/>
    <w:rsid w:val="00FA4DC5"/>
    <w:rsid w:val="00FA64FF"/>
    <w:rsid w:val="00FB11D3"/>
    <w:rsid w:val="00FC113E"/>
    <w:rsid w:val="00FC2028"/>
    <w:rsid w:val="00FC53A6"/>
    <w:rsid w:val="00FD37AB"/>
    <w:rsid w:val="00FD6884"/>
    <w:rsid w:val="00FE1BE9"/>
    <w:rsid w:val="00FE252A"/>
    <w:rsid w:val="00FE3DA9"/>
    <w:rsid w:val="00FE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9873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semiHidden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semiHidden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semiHidden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D1C414357164ABFB2A65AD0D090C9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CA55F2-2D7C-4754-A0B0-FC9FDC1FC948}"/>
      </w:docPartPr>
      <w:docPartBody>
        <w:p w:rsidR="00A65CCC" w:rsidRDefault="007303AF">
          <w:pPr>
            <w:pStyle w:val="AD1C414357164ABFB2A65AD0D090C91A"/>
          </w:pPr>
          <w:r w:rsidRPr="00CE1E92">
            <w:rPr>
              <w:noProof/>
              <w:lang w:bidi="ru-RU"/>
            </w:rPr>
            <w:t>КЛЮЧЕВЫЕ ВЫВОДЫ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A3022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3AF"/>
    <w:rsid w:val="007303AF"/>
    <w:rsid w:val="00A6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Pr>
      <w:rFonts w:ascii="Calibri" w:hAnsi="Calibri" w:cs="Calibri"/>
      <w:color w:val="808080"/>
    </w:rPr>
  </w:style>
  <w:style w:type="paragraph" w:customStyle="1" w:styleId="38CA6D8A721D4E40B1D1CE03A5BFB000">
    <w:name w:val="38CA6D8A721D4E40B1D1CE03A5BFB000"/>
  </w:style>
  <w:style w:type="paragraph" w:styleId="a5">
    <w:name w:val="Subtitle"/>
    <w:basedOn w:val="a0"/>
    <w:next w:val="a0"/>
    <w:link w:val="a6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a6">
    <w:name w:val="Подзаголовок Знак"/>
    <w:basedOn w:val="a1"/>
    <w:link w:val="a5"/>
    <w:uiPriority w:val="11"/>
    <w:rPr>
      <w:rFonts w:ascii="Calibri" w:eastAsia="SimSun" w:hAnsi="Calibri" w:cs="Calibri"/>
      <w:lang w:eastAsia="en-US"/>
    </w:rPr>
  </w:style>
  <w:style w:type="paragraph" w:customStyle="1" w:styleId="7A63738320A44874BCCE1EAC9687898E">
    <w:name w:val="7A63738320A44874BCCE1EAC9687898E"/>
  </w:style>
  <w:style w:type="paragraph" w:customStyle="1" w:styleId="CF9CD262211A453FB4C7CE4FCEC25230">
    <w:name w:val="CF9CD262211A453FB4C7CE4FCEC25230"/>
  </w:style>
  <w:style w:type="paragraph" w:customStyle="1" w:styleId="4AAEE06490D048AE9E0AD221A0F72CD7">
    <w:name w:val="4AAEE06490D048AE9E0AD221A0F72CD7"/>
  </w:style>
  <w:style w:type="paragraph" w:customStyle="1" w:styleId="EE6C1D9BB2C240FE8B35479E4AE8CE72">
    <w:name w:val="EE6C1D9BB2C240FE8B35479E4AE8CE72"/>
  </w:style>
  <w:style w:type="paragraph" w:customStyle="1" w:styleId="4D292048E47D4329A59CEE7093A89824">
    <w:name w:val="4D292048E47D4329A59CEE7093A89824"/>
  </w:style>
  <w:style w:type="paragraph" w:customStyle="1" w:styleId="69DEC89B3BAA4FAFB261EBD343536C8E">
    <w:name w:val="69DEC89B3BAA4FAFB261EBD343536C8E"/>
  </w:style>
  <w:style w:type="paragraph" w:customStyle="1" w:styleId="092B6C4D7AEC4F0AA705A1885165E502">
    <w:name w:val="092B6C4D7AEC4F0AA705A1885165E502"/>
  </w:style>
  <w:style w:type="paragraph" w:customStyle="1" w:styleId="A0144CCB76894F7B8094BFDB5D9E07E6">
    <w:name w:val="A0144CCB76894F7B8094BFDB5D9E07E6"/>
  </w:style>
  <w:style w:type="paragraph" w:customStyle="1" w:styleId="CEDF5F2D7B9D4E0D93F3B7DF26EE6A3C">
    <w:name w:val="CEDF5F2D7B9D4E0D93F3B7DF26EE6A3C"/>
  </w:style>
  <w:style w:type="paragraph" w:customStyle="1" w:styleId="0425A4ED6A764CC38571C7B359A74DE1">
    <w:name w:val="0425A4ED6A764CC38571C7B359A74DE1"/>
  </w:style>
  <w:style w:type="paragraph" w:customStyle="1" w:styleId="26267625EEB74E548E15553448C2CDFE">
    <w:name w:val="26267625EEB74E548E15553448C2CDFE"/>
  </w:style>
  <w:style w:type="paragraph" w:customStyle="1" w:styleId="45B5560FC08048DBB588BD84333DA33E">
    <w:name w:val="45B5560FC08048DBB588BD84333DA33E"/>
  </w:style>
  <w:style w:type="paragraph" w:customStyle="1" w:styleId="79148DED44824B3C9F57B7D1FA164DE2">
    <w:name w:val="79148DED44824B3C9F57B7D1FA164DE2"/>
  </w:style>
  <w:style w:type="paragraph" w:customStyle="1" w:styleId="5828BB13FFBD4B2581D77CB544A903E3">
    <w:name w:val="5828BB13FFBD4B2581D77CB544A903E3"/>
  </w:style>
  <w:style w:type="paragraph" w:customStyle="1" w:styleId="592669FCF1CD4C9D8BBF90FE76914E01">
    <w:name w:val="592669FCF1CD4C9D8BBF90FE76914E01"/>
  </w:style>
  <w:style w:type="paragraph" w:customStyle="1" w:styleId="9E5DEF540AC54C14BCBE0FAA6408B199">
    <w:name w:val="9E5DEF540AC54C14BCBE0FAA6408B199"/>
  </w:style>
  <w:style w:type="paragraph" w:customStyle="1" w:styleId="AD1C414357164ABFB2A65AD0D090C91A">
    <w:name w:val="AD1C414357164ABFB2A65AD0D090C91A"/>
  </w:style>
  <w:style w:type="paragraph" w:styleId="a">
    <w:name w:val="List Bullet"/>
    <w:basedOn w:val="a0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EAE7A048486D43F080E0B36D6292DF55">
    <w:name w:val="EAE7A048486D43F080E0B36D6292D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4DF454C-97E3-4549-8238-08B6B2D70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17</Pages>
  <Words>2331</Words>
  <Characters>13291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2021-08-11T10:31:00Z</dcterms:modified>
</cp:coreProperties>
</file>