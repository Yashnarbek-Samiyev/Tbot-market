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CE1E92" w:rsidRDefault="00E65EE1" w:rsidP="00706D60">
      <w:pPr>
        <w:rPr>
          <w:noProof/>
        </w:rPr>
      </w:pPr>
      <w:r w:rsidRPr="00CE1E92">
        <w:rPr>
          <w:noProof/>
          <w:lang w:eastAsia="ru-RU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6C60DD21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B67BAE" w:rsidRPr="00CE1E92" w:rsidRDefault="00B67BAE" w:rsidP="002B5D98">
      <w:pPr>
        <w:rPr>
          <w:noProof/>
        </w:rPr>
      </w:pPr>
    </w:p>
    <w:p w:rsidR="002B5D98" w:rsidRPr="00ED522E" w:rsidRDefault="00731EC4" w:rsidP="002B5D98">
      <w:pPr>
        <w:pStyle w:val="af3"/>
        <w:rPr>
          <w:noProof/>
        </w:rPr>
      </w:pPr>
      <w:r>
        <w:rPr>
          <w:noProof/>
        </w:rPr>
        <w:t xml:space="preserve">Урок </w:t>
      </w:r>
      <w:r w:rsidR="003136D6" w:rsidRPr="00061F7D">
        <w:rPr>
          <w:noProof/>
        </w:rPr>
        <w:t>5</w:t>
      </w:r>
      <w:r>
        <w:rPr>
          <w:noProof/>
        </w:rPr>
        <w:t xml:space="preserve">. </w:t>
      </w:r>
      <w:r w:rsidR="00061F7D">
        <w:rPr>
          <w:noProof/>
        </w:rPr>
        <w:t>Реализуем добавление товаров в заказ</w: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710767" w:rsidRPr="00CE1E92" w:rsidRDefault="0073372F" w:rsidP="002B5D98">
      <w:pPr>
        <w:pStyle w:val="af1"/>
        <w:rPr>
          <w:noProof/>
        </w:rPr>
      </w:pPr>
      <w:r w:rsidRPr="00CE1E92">
        <w:rPr>
          <w:noProof/>
          <w:lang w:bidi="ru-RU"/>
        </w:rPr>
        <w:fldChar w:fldCharType="begin"/>
      </w:r>
      <w:r w:rsidRPr="00CE1E92">
        <w:rPr>
          <w:noProof/>
          <w:lang w:bidi="ru-RU"/>
        </w:rPr>
        <w:instrText xml:space="preserve"> AUTHOR  Author  \* MERGEFORMAT </w:instrText>
      </w:r>
      <w:r w:rsidRPr="00CE1E92">
        <w:rPr>
          <w:noProof/>
          <w:lang w:bidi="ru-RU"/>
        </w:rPr>
        <w:fldChar w:fldCharType="end"/>
      </w:r>
    </w:p>
    <w:p w:rsidR="00E96235" w:rsidRPr="00CE1E92" w:rsidRDefault="002974C8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sdt>
      <w:sdtPr>
        <w:rPr>
          <w:noProof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CE1E92" w:rsidRDefault="00B67BAE" w:rsidP="00B67BAE">
          <w:pPr>
            <w:rPr>
              <w:noProof/>
            </w:rPr>
          </w:pPr>
        </w:p>
        <w:p w:rsidR="00E96235" w:rsidRPr="00CE1E92" w:rsidRDefault="001A0417" w:rsidP="00706D60">
          <w:pPr>
            <w:pStyle w:val="a7"/>
            <w:rPr>
              <w:noProof/>
            </w:rPr>
          </w:pPr>
          <w:r w:rsidRPr="00CE1E92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791F951A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29E4" w:rsidRPr="00F00819" w:rsidRDefault="00DD29E4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DD29E4" w:rsidRPr="00F00819" w:rsidRDefault="00DD29E4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E1E92">
            <w:rPr>
              <w:noProof/>
              <w:lang w:bidi="ru-RU"/>
            </w:rPr>
            <w:t>ОГЛАВЛЕНИЕ</w:t>
          </w: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7266E7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E1E92">
            <w:rPr>
              <w:b/>
              <w:noProof/>
              <w:lang w:bidi="ru-RU"/>
            </w:rPr>
            <w:fldChar w:fldCharType="begin"/>
          </w:r>
          <w:r w:rsidRPr="00CE1E92">
            <w:rPr>
              <w:b/>
              <w:noProof/>
              <w:lang w:bidi="ru-RU"/>
            </w:rPr>
            <w:instrText xml:space="preserve"> TOC \o "1-3" \h \z \u </w:instrText>
          </w:r>
          <w:r w:rsidRPr="00CE1E92">
            <w:rPr>
              <w:b/>
              <w:noProof/>
              <w:lang w:bidi="ru-RU"/>
            </w:rPr>
            <w:fldChar w:fldCharType="separate"/>
          </w:r>
          <w:bookmarkStart w:id="0" w:name="_GoBack"/>
          <w:bookmarkEnd w:id="0"/>
          <w:r w:rsidR="007266E7" w:rsidRPr="008578E2">
            <w:rPr>
              <w:rStyle w:val="a8"/>
              <w:noProof/>
            </w:rPr>
            <w:fldChar w:fldCharType="begin"/>
          </w:r>
          <w:r w:rsidR="007266E7" w:rsidRPr="008578E2">
            <w:rPr>
              <w:rStyle w:val="a8"/>
              <w:noProof/>
            </w:rPr>
            <w:instrText xml:space="preserve"> </w:instrText>
          </w:r>
          <w:r w:rsidR="007266E7">
            <w:rPr>
              <w:noProof/>
            </w:rPr>
            <w:instrText>HYPERLINK \l "_Toc79589113"</w:instrText>
          </w:r>
          <w:r w:rsidR="007266E7" w:rsidRPr="008578E2">
            <w:rPr>
              <w:rStyle w:val="a8"/>
              <w:noProof/>
            </w:rPr>
            <w:instrText xml:space="preserve"> </w:instrText>
          </w:r>
          <w:r w:rsidR="007266E7" w:rsidRPr="008578E2">
            <w:rPr>
              <w:rStyle w:val="a8"/>
              <w:noProof/>
            </w:rPr>
          </w:r>
          <w:r w:rsidR="007266E7" w:rsidRPr="008578E2">
            <w:rPr>
              <w:rStyle w:val="a8"/>
              <w:noProof/>
            </w:rPr>
            <w:fldChar w:fldCharType="separate"/>
          </w:r>
          <w:r w:rsidR="007266E7" w:rsidRPr="008578E2">
            <w:rPr>
              <w:rStyle w:val="a8"/>
              <w:noProof/>
            </w:rPr>
            <w:t>НАСТРАИВАЕМ ВЫБОР ТОВАРА ДЛЯ ЗАКАЗА</w:t>
          </w:r>
          <w:r w:rsidR="007266E7">
            <w:rPr>
              <w:noProof/>
              <w:webHidden/>
            </w:rPr>
            <w:tab/>
          </w:r>
          <w:r w:rsidR="007266E7">
            <w:rPr>
              <w:noProof/>
              <w:webHidden/>
            </w:rPr>
            <w:fldChar w:fldCharType="begin"/>
          </w:r>
          <w:r w:rsidR="007266E7">
            <w:rPr>
              <w:noProof/>
              <w:webHidden/>
            </w:rPr>
            <w:instrText xml:space="preserve"> PAGEREF _Toc79589113 \h </w:instrText>
          </w:r>
          <w:r w:rsidR="007266E7">
            <w:rPr>
              <w:noProof/>
              <w:webHidden/>
            </w:rPr>
          </w:r>
          <w:r w:rsidR="007266E7">
            <w:rPr>
              <w:noProof/>
              <w:webHidden/>
            </w:rPr>
            <w:fldChar w:fldCharType="separate"/>
          </w:r>
          <w:r w:rsidR="007266E7">
            <w:rPr>
              <w:noProof/>
              <w:webHidden/>
            </w:rPr>
            <w:t>3</w:t>
          </w:r>
          <w:r w:rsidR="007266E7">
            <w:rPr>
              <w:noProof/>
              <w:webHidden/>
            </w:rPr>
            <w:fldChar w:fldCharType="end"/>
          </w:r>
          <w:r w:rsidR="007266E7" w:rsidRPr="008578E2">
            <w:rPr>
              <w:rStyle w:val="a8"/>
              <w:noProof/>
            </w:rPr>
            <w:fldChar w:fldCharType="end"/>
          </w:r>
        </w:p>
        <w:p w:rsidR="007266E7" w:rsidRDefault="007266E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9114" w:history="1">
            <w:r w:rsidRPr="008578E2">
              <w:rPr>
                <w:rStyle w:val="a8"/>
                <w:noProof/>
              </w:rPr>
              <w:t>ПРОСМОТР СОДЕРЖИМОГО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6E7" w:rsidRDefault="007266E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9115" w:history="1">
            <w:r w:rsidRPr="008578E2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66E7" w:rsidRDefault="007266E7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9116" w:history="1">
            <w:r w:rsidRPr="008578E2">
              <w:rPr>
                <w:rStyle w:val="a8"/>
                <w:noProof/>
                <w:lang w:bidi="ru-RU"/>
              </w:rPr>
              <w:t>КЛЮЧЕВЫЕ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E1E92" w:rsidRDefault="00E96235" w:rsidP="00706D60">
          <w:pPr>
            <w:rPr>
              <w:noProof/>
            </w:rPr>
          </w:pPr>
          <w:r w:rsidRPr="00CE1E92">
            <w:rPr>
              <w:noProof/>
              <w:lang w:bidi="ru-RU"/>
            </w:rPr>
            <w:fldChar w:fldCharType="end"/>
          </w:r>
        </w:p>
      </w:sdtContent>
    </w:sdt>
    <w:p w:rsidR="00C85251" w:rsidRPr="00CE1E92" w:rsidRDefault="00C85251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p w:rsidR="00C85251" w:rsidRPr="00CE1E92" w:rsidRDefault="00893712" w:rsidP="00706D60">
      <w:pPr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60A6ED" wp14:editId="5FFB9A80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CE1E92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62C8511E" wp14:editId="62624B8B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C85251" w:rsidRDefault="00C91C0D" w:rsidP="00706D60">
      <w:pPr>
        <w:pStyle w:val="1"/>
        <w:rPr>
          <w:noProof/>
        </w:rPr>
      </w:pPr>
      <w:bookmarkStart w:id="1" w:name="_Toc79589113"/>
      <w:r>
        <w:rPr>
          <w:caps w:val="0"/>
          <w:noProof/>
        </w:rPr>
        <w:t>НАСТРАИВАЕМ ВЫБОР ТОВАРА ДЛЯ ЗАКАЗА</w:t>
      </w:r>
      <w:bookmarkEnd w:id="1"/>
    </w:p>
    <w:p w:rsidR="000101F6" w:rsidRDefault="000101F6" w:rsidP="000101F6"/>
    <w:p w:rsidR="00FF2811" w:rsidRPr="000303DD" w:rsidRDefault="00CC7044" w:rsidP="00CF522A">
      <w:pPr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Итак, пользователь теперь может просматривать список товаров из каждой категории. </w:t>
      </w:r>
      <w:r w:rsidR="00036032">
        <w:rPr>
          <w:rFonts w:ascii="Times New Roman" w:hAnsi="Times New Roman" w:cs="Times New Roman"/>
          <w:sz w:val="28"/>
          <w:szCs w:val="28"/>
        </w:rPr>
        <w:t>Мы хотим сделать так, чтобы при нажатии на позицию (</w:t>
      </w:r>
      <w:r w:rsidR="004D5701">
        <w:rPr>
          <w:rFonts w:ascii="Times New Roman" w:hAnsi="Times New Roman" w:cs="Times New Roman"/>
          <w:sz w:val="28"/>
          <w:szCs w:val="28"/>
        </w:rPr>
        <w:t xml:space="preserve">выбор </w:t>
      </w:r>
      <w:r w:rsidR="00036032">
        <w:rPr>
          <w:rFonts w:ascii="Times New Roman" w:hAnsi="Times New Roman" w:cs="Times New Roman"/>
          <w:sz w:val="28"/>
          <w:szCs w:val="28"/>
        </w:rPr>
        <w:t>товар из списка) этот товар добавлялся бы в текущий заказ пользователя</w:t>
      </w:r>
      <w:r w:rsidR="00941F51">
        <w:rPr>
          <w:rFonts w:ascii="Times New Roman" w:hAnsi="Times New Roman" w:cs="Times New Roman"/>
          <w:sz w:val="28"/>
          <w:szCs w:val="28"/>
        </w:rPr>
        <w:t xml:space="preserve"> и пользователь получал бы такое сообщение</w:t>
      </w:r>
      <w:r w:rsidR="00941F51" w:rsidRPr="00941F51">
        <w:rPr>
          <w:rFonts w:ascii="Times New Roman" w:hAnsi="Times New Roman" w:cs="Times New Roman"/>
          <w:sz w:val="28"/>
          <w:szCs w:val="28"/>
        </w:rPr>
        <w:t>:</w:t>
      </w:r>
    </w:p>
    <w:p w:rsidR="00516A03" w:rsidRDefault="003B6C71" w:rsidP="00516A03"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22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3629025" cy="2656205"/>
            <wp:effectExtent l="19050" t="19050" r="28575" b="1079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656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01F6" w:rsidRDefault="000101F6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101F6" w:rsidRDefault="000101F6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101F6" w:rsidRDefault="000101F6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101F6" w:rsidRDefault="000101F6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101F6" w:rsidRDefault="000101F6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101F6" w:rsidRDefault="000101F6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14633" w:rsidRDefault="00F33E09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добавим в список наших модулей с обработчиками</w:t>
      </w:r>
      <w:r w:rsidR="00214633" w:rsidRPr="00214633">
        <w:rPr>
          <w:rFonts w:ascii="Times New Roman" w:hAnsi="Times New Roman" w:cs="Times New Roman"/>
          <w:sz w:val="28"/>
          <w:szCs w:val="28"/>
        </w:rPr>
        <w:t xml:space="preserve"> (</w:t>
      </w:r>
      <w:r w:rsidR="00214633">
        <w:rPr>
          <w:rFonts w:ascii="Times New Roman" w:hAnsi="Times New Roman" w:cs="Times New Roman"/>
          <w:sz w:val="28"/>
          <w:szCs w:val="28"/>
        </w:rPr>
        <w:t xml:space="preserve">в </w:t>
      </w:r>
      <w:r w:rsidR="004D5701">
        <w:rPr>
          <w:rFonts w:ascii="Times New Roman" w:hAnsi="Times New Roman" w:cs="Times New Roman"/>
          <w:sz w:val="28"/>
          <w:szCs w:val="28"/>
        </w:rPr>
        <w:t>директорию</w:t>
      </w:r>
      <w:r w:rsidR="00214633">
        <w:rPr>
          <w:rFonts w:ascii="Times New Roman" w:hAnsi="Times New Roman" w:cs="Times New Roman"/>
          <w:sz w:val="28"/>
          <w:szCs w:val="28"/>
        </w:rPr>
        <w:t xml:space="preserve"> </w:t>
      </w:r>
      <w:r w:rsidR="00214633" w:rsidRPr="004D5701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handlers</w:t>
      </w:r>
      <w:r w:rsidR="00214633" w:rsidRPr="0021463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5701">
        <w:rPr>
          <w:rFonts w:ascii="Times New Roman" w:hAnsi="Times New Roman" w:cs="Times New Roman"/>
          <w:sz w:val="28"/>
          <w:szCs w:val="28"/>
        </w:rPr>
        <w:t>модуль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5701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</w:t>
      </w:r>
      <w:r w:rsidRPr="004D5701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4D5701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inline</w:t>
      </w:r>
      <w:r w:rsidR="00214633" w:rsidRPr="004D5701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="00214633" w:rsidRPr="004D5701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query</w:t>
      </w:r>
      <w:r w:rsidR="00214633" w:rsidRPr="004D5701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="00214633" w:rsidRPr="004D5701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="00214633" w:rsidRPr="00214633">
        <w:rPr>
          <w:rFonts w:ascii="Times New Roman" w:hAnsi="Times New Roman" w:cs="Times New Roman"/>
          <w:sz w:val="28"/>
          <w:szCs w:val="28"/>
        </w:rPr>
        <w:t>.</w:t>
      </w:r>
    </w:p>
    <w:p w:rsidR="00BD243F" w:rsidRDefault="00BD243F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2173" w:rsidRPr="00AC3B7E" w:rsidRDefault="00BD243F" w:rsidP="002F2173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B7A2A36" wp14:editId="78B2322E">
                <wp:simplePos x="0" y="0"/>
                <wp:positionH relativeFrom="margin">
                  <wp:align>center</wp:align>
                </wp:positionH>
                <wp:positionV relativeFrom="paragraph">
                  <wp:posOffset>-458216</wp:posOffset>
                </wp:positionV>
                <wp:extent cx="6660000" cy="9756000"/>
                <wp:effectExtent l="0" t="0" r="26670" b="17145"/>
                <wp:wrapNone/>
                <wp:docPr id="1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EEA9AB7" id="Прямоугольник 12" o:spid="_x0000_s1026" style="position:absolute;margin-left:0;margin-top:-36.1pt;width:524.4pt;height:768.2pt;z-index:251824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" filled="f" strokecolor="#2f5496 [2404]" strokeweight="1pt">
                <w10:wrap anchorx="margin"/>
              </v:rect>
            </w:pict>
          </mc:Fallback>
        </mc:AlternateContent>
      </w:r>
      <w:r w:rsidR="00F33E09" w:rsidRPr="00405A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2173"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="002F2173"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1. step_</w:t>
      </w:r>
      <w:r w:rsidR="00A34725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="002F2173"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="002F2173"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handlers/handler_</w:t>
      </w:r>
      <w:r w:rsidR="002F217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inline</w:t>
      </w:r>
      <w:r w:rsidR="002F2173"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="002F217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query</w:t>
      </w:r>
      <w:r w:rsidR="002F2173"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405A0B" w:rsidRPr="00405A0B" w:rsidRDefault="00405A0B" w:rsidP="00405A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импортируем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родитель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handlers.handler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импортируем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сообщения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пользователю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settings.message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MESSAGES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HandlerInlineQuery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(Handler):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обрабатывает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входящие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текстовые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сообщения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нажатия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инлайн</w:t>
      </w:r>
      <w:proofErr w:type="spellEnd"/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proofErr w:type="spellStart"/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кнопоки</w:t>
      </w:r>
      <w:proofErr w:type="spellEnd"/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405A0B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405A0B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05A0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bot):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05A0B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super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</w:t>
      </w:r>
      <w:r w:rsidRPr="00405A0B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405A0B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405A0B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(bot)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pressed_btn_product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05A0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call, code):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Обрабатывает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входящие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запросы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нажатие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inline-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кнопок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"""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#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создаем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БД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факту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405A0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.BD._</w:t>
      </w:r>
      <w:proofErr w:type="spellStart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add_orders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05A0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code, </w:t>
      </w:r>
      <w:r w:rsidRPr="00405A0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05A0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.bot.answer_callback_query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call.id,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MESSAGES[</w:t>
      </w:r>
      <w:r w:rsidRPr="00405A0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405A0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product_order</w:t>
      </w:r>
      <w:proofErr w:type="spellEnd"/>
      <w:r w:rsidRPr="00405A0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].format(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05A0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.BD.select_single_product_name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(code),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05A0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.BD.select_single_product_title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(code),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05A0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.BD.select_single_product_price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(code),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05A0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.BD.select_single_product_quantity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(code)),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05A0B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show_alert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handle(</w:t>
      </w:r>
      <w:r w:rsidRPr="00405A0B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обработчик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декоратор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)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запросов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нажатия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</w:t>
      </w:r>
      <w:r w:rsidRPr="00405A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405A0B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405A0B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self.bot.callback_query_</w:t>
      </w:r>
      <w:proofErr w:type="gramStart"/>
      <w:r w:rsidRPr="00405A0B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handler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05A0B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func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lambda 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call: </w:t>
      </w:r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callback_inline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(call):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code = </w:t>
      </w:r>
      <w:proofErr w:type="spellStart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call.data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405A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code.isdigit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code = </w:t>
      </w:r>
      <w:proofErr w:type="spellStart"/>
      <w:r w:rsidRPr="00405A0B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(code)</w:t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self.pressed_btn_product</w:t>
      </w:r>
      <w:proofErr w:type="spellEnd"/>
      <w:r w:rsidRPr="00405A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(call, code)</w:t>
      </w:r>
    </w:p>
    <w:p w:rsidR="002F2173" w:rsidRDefault="002F2173" w:rsidP="002F217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01F6" w:rsidRDefault="005D154B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с товаром должна запускаться функция, обрабатывающая событие нажатия.</w:t>
      </w:r>
    </w:p>
    <w:p w:rsidR="00A83A7D" w:rsidRDefault="00A83A7D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случае это функция</w:t>
      </w:r>
      <w:r w:rsidRPr="00A83A7D">
        <w:rPr>
          <w:rFonts w:ascii="Times New Roman" w:hAnsi="Times New Roman" w:cs="Times New Roman"/>
          <w:sz w:val="28"/>
          <w:szCs w:val="28"/>
        </w:rPr>
        <w:t>:</w:t>
      </w:r>
    </w:p>
    <w:p w:rsidR="00A83A7D" w:rsidRPr="00A83A7D" w:rsidRDefault="00A83A7D" w:rsidP="00A83A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BD243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BD243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BD243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="00D34720" w:rsidRPr="00D3472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обработчик(декоратор) запросов от нажатия на кнопки товара.</w:t>
      </w:r>
      <w:r w:rsidRPr="00BD243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BD243F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BD243F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self.bot.callback_query_</w:t>
      </w:r>
      <w:proofErr w:type="gramStart"/>
      <w:r w:rsidRPr="00BD243F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handler</w:t>
      </w:r>
      <w:proofErr w:type="spellEnd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BD243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func</w:t>
      </w:r>
      <w:proofErr w:type="spellEnd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D243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lambda 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call: </w:t>
      </w:r>
      <w:r w:rsidRPr="00BD243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D243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BD243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callback_inline</w:t>
      </w:r>
      <w:proofErr w:type="spellEnd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(call):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code = </w:t>
      </w:r>
      <w:proofErr w:type="spellStart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call.data</w:t>
      </w:r>
      <w:proofErr w:type="spellEnd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6EA0D93" wp14:editId="1C179B25">
                <wp:simplePos x="0" y="0"/>
                <wp:positionH relativeFrom="margin">
                  <wp:align>center</wp:align>
                </wp:positionH>
                <wp:positionV relativeFrom="paragraph">
                  <wp:posOffset>-451510</wp:posOffset>
                </wp:positionV>
                <wp:extent cx="6660000" cy="9756000"/>
                <wp:effectExtent l="0" t="0" r="26670" b="17145"/>
                <wp:wrapNone/>
                <wp:docPr id="2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FFBDA9A" id="Прямоугольник 12" o:spid="_x0000_s1026" style="position:absolute;margin-left:0;margin-top:-35.55pt;width:524.4pt;height:768.2pt;z-index:251826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" filled="f" strokecolor="#2f5496 [2404]" strokeweight="1pt">
                <w10:wrap anchorx="margin"/>
              </v:rect>
            </w:pict>
          </mc:Fallback>
        </mc:AlternateConten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BD243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code.isdigit</w:t>
      </w:r>
      <w:proofErr w:type="spellEnd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code = </w:t>
      </w:r>
      <w:proofErr w:type="spellStart"/>
      <w:r w:rsidRPr="00BD243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proofErr w:type="spellEnd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(code)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self.pressed_btn_product</w:t>
      </w:r>
      <w:proofErr w:type="spellEnd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(call, code)</w:t>
      </w:r>
    </w:p>
    <w:p w:rsidR="005D154B" w:rsidRPr="00A83A7D" w:rsidRDefault="005D154B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101F6" w:rsidRDefault="00B140CA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4 курса мы познакомились с таким выражением</w:t>
      </w:r>
      <w:r w:rsidRPr="00B140CA">
        <w:rPr>
          <w:rFonts w:ascii="Times New Roman" w:hAnsi="Times New Roman" w:cs="Times New Roman"/>
          <w:sz w:val="28"/>
          <w:szCs w:val="28"/>
        </w:rPr>
        <w:t>:</w:t>
      </w:r>
    </w:p>
    <w:p w:rsidR="00B140CA" w:rsidRDefault="00B140CA" w:rsidP="005101DB">
      <w:pPr>
        <w:spacing w:line="36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r w:rsidRPr="000412D7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callback</w:t>
      </w:r>
      <w:r w:rsidRPr="00B140CA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_</w:t>
      </w:r>
      <w:r w:rsidRPr="000412D7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data</w:t>
      </w:r>
      <w:proofErr w:type="spellEnd"/>
      <w:r w:rsidRPr="00B140C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0412D7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str</w:t>
      </w:r>
      <w:proofErr w:type="spellEnd"/>
      <w:r w:rsidRPr="00B140C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name</w:t>
      </w:r>
      <w:r w:rsidRPr="00B140C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0412D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id</w:t>
      </w:r>
      <w:r w:rsidRPr="00B140C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B140CA" w:rsidRPr="00B140CA" w:rsidRDefault="00B140CA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Дословно описание этого выражения звучало так</w:t>
      </w:r>
      <w:r w:rsidRPr="00B140CA">
        <w:rPr>
          <w:rFonts w:ascii="Times New Roman" w:hAnsi="Times New Roman" w:cs="Times New Roman"/>
          <w:sz w:val="28"/>
          <w:szCs w:val="28"/>
        </w:rPr>
        <w:t>:</w:t>
      </w:r>
    </w:p>
    <w:p w:rsidR="00B140CA" w:rsidRDefault="00B140CA" w:rsidP="00B140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6EA4D8" wp14:editId="63B6C710">
            <wp:extent cx="5727700" cy="826770"/>
            <wp:effectExtent l="19050" t="19050" r="25400" b="1143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26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545F" w:rsidRPr="000303DD" w:rsidRDefault="00CB545F" w:rsidP="00B140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3E87">
        <w:rPr>
          <w:rFonts w:ascii="Times New Roman" w:hAnsi="Times New Roman" w:cs="Times New Roman"/>
          <w:sz w:val="28"/>
          <w:szCs w:val="28"/>
        </w:rPr>
        <w:t xml:space="preserve">Отправленный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5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принимаем в функции 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callback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inline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call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Вот этот параметр</w:t>
      </w:r>
      <w:r w:rsidRPr="000303DD">
        <w:rPr>
          <w:rFonts w:ascii="Times New Roman" w:hAnsi="Times New Roman" w:cs="Times New Roman"/>
          <w:sz w:val="28"/>
          <w:szCs w:val="28"/>
        </w:rPr>
        <w:t>:</w:t>
      </w:r>
    </w:p>
    <w:p w:rsidR="00CB545F" w:rsidRPr="000303DD" w:rsidRDefault="00CB545F" w:rsidP="00B140CA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code</w:t>
      </w:r>
      <w:r w:rsidRPr="00030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call</w:t>
      </w:r>
      <w:r w:rsidRPr="00030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</w:p>
    <w:p w:rsidR="00EE57B8" w:rsidRDefault="00EE57B8" w:rsidP="00B140CA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Обработчик нажатия кнопки передает управление на функцию 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pressed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</w:t>
      </w:r>
      <w:proofErr w:type="spellEnd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gramStart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</w:p>
    <w:p w:rsidR="00EE57B8" w:rsidRPr="00EE57B8" w:rsidRDefault="00EE57B8" w:rsidP="00B140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функция</w:t>
      </w:r>
      <w:r w:rsidR="007B39AD">
        <w:rPr>
          <w:rFonts w:ascii="Times New Roman" w:hAnsi="Times New Roman" w:cs="Times New Roman"/>
          <w:sz w:val="28"/>
          <w:szCs w:val="28"/>
        </w:rPr>
        <w:t xml:space="preserve"> первым делом создае</w:t>
      </w:r>
      <w:r w:rsidR="005D63D1">
        <w:rPr>
          <w:rFonts w:ascii="Times New Roman" w:hAnsi="Times New Roman" w:cs="Times New Roman"/>
          <w:sz w:val="28"/>
          <w:szCs w:val="28"/>
        </w:rPr>
        <w:t>т заказ в базе данных</w:t>
      </w:r>
      <w:r w:rsidR="005D63D1" w:rsidRPr="005D63D1">
        <w:rPr>
          <w:rFonts w:ascii="Times New Roman" w:hAnsi="Times New Roman" w:cs="Times New Roman"/>
          <w:sz w:val="28"/>
          <w:szCs w:val="28"/>
        </w:rPr>
        <w:t>:</w:t>
      </w:r>
    </w:p>
    <w:p w:rsidR="000101F6" w:rsidRDefault="00EE57B8" w:rsidP="005101DB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D243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.BD._</w:t>
      </w:r>
      <w:proofErr w:type="spellStart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add_</w:t>
      </w:r>
      <w:proofErr w:type="gramStart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</w:t>
      </w:r>
      <w:proofErr w:type="spellEnd"/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BD243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code, </w:t>
      </w:r>
      <w:r w:rsidRPr="00BD243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D24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C939ED" w:rsidRDefault="00C939ED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вот большая функция, через которую мы работаем с заказом.</w:t>
      </w:r>
    </w:p>
    <w:p w:rsidR="00A71105" w:rsidRPr="00A71105" w:rsidRDefault="00A71105" w:rsidP="005101DB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Pr="00A71105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 w:rsidR="00A34725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="009D265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data_base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dbalchemy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8F36AF" w:rsidRPr="008F36AF" w:rsidRDefault="008F36AF" w:rsidP="008F3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8F36A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8F36A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add_orders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F36A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quantity, 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user_id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,):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заполнения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#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всех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product_id</w:t>
      </w:r>
      <w:proofErr w:type="spellEnd"/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all_id_product = </w:t>
      </w:r>
      <w:proofErr w:type="spellStart"/>
      <w:r w:rsidRPr="008F36A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.select_all_product_id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данные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есть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списке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обновляем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таблицы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продуктов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F36A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all_id_product: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8F36A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.select_order_quantity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+= </w:t>
      </w:r>
      <w:r w:rsidRPr="008F36A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F36A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8F36A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.update_order_value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F36A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'quantity'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8F36A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.select_single_product_quantity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-= </w:t>
      </w:r>
      <w:r w:rsidRPr="008F36A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F36A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="003A3984"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1F27B0D" wp14:editId="4E675C51">
                <wp:simplePos x="0" y="0"/>
                <wp:positionH relativeFrom="margin">
                  <wp:align>center</wp:align>
                </wp:positionH>
                <wp:positionV relativeFrom="paragraph">
                  <wp:posOffset>-453975</wp:posOffset>
                </wp:positionV>
                <wp:extent cx="6660000" cy="9756000"/>
                <wp:effectExtent l="0" t="0" r="26670" b="17145"/>
                <wp:wrapNone/>
                <wp:docPr id="1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10CAA" id="Прямоугольник 12" o:spid="_x0000_s1026" style="position:absolute;margin-left:0;margin-top:-35.75pt;width:524.4pt;height:768.2pt;z-index:251871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KwR/AIAABU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8F36A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        </w:t>
      </w:r>
      <w:proofErr w:type="spellStart"/>
      <w:r w:rsidRPr="008F36A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.update_product_value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F36A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'quantity'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F36A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</w:t>
      </w:r>
      <w:r w:rsidRPr="008F36A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данных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нет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создаем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новый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объект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</w:t>
      </w:r>
      <w:r w:rsidRPr="008F36A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F36A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order = Order(</w:t>
      </w:r>
      <w:r w:rsidRPr="008F36A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quantity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=quantity, </w:t>
      </w:r>
      <w:proofErr w:type="spellStart"/>
      <w:r w:rsidRPr="008F36A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product_id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</w:t>
      </w:r>
      <w:proofErr w:type="spellStart"/>
      <w:r w:rsidRPr="008F36A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user_id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user_id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F36A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data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datetime.now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8F36A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.select_single_product_quantity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-= </w:t>
      </w:r>
      <w:r w:rsidRPr="008F36A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F36A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8F36A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.update_product_value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F36A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'quantity'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F36A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session.add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(order)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F36A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session.commit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8F36A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8F36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C939ED" w:rsidRPr="00A71105" w:rsidRDefault="00C939ED" w:rsidP="005101DB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C939ED" w:rsidRPr="00AF2E1F" w:rsidRDefault="00AF2E1F" w:rsidP="005101DB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2E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начала получаем все идентификаторы товаров</w:t>
      </w:r>
      <w:r w:rsidR="00720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заказ</w:t>
      </w:r>
      <w:r w:rsidR="00323E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AF2E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нужно ведь проверить, </w:t>
      </w:r>
      <w:r w:rsidR="00720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 мы ранее уже добавили</w:t>
      </w:r>
      <w:r w:rsidRPr="00AF2E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0D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 в заказ</w:t>
      </w:r>
      <w:r w:rsidRPr="00AF2E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AF2E1F" w:rsidRPr="00AF2E1F" w:rsidRDefault="00AF2E1F" w:rsidP="00AF2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all_id_product = </w:t>
      </w:r>
      <w:proofErr w:type="spellStart"/>
      <w:r w:rsidRPr="00A711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.select_all_product_</w:t>
      </w:r>
      <w:proofErr w:type="gram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proofErr w:type="gramEnd"/>
    </w:p>
    <w:p w:rsidR="00206449" w:rsidRPr="00A16D9D" w:rsidRDefault="00206449" w:rsidP="00206449">
      <w:pPr>
        <w:spacing w:line="360" w:lineRule="auto"/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вот</w:t>
      </w:r>
      <w:r w:rsidR="008A76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323E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сама </w:t>
      </w:r>
      <w:r w:rsidR="008A76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функция, </w:t>
      </w:r>
      <w:r w:rsidR="00323E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обеспечивающая получение</w:t>
      </w:r>
      <w:r w:rsidR="008A76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идентификатор</w:t>
      </w:r>
      <w:r w:rsidR="00323E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</w:t>
      </w:r>
      <w:r w:rsidR="00E727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всех товаров</w:t>
      </w:r>
      <w:r w:rsidR="008A76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базы данных</w:t>
      </w:r>
      <w:r w:rsidR="00A16D9D" w:rsidRPr="00A16D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206449" w:rsidRPr="00A71105" w:rsidRDefault="00206449" w:rsidP="00206449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3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 w:rsidR="00A34725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data_base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dbalchemy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D33446" w:rsidRPr="00D33446" w:rsidRDefault="00D33446" w:rsidP="00D334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proofErr w:type="gramStart"/>
      <w:r w:rsidRPr="00D334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D334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select_all_product_id</w:t>
      </w:r>
      <w:proofErr w:type="spellEnd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3344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id 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 = </w:t>
      </w:r>
      <w:r w:rsidRPr="00D3344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session.query</w:t>
      </w:r>
      <w:proofErr w:type="spellEnd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Order.product_id</w:t>
      </w:r>
      <w:proofErr w:type="spellEnd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).all()</w:t>
      </w:r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D3344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конвертируем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результат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выборки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вид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[1,3,5...]</w:t>
      </w:r>
      <w:r w:rsidRPr="00D3344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334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D334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proofErr w:type="gramStart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utility</w:t>
      </w:r>
      <w:proofErr w:type="spellEnd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._</w:t>
      </w:r>
      <w:proofErr w:type="spellStart"/>
      <w:proofErr w:type="gramEnd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convert</w:t>
      </w:r>
      <w:proofErr w:type="spellEnd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</w:t>
      </w:r>
      <w:proofErr w:type="spellEnd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0D594F" w:rsidRDefault="000D594F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D594F" w:rsidRDefault="000D594F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Тут</w:t>
      </w:r>
      <w:r w:rsidRPr="00686F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появляется</w:t>
      </w:r>
      <w:r w:rsidRPr="00686F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несложный</w:t>
      </w:r>
      <w:r w:rsidRPr="00686F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D594F" w:rsidRDefault="000D594F" w:rsidP="000D594F">
      <w:pPr>
        <w:spacing w:line="36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gramStart"/>
      <w:r w:rsidRPr="0020644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result</w:t>
      </w:r>
      <w:proofErr w:type="gramEnd"/>
      <w:r w:rsidRPr="0020644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self._</w:t>
      </w:r>
      <w:proofErr w:type="spellStart"/>
      <w:r w:rsidRPr="0020644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session.query</w:t>
      </w:r>
      <w:proofErr w:type="spellEnd"/>
      <w:r w:rsidRPr="0020644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20644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Order.product_id</w:t>
      </w:r>
      <w:proofErr w:type="spellEnd"/>
      <w:r w:rsidRPr="0020644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).all()</w:t>
      </w:r>
    </w:p>
    <w:p w:rsidR="00587334" w:rsidRDefault="000D594F" w:rsidP="00AE0EAD">
      <w:pPr>
        <w:pStyle w:val="HTML9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73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 возвращает нам массив кортежей</w:t>
      </w:r>
      <w:r w:rsidR="00323E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идентификаторами товаров</w:t>
      </w:r>
      <w:r w:rsidR="00587334" w:rsidRPr="005873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такого вида: </w:t>
      </w:r>
      <w:r w:rsidR="00587334" w:rsidRPr="00587334">
        <w:rPr>
          <w:rFonts w:ascii="Times New Roman" w:hAnsi="Times New Roman" w:cs="Times New Roman"/>
          <w:sz w:val="28"/>
          <w:szCs w:val="28"/>
          <w:lang w:eastAsia="ru-RU"/>
        </w:rPr>
        <w:t>[(5,</w:t>
      </w:r>
      <w:proofErr w:type="gramStart"/>
      <w:r w:rsidR="00587334" w:rsidRPr="00587334">
        <w:rPr>
          <w:rFonts w:ascii="Times New Roman" w:hAnsi="Times New Roman" w:cs="Times New Roman"/>
          <w:sz w:val="28"/>
          <w:szCs w:val="28"/>
          <w:lang w:eastAsia="ru-RU"/>
        </w:rPr>
        <w:t>),(</w:t>
      </w:r>
      <w:proofErr w:type="gramEnd"/>
      <w:r w:rsidR="00587334" w:rsidRPr="00587334">
        <w:rPr>
          <w:rFonts w:ascii="Times New Roman" w:hAnsi="Times New Roman" w:cs="Times New Roman"/>
          <w:sz w:val="28"/>
          <w:szCs w:val="28"/>
          <w:lang w:eastAsia="ru-RU"/>
        </w:rPr>
        <w:t>8,),...]</w:t>
      </w:r>
      <w:r w:rsidR="00587334" w:rsidRPr="00587334">
        <w:rPr>
          <w:rFonts w:ascii="Times New Roman" w:hAnsi="Times New Roman" w:cs="Times New Roman"/>
          <w:sz w:val="28"/>
          <w:szCs w:val="28"/>
        </w:rPr>
        <w:t xml:space="preserve">. </w:t>
      </w:r>
      <w:r w:rsidR="00587334">
        <w:rPr>
          <w:rFonts w:ascii="Times New Roman" w:hAnsi="Times New Roman" w:cs="Times New Roman"/>
          <w:sz w:val="28"/>
          <w:szCs w:val="28"/>
        </w:rPr>
        <w:t xml:space="preserve">Формат не самый удобный, ведь </w:t>
      </w:r>
      <w:r w:rsidR="00AE0EAD">
        <w:rPr>
          <w:rFonts w:ascii="Times New Roman" w:hAnsi="Times New Roman" w:cs="Times New Roman"/>
          <w:sz w:val="28"/>
          <w:szCs w:val="28"/>
        </w:rPr>
        <w:t>нам, по сути,</w:t>
      </w:r>
      <w:r w:rsidR="00587334">
        <w:rPr>
          <w:rFonts w:ascii="Times New Roman" w:hAnsi="Times New Roman" w:cs="Times New Roman"/>
          <w:sz w:val="28"/>
          <w:szCs w:val="28"/>
        </w:rPr>
        <w:t xml:space="preserve"> нужен просто набор идентификаторов, поэтому добавим в </w:t>
      </w:r>
      <w:r w:rsidR="00323E87">
        <w:rPr>
          <w:rFonts w:ascii="Times New Roman" w:hAnsi="Times New Roman" w:cs="Times New Roman"/>
          <w:sz w:val="28"/>
          <w:szCs w:val="28"/>
        </w:rPr>
        <w:t>директорию</w:t>
      </w:r>
      <w:r w:rsidR="00587334">
        <w:rPr>
          <w:rFonts w:ascii="Times New Roman" w:hAnsi="Times New Roman" w:cs="Times New Roman"/>
          <w:sz w:val="28"/>
          <w:szCs w:val="28"/>
        </w:rPr>
        <w:t xml:space="preserve"> </w:t>
      </w:r>
      <w:r w:rsidR="00587334" w:rsidRPr="00323E87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settings</w:t>
      </w:r>
      <w:r w:rsidR="00587334" w:rsidRPr="00323E87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587334">
        <w:rPr>
          <w:rFonts w:ascii="Times New Roman" w:hAnsi="Times New Roman" w:cs="Times New Roman"/>
          <w:sz w:val="28"/>
          <w:szCs w:val="28"/>
        </w:rPr>
        <w:t xml:space="preserve">нашего проекта </w:t>
      </w:r>
      <w:r w:rsidR="00323E87">
        <w:rPr>
          <w:rFonts w:ascii="Times New Roman" w:hAnsi="Times New Roman" w:cs="Times New Roman"/>
          <w:sz w:val="28"/>
          <w:szCs w:val="28"/>
        </w:rPr>
        <w:t>модуль</w:t>
      </w:r>
      <w:r w:rsidR="00587334">
        <w:rPr>
          <w:rFonts w:ascii="Times New Roman" w:hAnsi="Times New Roman" w:cs="Times New Roman"/>
          <w:sz w:val="28"/>
          <w:szCs w:val="28"/>
        </w:rPr>
        <w:t xml:space="preserve"> </w:t>
      </w:r>
      <w:r w:rsidR="00587334" w:rsidRPr="00323E87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utility</w:t>
      </w:r>
      <w:r w:rsidR="00323E87" w:rsidRPr="00323E87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="00323E87" w:rsidRPr="00323E87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="00587334" w:rsidRPr="00587334">
        <w:rPr>
          <w:rFonts w:ascii="Times New Roman" w:hAnsi="Times New Roman" w:cs="Times New Roman"/>
          <w:sz w:val="28"/>
          <w:szCs w:val="28"/>
        </w:rPr>
        <w:t xml:space="preserve">, </w:t>
      </w:r>
      <w:r w:rsidR="00587334">
        <w:rPr>
          <w:rFonts w:ascii="Times New Roman" w:hAnsi="Times New Roman" w:cs="Times New Roman"/>
          <w:sz w:val="28"/>
          <w:szCs w:val="28"/>
        </w:rPr>
        <w:t>где будем хранить полезные функции – утилиты.</w:t>
      </w:r>
    </w:p>
    <w:p w:rsidR="00AE0EAD" w:rsidRDefault="00AE0EAD" w:rsidP="00AE0EAD">
      <w:pPr>
        <w:pStyle w:val="HTML9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в этот </w:t>
      </w:r>
      <w:r w:rsidR="00323E87">
        <w:rPr>
          <w:rFonts w:ascii="Times New Roman" w:hAnsi="Times New Roman" w:cs="Times New Roman"/>
          <w:sz w:val="28"/>
          <w:szCs w:val="28"/>
        </w:rPr>
        <w:t>модуль</w:t>
      </w:r>
      <w:r>
        <w:rPr>
          <w:rFonts w:ascii="Times New Roman" w:hAnsi="Times New Roman" w:cs="Times New Roman"/>
          <w:sz w:val="28"/>
          <w:szCs w:val="28"/>
        </w:rPr>
        <w:t xml:space="preserve"> первую функцию</w:t>
      </w:r>
      <w:r w:rsidRPr="00AE0EAD">
        <w:rPr>
          <w:rFonts w:ascii="Times New Roman" w:hAnsi="Times New Roman" w:cs="Times New Roman"/>
          <w:sz w:val="28"/>
          <w:szCs w:val="28"/>
        </w:rPr>
        <w:t>:</w:t>
      </w:r>
    </w:p>
    <w:p w:rsidR="00AE0EAD" w:rsidRDefault="00AE0EAD" w:rsidP="00AE0EAD">
      <w:pPr>
        <w:pStyle w:val="HTML9"/>
        <w:shd w:val="clear" w:color="auto" w:fill="FFFFFF"/>
        <w:spacing w:line="360" w:lineRule="auto"/>
        <w:rPr>
          <w:rFonts w:eastAsia="Times New Roman" w:cs="Courier New"/>
          <w:color w:val="000000"/>
          <w:lang w:val="en-US" w:eastAsia="ru-RU"/>
        </w:rPr>
      </w:pPr>
      <w:proofErr w:type="spellStart"/>
      <w:r w:rsidRPr="00206449">
        <w:rPr>
          <w:rFonts w:eastAsia="Times New Roman" w:cs="Courier New"/>
          <w:color w:val="000000"/>
          <w:lang w:val="en-US" w:eastAsia="ru-RU"/>
        </w:rPr>
        <w:t>utility._</w:t>
      </w:r>
      <w:proofErr w:type="gramStart"/>
      <w:r w:rsidRPr="00206449">
        <w:rPr>
          <w:rFonts w:eastAsia="Times New Roman" w:cs="Courier New"/>
          <w:color w:val="000000"/>
          <w:lang w:val="en-US" w:eastAsia="ru-RU"/>
        </w:rPr>
        <w:t>convert</w:t>
      </w:r>
      <w:proofErr w:type="spellEnd"/>
      <w:r w:rsidRPr="00206449">
        <w:rPr>
          <w:rFonts w:eastAsia="Times New Roman" w:cs="Courier New"/>
          <w:color w:val="000000"/>
          <w:lang w:val="en-US" w:eastAsia="ru-RU"/>
        </w:rPr>
        <w:t>(</w:t>
      </w:r>
      <w:proofErr w:type="gramEnd"/>
      <w:r w:rsidRPr="00206449">
        <w:rPr>
          <w:rFonts w:eastAsia="Times New Roman" w:cs="Courier New"/>
          <w:color w:val="000000"/>
          <w:lang w:val="en-US" w:eastAsia="ru-RU"/>
        </w:rPr>
        <w:t>result)</w:t>
      </w:r>
    </w:p>
    <w:p w:rsidR="00CD6E13" w:rsidRDefault="00A34725" w:rsidP="00AE0EAD">
      <w:pPr>
        <w:pStyle w:val="HTML9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8C3CE6F" wp14:editId="5AD31E50">
                <wp:simplePos x="0" y="0"/>
                <wp:positionH relativeFrom="margin">
                  <wp:posOffset>-504749</wp:posOffset>
                </wp:positionH>
                <wp:positionV relativeFrom="paragraph">
                  <wp:posOffset>-470230</wp:posOffset>
                </wp:positionV>
                <wp:extent cx="6660000" cy="9756000"/>
                <wp:effectExtent l="0" t="0" r="26670" b="17145"/>
                <wp:wrapNone/>
                <wp:docPr id="35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A256F76" id="Прямоугольник 12" o:spid="_x0000_s1026" style="position:absolute;margin-left:-39.75pt;margin-top:-37.05pt;width:524.4pt;height:768.2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5URGgMAAH8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" filled="f" strokecolor="#2f5496 [2404]" strokeweight="1pt">
                <w10:wrap anchorx="margin"/>
              </v:rect>
            </w:pict>
          </mc:Fallback>
        </mc:AlternateContent>
      </w:r>
      <w:r w:rsidR="00CD6E13" w:rsidRPr="00CD6E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Вот</w:t>
      </w:r>
      <w:r w:rsidR="00CD6E13" w:rsidRPr="00A347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CD6E13" w:rsidRPr="00CD6E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ее</w:t>
      </w:r>
      <w:r w:rsidR="00CD6E13" w:rsidRPr="00A347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CD6E13" w:rsidRPr="00CD6E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</w:t>
      </w:r>
      <w:r w:rsidR="00CD6E13" w:rsidRPr="00CD6E1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A34725" w:rsidRPr="00A34725" w:rsidRDefault="00A34725" w:rsidP="00A34725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4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="00BB7C5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settings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="00BB7C5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utility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CD6E13" w:rsidRPr="00D33446" w:rsidRDefault="00CD6E13" w:rsidP="00BB7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D334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D334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_convert(</w:t>
      </w:r>
      <w:proofErr w:type="spellStart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list_convert</w:t>
      </w:r>
      <w:proofErr w:type="spellEnd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334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D3344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D334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334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list_convert</w:t>
      </w:r>
      <w:proofErr w:type="spellEnd"/>
      <w:r w:rsidRPr="00D3344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</w:p>
    <w:p w:rsidR="00CD6E13" w:rsidRDefault="00CD6E13" w:rsidP="00AE0EAD">
      <w:pPr>
        <w:pStyle w:val="HTML9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23E87" w:rsidRDefault="00323E87" w:rsidP="00AE0EAD">
      <w:pPr>
        <w:pStyle w:val="HTML9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этой функции набор идентификаторов товаров трансформируется из такого представления</w:t>
      </w:r>
      <w:r w:rsidRPr="00323E87">
        <w:rPr>
          <w:rFonts w:ascii="Times New Roman" w:hAnsi="Times New Roman" w:cs="Times New Roman"/>
          <w:sz w:val="28"/>
          <w:szCs w:val="28"/>
        </w:rPr>
        <w:t xml:space="preserve"> - </w:t>
      </w:r>
      <w:r w:rsidRPr="00587334">
        <w:rPr>
          <w:rFonts w:ascii="Times New Roman" w:hAnsi="Times New Roman" w:cs="Times New Roman"/>
          <w:sz w:val="28"/>
          <w:szCs w:val="28"/>
          <w:lang w:eastAsia="ru-RU"/>
        </w:rPr>
        <w:t>[(5,</w:t>
      </w:r>
      <w:proofErr w:type="gramStart"/>
      <w:r w:rsidRPr="00587334">
        <w:rPr>
          <w:rFonts w:ascii="Times New Roman" w:hAnsi="Times New Roman" w:cs="Times New Roman"/>
          <w:sz w:val="28"/>
          <w:szCs w:val="28"/>
          <w:lang w:eastAsia="ru-RU"/>
        </w:rPr>
        <w:t>),(</w:t>
      </w:r>
      <w:proofErr w:type="gramEnd"/>
      <w:r w:rsidRPr="00587334">
        <w:rPr>
          <w:rFonts w:ascii="Times New Roman" w:hAnsi="Times New Roman" w:cs="Times New Roman"/>
          <w:sz w:val="28"/>
          <w:szCs w:val="28"/>
          <w:lang w:eastAsia="ru-RU"/>
        </w:rPr>
        <w:t>8,),...]</w:t>
      </w:r>
      <w:r w:rsidRPr="00323E8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такое </w:t>
      </w:r>
      <w:r w:rsidRPr="00323E87">
        <w:rPr>
          <w:rFonts w:ascii="Times New Roman" w:hAnsi="Times New Roman" w:cs="Times New Roman"/>
          <w:sz w:val="28"/>
          <w:szCs w:val="28"/>
          <w:lang w:eastAsia="ru-RU"/>
        </w:rPr>
        <w:t>[5, 8, …].</w:t>
      </w:r>
    </w:p>
    <w:p w:rsidR="009F2F4D" w:rsidRDefault="009F2F4D" w:rsidP="00AE0EAD">
      <w:pPr>
        <w:pStyle w:val="HTML9"/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Вернемся</w:t>
      </w:r>
      <w:r w:rsidR="00C06E70">
        <w:rPr>
          <w:rFonts w:ascii="Times New Roman" w:hAnsi="Times New Roman" w:cs="Times New Roman"/>
          <w:sz w:val="28"/>
          <w:szCs w:val="28"/>
        </w:rPr>
        <w:t xml:space="preserve"> обратно к функции </w:t>
      </w:r>
      <w:r w:rsidR="00C06E70" w:rsidRPr="00A71105">
        <w:rPr>
          <w:rFonts w:ascii="Courier New" w:eastAsia="Times New Roman" w:hAnsi="Courier New" w:cs="Courier New"/>
          <w:color w:val="000000"/>
          <w:lang w:eastAsia="ru-RU"/>
        </w:rPr>
        <w:t>_</w:t>
      </w:r>
      <w:r w:rsidR="00C06E70" w:rsidRPr="00A71105">
        <w:rPr>
          <w:rFonts w:ascii="Courier New" w:eastAsia="Times New Roman" w:hAnsi="Courier New" w:cs="Courier New"/>
          <w:color w:val="000000"/>
          <w:lang w:val="en-US" w:eastAsia="ru-RU"/>
        </w:rPr>
        <w:t>add</w:t>
      </w:r>
      <w:r w:rsidR="00C06E70" w:rsidRPr="00A71105">
        <w:rPr>
          <w:rFonts w:ascii="Courier New" w:eastAsia="Times New Roman" w:hAnsi="Courier New" w:cs="Courier New"/>
          <w:color w:val="000000"/>
          <w:lang w:eastAsia="ru-RU"/>
        </w:rPr>
        <w:t>_</w:t>
      </w:r>
      <w:proofErr w:type="gramStart"/>
      <w:r w:rsidR="00C06E70" w:rsidRPr="00A71105">
        <w:rPr>
          <w:rFonts w:ascii="Courier New" w:eastAsia="Times New Roman" w:hAnsi="Courier New" w:cs="Courier New"/>
          <w:color w:val="000000"/>
          <w:lang w:val="en-US" w:eastAsia="ru-RU"/>
        </w:rPr>
        <w:t>orders</w:t>
      </w:r>
      <w:r w:rsidR="00C06E70">
        <w:rPr>
          <w:rFonts w:ascii="Courier New" w:eastAsia="Times New Roman" w:hAnsi="Courier New" w:cs="Courier New"/>
          <w:color w:val="000000"/>
          <w:lang w:eastAsia="ru-RU"/>
        </w:rPr>
        <w:t>(</w:t>
      </w:r>
      <w:proofErr w:type="gramEnd"/>
      <w:r w:rsidR="00C06E70">
        <w:rPr>
          <w:rFonts w:ascii="Courier New" w:eastAsia="Times New Roman" w:hAnsi="Courier New" w:cs="Courier New"/>
          <w:color w:val="000000"/>
          <w:lang w:eastAsia="ru-RU"/>
        </w:rPr>
        <w:t>).</w:t>
      </w:r>
    </w:p>
    <w:p w:rsidR="00C06E70" w:rsidRPr="00987A11" w:rsidRDefault="00987A11" w:rsidP="00987A11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A71105">
        <w:rPr>
          <w:rFonts w:ascii="Courier New" w:eastAsia="Times New Roman" w:hAnsi="Courier New" w:cs="Courier New"/>
          <w:b/>
          <w:bCs/>
          <w:color w:val="000080"/>
          <w:lang w:val="en-US" w:eastAsia="ru-RU"/>
        </w:rPr>
        <w:t xml:space="preserve">if </w:t>
      </w:r>
      <w:proofErr w:type="spellStart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product_id</w:t>
      </w:r>
      <w:proofErr w:type="spellEnd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A71105">
        <w:rPr>
          <w:rFonts w:ascii="Courier New" w:eastAsia="Times New Roman" w:hAnsi="Courier New" w:cs="Courier New"/>
          <w:b/>
          <w:bCs/>
          <w:color w:val="000080"/>
          <w:lang w:val="en-US" w:eastAsia="ru-RU"/>
        </w:rPr>
        <w:t xml:space="preserve">in </w:t>
      </w:r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all_id_product:</w:t>
      </w:r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</w:t>
      </w:r>
      <w:proofErr w:type="spellStart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quantity_order</w:t>
      </w:r>
      <w:proofErr w:type="spellEnd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 xml:space="preserve"> = </w:t>
      </w:r>
      <w:proofErr w:type="spellStart"/>
      <w:r w:rsidRPr="00A71105">
        <w:rPr>
          <w:rFonts w:ascii="Courier New" w:eastAsia="Times New Roman" w:hAnsi="Courier New" w:cs="Courier New"/>
          <w:color w:val="94558D"/>
          <w:lang w:val="en-US" w:eastAsia="ru-RU"/>
        </w:rPr>
        <w:t>self</w:t>
      </w:r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.select_order_quantity</w:t>
      </w:r>
      <w:proofErr w:type="spellEnd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(</w:t>
      </w:r>
      <w:proofErr w:type="spellStart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product_id</w:t>
      </w:r>
      <w:proofErr w:type="spellEnd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)</w:t>
      </w:r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</w:t>
      </w:r>
      <w:proofErr w:type="spellStart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quantity_order</w:t>
      </w:r>
      <w:proofErr w:type="spellEnd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 xml:space="preserve"> += </w:t>
      </w:r>
      <w:r w:rsidRPr="00A71105">
        <w:rPr>
          <w:rFonts w:ascii="Courier New" w:eastAsia="Times New Roman" w:hAnsi="Courier New" w:cs="Courier New"/>
          <w:color w:val="0000FF"/>
          <w:lang w:val="en-US" w:eastAsia="ru-RU"/>
        </w:rPr>
        <w:t>1</w:t>
      </w:r>
      <w:r w:rsidRPr="00A71105">
        <w:rPr>
          <w:rFonts w:ascii="Courier New" w:eastAsia="Times New Roman" w:hAnsi="Courier New" w:cs="Courier New"/>
          <w:color w:val="0000FF"/>
          <w:lang w:val="en-US" w:eastAsia="ru-RU"/>
        </w:rPr>
        <w:br/>
        <w:t xml:space="preserve">        </w:t>
      </w:r>
      <w:proofErr w:type="spellStart"/>
      <w:r w:rsidRPr="00A71105">
        <w:rPr>
          <w:rFonts w:ascii="Courier New" w:eastAsia="Times New Roman" w:hAnsi="Courier New" w:cs="Courier New"/>
          <w:color w:val="94558D"/>
          <w:lang w:val="en-US" w:eastAsia="ru-RU"/>
        </w:rPr>
        <w:t>self</w:t>
      </w:r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.update_order_value</w:t>
      </w:r>
      <w:proofErr w:type="spellEnd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(</w:t>
      </w:r>
      <w:proofErr w:type="spellStart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product_id</w:t>
      </w:r>
      <w:proofErr w:type="spellEnd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 xml:space="preserve">, </w:t>
      </w:r>
      <w:r w:rsidRPr="00A71105">
        <w:rPr>
          <w:rFonts w:ascii="Courier New" w:eastAsia="Times New Roman" w:hAnsi="Courier New" w:cs="Courier New"/>
          <w:b/>
          <w:bCs/>
          <w:color w:val="008080"/>
          <w:lang w:val="en-US" w:eastAsia="ru-RU"/>
        </w:rPr>
        <w:t>'quantity'</w:t>
      </w:r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 xml:space="preserve">, </w:t>
      </w:r>
      <w:proofErr w:type="spellStart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quantity_order</w:t>
      </w:r>
      <w:proofErr w:type="spellEnd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)</w:t>
      </w:r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br/>
      </w:r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</w:t>
      </w:r>
      <w:proofErr w:type="spellStart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quantity_product</w:t>
      </w:r>
      <w:proofErr w:type="spellEnd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 xml:space="preserve"> = </w:t>
      </w:r>
      <w:proofErr w:type="spellStart"/>
      <w:r w:rsidRPr="00A71105">
        <w:rPr>
          <w:rFonts w:ascii="Courier New" w:eastAsia="Times New Roman" w:hAnsi="Courier New" w:cs="Courier New"/>
          <w:color w:val="94558D"/>
          <w:lang w:val="en-US" w:eastAsia="ru-RU"/>
        </w:rPr>
        <w:t>self</w:t>
      </w:r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.select_single_product_quantity</w:t>
      </w:r>
      <w:proofErr w:type="spellEnd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(</w:t>
      </w:r>
      <w:proofErr w:type="spellStart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product_id</w:t>
      </w:r>
      <w:proofErr w:type="spellEnd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)</w:t>
      </w:r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</w:t>
      </w:r>
      <w:proofErr w:type="spellStart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quantity_product</w:t>
      </w:r>
      <w:proofErr w:type="spellEnd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 xml:space="preserve"> -= </w:t>
      </w:r>
      <w:r w:rsidRPr="00A71105">
        <w:rPr>
          <w:rFonts w:ascii="Courier New" w:eastAsia="Times New Roman" w:hAnsi="Courier New" w:cs="Courier New"/>
          <w:color w:val="0000FF"/>
          <w:lang w:val="en-US" w:eastAsia="ru-RU"/>
        </w:rPr>
        <w:t>1</w:t>
      </w:r>
      <w:r w:rsidRPr="00A71105">
        <w:rPr>
          <w:rFonts w:ascii="Courier New" w:eastAsia="Times New Roman" w:hAnsi="Courier New" w:cs="Courier New"/>
          <w:color w:val="0000FF"/>
          <w:lang w:val="en-US" w:eastAsia="ru-RU"/>
        </w:rPr>
        <w:br/>
        <w:t xml:space="preserve">        </w:t>
      </w:r>
      <w:proofErr w:type="spellStart"/>
      <w:r w:rsidRPr="00A71105">
        <w:rPr>
          <w:rFonts w:ascii="Courier New" w:eastAsia="Times New Roman" w:hAnsi="Courier New" w:cs="Courier New"/>
          <w:color w:val="94558D"/>
          <w:lang w:val="en-US" w:eastAsia="ru-RU"/>
        </w:rPr>
        <w:t>self</w:t>
      </w:r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.update_product_value</w:t>
      </w:r>
      <w:proofErr w:type="spellEnd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(</w:t>
      </w:r>
      <w:proofErr w:type="spellStart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product_id</w:t>
      </w:r>
      <w:proofErr w:type="spellEnd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 xml:space="preserve">, </w:t>
      </w:r>
      <w:r w:rsidRPr="00A71105">
        <w:rPr>
          <w:rFonts w:ascii="Courier New" w:eastAsia="Times New Roman" w:hAnsi="Courier New" w:cs="Courier New"/>
          <w:b/>
          <w:bCs/>
          <w:color w:val="008080"/>
          <w:lang w:val="en-US" w:eastAsia="ru-RU"/>
        </w:rPr>
        <w:t>'quantity'</w:t>
      </w:r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 xml:space="preserve">, </w:t>
      </w:r>
      <w:proofErr w:type="spellStart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quantity_product</w:t>
      </w:r>
      <w:proofErr w:type="spellEnd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)</w:t>
      </w:r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</w:t>
      </w:r>
      <w:r w:rsidRPr="00A71105">
        <w:rPr>
          <w:rFonts w:ascii="Courier New" w:eastAsia="Times New Roman" w:hAnsi="Courier New" w:cs="Courier New"/>
          <w:b/>
          <w:bCs/>
          <w:color w:val="000080"/>
          <w:lang w:val="en-US" w:eastAsia="ru-RU"/>
        </w:rPr>
        <w:t>return</w:t>
      </w:r>
    </w:p>
    <w:p w:rsidR="00AE0EAD" w:rsidRPr="00987A11" w:rsidRDefault="00AE0EAD" w:rsidP="00AE0EAD">
      <w:pPr>
        <w:pStyle w:val="HTML9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C96734" w:rsidRPr="00BD773F" w:rsidRDefault="009B7566" w:rsidP="003441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мы заказывали товар ранее</w:t>
      </w:r>
      <w:r w:rsidR="00BD773F">
        <w:rPr>
          <w:rFonts w:ascii="Times New Roman" w:hAnsi="Times New Roman" w:cs="Times New Roman"/>
          <w:sz w:val="28"/>
          <w:szCs w:val="28"/>
        </w:rPr>
        <w:t xml:space="preserve"> и </w:t>
      </w:r>
      <w:r w:rsidR="0034411A">
        <w:rPr>
          <w:rFonts w:ascii="Times New Roman" w:hAnsi="Times New Roman" w:cs="Times New Roman"/>
          <w:sz w:val="28"/>
          <w:szCs w:val="28"/>
        </w:rPr>
        <w:t>выбираем товар вновь</w:t>
      </w:r>
      <w:r>
        <w:rPr>
          <w:rFonts w:ascii="Times New Roman" w:hAnsi="Times New Roman" w:cs="Times New Roman"/>
          <w:sz w:val="28"/>
          <w:szCs w:val="28"/>
        </w:rPr>
        <w:t xml:space="preserve">, то нужно получить текущее количество </w:t>
      </w:r>
      <w:r w:rsidR="00BD773F">
        <w:rPr>
          <w:rFonts w:ascii="Times New Roman" w:hAnsi="Times New Roman" w:cs="Times New Roman"/>
          <w:sz w:val="28"/>
          <w:szCs w:val="28"/>
        </w:rPr>
        <w:t xml:space="preserve">товара </w:t>
      </w:r>
      <w:r>
        <w:rPr>
          <w:rFonts w:ascii="Times New Roman" w:hAnsi="Times New Roman" w:cs="Times New Roman"/>
          <w:sz w:val="28"/>
          <w:szCs w:val="28"/>
        </w:rPr>
        <w:t>из заказа, изменить его на единицу и обновить базу данных. Вот</w:t>
      </w:r>
      <w:r w:rsidRPr="00BD77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Pr="00BD77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BD773F">
        <w:rPr>
          <w:rFonts w:ascii="Times New Roman" w:hAnsi="Times New Roman" w:cs="Times New Roman"/>
          <w:sz w:val="28"/>
          <w:szCs w:val="28"/>
        </w:rPr>
        <w:t>:</w:t>
      </w:r>
    </w:p>
    <w:p w:rsidR="00C96734" w:rsidRDefault="009F6A02" w:rsidP="00C967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A711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.select_order_</w:t>
      </w:r>
      <w:proofErr w:type="gram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C96734" w:rsidRDefault="009F6A02" w:rsidP="00C967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</w:pP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quantity_order += </w:t>
      </w:r>
      <w:r w:rsidRPr="00A7110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</w:p>
    <w:p w:rsidR="000D594F" w:rsidRPr="009F6A02" w:rsidRDefault="009F6A02" w:rsidP="00C967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711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.update_order_</w:t>
      </w:r>
      <w:proofErr w:type="gram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A711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'quantity'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quantity_order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0101F6" w:rsidRDefault="000101F6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06ECF" w:rsidRDefault="00406ECF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406ECF">
        <w:rPr>
          <w:rFonts w:ascii="Times New Roman" w:hAnsi="Times New Roman" w:cs="Times New Roman"/>
          <w:sz w:val="28"/>
          <w:szCs w:val="28"/>
        </w:rPr>
        <w:t xml:space="preserve"> 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gram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</w:t>
      </w:r>
      <w:r w:rsidRPr="00406E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406E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находится</w:t>
      </w:r>
      <w:r w:rsidRPr="00406E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06E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модуле</w:t>
      </w:r>
      <w:r w:rsidRPr="00406E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1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dbalchemy</w:t>
      </w:r>
      <w:proofErr w:type="spellEnd"/>
      <w:r w:rsidRPr="0034411A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3441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406E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06E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 для получения существующего количества товара в заказе</w:t>
      </w:r>
      <w:r w:rsidRPr="00406ECF">
        <w:rPr>
          <w:rFonts w:ascii="Times New Roman" w:hAnsi="Times New Roman" w:cs="Times New Roman"/>
          <w:sz w:val="28"/>
          <w:szCs w:val="28"/>
        </w:rPr>
        <w:t>:</w:t>
      </w:r>
    </w:p>
    <w:p w:rsidR="00133A35" w:rsidRPr="00133A35" w:rsidRDefault="00133A35" w:rsidP="005101DB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data_base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dbalchemy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AD4C02" w:rsidRPr="00AD4C02" w:rsidRDefault="00AD4C02" w:rsidP="00AD4C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AD4C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AD4C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select_order_quantity</w:t>
      </w:r>
      <w:proofErr w:type="spellEnd"/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D4C0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D4C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AD4C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AD4C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AD4C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4C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AD4C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4C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AD4C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4C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AD4C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D4C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AD4C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AD4C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="003A3984"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8E017BA" wp14:editId="47FB38AD">
                <wp:simplePos x="0" y="0"/>
                <wp:positionH relativeFrom="margin">
                  <wp:align>center</wp:align>
                </wp:positionH>
                <wp:positionV relativeFrom="paragraph">
                  <wp:posOffset>-453060</wp:posOffset>
                </wp:positionV>
                <wp:extent cx="6660000" cy="9756000"/>
                <wp:effectExtent l="0" t="0" r="26670" b="17145"/>
                <wp:wrapNone/>
                <wp:docPr id="1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7D7A2" id="Прямоугольник 12" o:spid="_x0000_s1026" style="position:absolute;margin-left:0;margin-top:-35.65pt;width:524.4pt;height:768.2pt;z-index:251873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Er4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AD4C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   </w:t>
      </w:r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 = </w:t>
      </w:r>
      <w:r w:rsidRPr="00AD4C0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session.query</w:t>
      </w:r>
      <w:proofErr w:type="spellEnd"/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Order.quantity</w:t>
      </w:r>
      <w:proofErr w:type="spellEnd"/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filter_by</w:t>
      </w:r>
      <w:proofErr w:type="spellEnd"/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D4C02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product_id</w:t>
      </w:r>
      <w:proofErr w:type="spellEnd"/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).one()</w:t>
      </w:r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AD4C0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D4C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AD4C0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result.quantity</w:t>
      </w:r>
      <w:proofErr w:type="spellEnd"/>
    </w:p>
    <w:p w:rsidR="00406ECF" w:rsidRPr="00133A35" w:rsidRDefault="00406ECF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101F6" w:rsidRDefault="00FC66AF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функция обновления данных заказа</w:t>
      </w:r>
      <w:r w:rsidRPr="00FC66AF">
        <w:rPr>
          <w:rFonts w:ascii="Times New Roman" w:hAnsi="Times New Roman" w:cs="Times New Roman"/>
          <w:sz w:val="28"/>
          <w:szCs w:val="28"/>
        </w:rPr>
        <w:t>:</w:t>
      </w:r>
    </w:p>
    <w:p w:rsidR="00465EB6" w:rsidRPr="00465EB6" w:rsidRDefault="00465EB6" w:rsidP="005101DB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D066E6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 w:rsidR="002C415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data_base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dbalchemy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C276B5" w:rsidRPr="00C276B5" w:rsidRDefault="00C276B5" w:rsidP="00C276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C276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C276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update_order_value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276B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name, value):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Обновляет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данные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указанной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позиции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соответствии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номером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 </w:t>
      </w:r>
      <w:proofErr w:type="spellStart"/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rownum</w:t>
      </w:r>
      <w:proofErr w:type="spellEnd"/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276B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session.query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(Order).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filter_by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276B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product_id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).update({name: value})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276B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session.commit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C276B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012A02" w:rsidRPr="00686F08" w:rsidRDefault="00012A02" w:rsidP="00012A02">
      <w:pPr>
        <w:pStyle w:val="HTML9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101F6" w:rsidRPr="009F1761" w:rsidRDefault="00012A02" w:rsidP="009F1761">
      <w:pPr>
        <w:pStyle w:val="HTML9"/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Вернемся обратно к функции </w:t>
      </w:r>
      <w:r w:rsidRPr="00A71105">
        <w:rPr>
          <w:rFonts w:ascii="Courier New" w:eastAsia="Times New Roman" w:hAnsi="Courier New" w:cs="Courier New"/>
          <w:color w:val="000000"/>
          <w:lang w:eastAsia="ru-RU"/>
        </w:rPr>
        <w:t>_</w:t>
      </w:r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add</w:t>
      </w:r>
      <w:r w:rsidRPr="00A71105">
        <w:rPr>
          <w:rFonts w:ascii="Courier New" w:eastAsia="Times New Roman" w:hAnsi="Courier New" w:cs="Courier New"/>
          <w:color w:val="000000"/>
          <w:lang w:eastAsia="ru-RU"/>
        </w:rPr>
        <w:t>_</w:t>
      </w:r>
      <w:proofErr w:type="gramStart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orders</w:t>
      </w:r>
      <w:r>
        <w:rPr>
          <w:rFonts w:ascii="Courier New" w:eastAsia="Times New Roman" w:hAnsi="Courier New" w:cs="Courier New"/>
          <w:color w:val="000000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lang w:eastAsia="ru-RU"/>
        </w:rPr>
        <w:t>).</w:t>
      </w:r>
    </w:p>
    <w:p w:rsidR="009F1761" w:rsidRDefault="00465EB6" w:rsidP="009F17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A711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.select_single_product_</w:t>
      </w:r>
      <w:proofErr w:type="gram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9F1761" w:rsidRDefault="00465EB6" w:rsidP="009F17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</w:pP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quantity_product -= </w:t>
      </w:r>
      <w:r w:rsidRPr="00A7110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</w:p>
    <w:p w:rsidR="000101F6" w:rsidRPr="00FC66AF" w:rsidRDefault="00465EB6" w:rsidP="009F17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711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.update_product_</w:t>
      </w:r>
      <w:proofErr w:type="gram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A711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'quantity'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quantity_product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9F1761" w:rsidRDefault="009F1761" w:rsidP="009F1761">
      <w:pPr>
        <w:pStyle w:val="HTML9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мы заказали еще одну единицу некоторого товара, необходимо уменьшить количество товара на складе на эту самую единицу. Мы получаем товар по 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F17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уменьшаем количество. Далее выполняем обновление базы данных.</w:t>
      </w:r>
    </w:p>
    <w:p w:rsidR="0015124C" w:rsidRPr="0015124C" w:rsidRDefault="0015124C" w:rsidP="00523616">
      <w:pPr>
        <w:spacing w:line="24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Pr="0015124C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7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 w:rsidR="002C415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data_base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dbalchemy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C276B5" w:rsidRPr="00C276B5" w:rsidRDefault="00C276B5" w:rsidP="00C276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C276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C276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select_single_product_</w:t>
      </w:r>
      <w:proofErr w:type="gram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quantity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proofErr w:type="gramEnd"/>
      <w:r w:rsidRPr="00C276B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rownum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Возвращает количество товара на складе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в соответствии с номером товара - </w:t>
      </w:r>
      <w:proofErr w:type="spellStart"/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rownum</w:t>
      </w:r>
      <w:proofErr w:type="spellEnd"/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Этот номер определяется при выборе товара в интерфейсе.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 = </w:t>
      </w:r>
      <w:r w:rsidRPr="00C276B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proofErr w:type="gram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session.query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Products.quantity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filter_by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276B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id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rownum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).one()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C276B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276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result.quantity</w:t>
      </w:r>
      <w:proofErr w:type="spellEnd"/>
    </w:p>
    <w:p w:rsidR="0015124C" w:rsidRPr="00AE738C" w:rsidRDefault="00AE738C" w:rsidP="00AE738C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Pr="00AE738C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8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 w:rsidR="002C415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data_base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dbalchemy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C276B5" w:rsidRPr="00C276B5" w:rsidRDefault="00C276B5" w:rsidP="00C276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C276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C276B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update_product_value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276B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rownum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name, value):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Обновляет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складе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соответствии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номером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 </w:t>
      </w:r>
      <w:proofErr w:type="spellStart"/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rownum</w:t>
      </w:r>
      <w:proofErr w:type="spellEnd"/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="003A3984"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CD6EF76" wp14:editId="1CAD660C">
                <wp:simplePos x="0" y="0"/>
                <wp:positionH relativeFrom="margin">
                  <wp:align>center</wp:align>
                </wp:positionH>
                <wp:positionV relativeFrom="paragraph">
                  <wp:posOffset>-451282</wp:posOffset>
                </wp:positionV>
                <wp:extent cx="6660000" cy="9756000"/>
                <wp:effectExtent l="0" t="0" r="26670" b="17145"/>
                <wp:wrapNone/>
                <wp:docPr id="12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52946" id="Прямоугольник 12" o:spid="_x0000_s1026" style="position:absolute;margin-left:0;margin-top:-35.55pt;width:524.4pt;height:768.2pt;z-index:251875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" filled="f" strokecolor="#2f5496 [2404]" strokeweight="1pt">
                <w10:wrap anchorx="margin"/>
              </v:rect>
            </w:pict>
          </mc:Fallback>
        </mc:AlternateConten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   """</w:t>
      </w:r>
      <w:r w:rsidRPr="00C276B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276B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session.query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(Products).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filter_by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276B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id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rownum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).update({name: value})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276B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session.commit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C276B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C276B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9F1761" w:rsidRPr="0015124C" w:rsidRDefault="009F1761" w:rsidP="009F1761">
      <w:pPr>
        <w:pStyle w:val="HTML9"/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lang w:val="en-US" w:eastAsia="ru-RU"/>
        </w:rPr>
      </w:pPr>
    </w:p>
    <w:p w:rsidR="000C68CA" w:rsidRDefault="000C68CA" w:rsidP="000C68CA">
      <w:pPr>
        <w:pStyle w:val="HTML9"/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Вернемся обратно к функции </w:t>
      </w:r>
      <w:r w:rsidRPr="00A71105">
        <w:rPr>
          <w:rFonts w:ascii="Courier New" w:eastAsia="Times New Roman" w:hAnsi="Courier New" w:cs="Courier New"/>
          <w:color w:val="000000"/>
          <w:lang w:eastAsia="ru-RU"/>
        </w:rPr>
        <w:t>_</w:t>
      </w:r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add</w:t>
      </w:r>
      <w:r w:rsidRPr="00A71105">
        <w:rPr>
          <w:rFonts w:ascii="Courier New" w:eastAsia="Times New Roman" w:hAnsi="Courier New" w:cs="Courier New"/>
          <w:color w:val="000000"/>
          <w:lang w:eastAsia="ru-RU"/>
        </w:rPr>
        <w:t>_</w:t>
      </w:r>
      <w:proofErr w:type="gramStart"/>
      <w:r w:rsidRPr="00A71105">
        <w:rPr>
          <w:rFonts w:ascii="Courier New" w:eastAsia="Times New Roman" w:hAnsi="Courier New" w:cs="Courier New"/>
          <w:color w:val="000000"/>
          <w:lang w:val="en-US" w:eastAsia="ru-RU"/>
        </w:rPr>
        <w:t>orders</w:t>
      </w:r>
      <w:r>
        <w:rPr>
          <w:rFonts w:ascii="Courier New" w:eastAsia="Times New Roman" w:hAnsi="Courier New" w:cs="Courier New"/>
          <w:color w:val="000000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lang w:eastAsia="ru-RU"/>
        </w:rPr>
        <w:t>).</w:t>
      </w:r>
    </w:p>
    <w:p w:rsidR="000101F6" w:rsidRPr="000C68CA" w:rsidRDefault="000C68CA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</w:t>
      </w:r>
      <w:r w:rsidRPr="000C68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</w:t>
      </w:r>
      <w:r w:rsidRPr="000C68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Pr="000C68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ранее мы не добавляли в заказ</w:t>
      </w:r>
      <w:r w:rsidRPr="000C68CA">
        <w:rPr>
          <w:rFonts w:ascii="Times New Roman" w:hAnsi="Times New Roman" w:cs="Times New Roman"/>
          <w:sz w:val="28"/>
          <w:szCs w:val="28"/>
        </w:rPr>
        <w:t>:</w:t>
      </w:r>
    </w:p>
    <w:p w:rsidR="000101F6" w:rsidRPr="0081766C" w:rsidRDefault="000C68CA" w:rsidP="000C68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0C68C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   </w:t>
      </w:r>
      <w:r w:rsidRPr="00A711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A711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quantity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A711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product</w:t>
      </w:r>
      <w:r w:rsidRPr="0081766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_</w:t>
      </w:r>
      <w:r w:rsidRPr="00A711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id</w:t>
      </w:r>
      <w:proofErr w:type="spellEnd"/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proofErr w:type="spellEnd"/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</w:t>
      </w:r>
      <w:proofErr w:type="spellStart"/>
      <w:r w:rsidRPr="00A711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user</w:t>
      </w:r>
      <w:r w:rsidRPr="0081766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_</w:t>
      </w:r>
      <w:r w:rsidRPr="00A711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id</w:t>
      </w:r>
      <w:proofErr w:type="spellEnd"/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proofErr w:type="spellEnd"/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A711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data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datetime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now</w:t>
      </w:r>
      <w:proofErr w:type="spellEnd"/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proofErr w:type="spellEnd"/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A711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single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</w:t>
      </w:r>
      <w:proofErr w:type="spellEnd"/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proofErr w:type="spellEnd"/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proofErr w:type="spellEnd"/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-= </w:t>
      </w:r>
      <w:r w:rsidRPr="0081766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81766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proofErr w:type="spellStart"/>
      <w:r w:rsidRPr="00A711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proofErr w:type="spellEnd"/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proofErr w:type="spellEnd"/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1766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711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quantity</w:t>
      </w:r>
      <w:r w:rsidRPr="0081766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</w:t>
      </w:r>
      <w:proofErr w:type="spellEnd"/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1766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711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session.add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(order)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711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session.commit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A711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0101F6" w:rsidRPr="0081766C" w:rsidRDefault="000101F6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101F6" w:rsidRDefault="00695364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создаем новый заказ с этим товаром</w:t>
      </w:r>
      <w:r w:rsidR="0034411A">
        <w:rPr>
          <w:rFonts w:ascii="Times New Roman" w:hAnsi="Times New Roman" w:cs="Times New Roman"/>
          <w:sz w:val="28"/>
          <w:szCs w:val="28"/>
        </w:rPr>
        <w:t>, уменьшаем количество товара на складе</w:t>
      </w:r>
      <w:r>
        <w:rPr>
          <w:rFonts w:ascii="Times New Roman" w:hAnsi="Times New Roman" w:cs="Times New Roman"/>
          <w:sz w:val="28"/>
          <w:szCs w:val="28"/>
        </w:rPr>
        <w:t xml:space="preserve"> и выполняем обновление базы данных. Т.к. мы в любом случае </w:t>
      </w:r>
      <w:r w:rsidR="00F50888">
        <w:rPr>
          <w:rFonts w:ascii="Times New Roman" w:hAnsi="Times New Roman" w:cs="Times New Roman"/>
          <w:sz w:val="28"/>
          <w:szCs w:val="28"/>
        </w:rPr>
        <w:t>меняем содержимое таблицы с заказами, то подтверждаем все изменения.</w:t>
      </w:r>
    </w:p>
    <w:p w:rsidR="00F50888" w:rsidRPr="0081766C" w:rsidRDefault="0081766C" w:rsidP="008176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6F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A711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proofErr w:type="gram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session.add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order)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711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session.commit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A711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A711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0101F6" w:rsidRPr="00D34720" w:rsidRDefault="00922028" w:rsidP="005101DB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Вернемся</w:t>
      </w:r>
      <w:r w:rsidRPr="00D347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D34720">
        <w:rPr>
          <w:rFonts w:ascii="Times New Roman" w:hAnsi="Times New Roman" w:cs="Times New Roman"/>
          <w:sz w:val="28"/>
          <w:szCs w:val="28"/>
        </w:rPr>
        <w:t xml:space="preserve"> </w:t>
      </w:r>
      <w:r w:rsidR="0034411A">
        <w:rPr>
          <w:rFonts w:ascii="Times New Roman" w:hAnsi="Times New Roman" w:cs="Times New Roman"/>
          <w:sz w:val="28"/>
          <w:szCs w:val="28"/>
        </w:rPr>
        <w:t>модулю</w:t>
      </w:r>
      <w:r w:rsidRPr="00D34720">
        <w:rPr>
          <w:rFonts w:ascii="Times New Roman" w:hAnsi="Times New Roman" w:cs="Times New Roman"/>
          <w:sz w:val="28"/>
          <w:szCs w:val="28"/>
        </w:rPr>
        <w:t xml:space="preserve"> </w:t>
      </w:r>
      <w:r w:rsidRPr="003441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</w:t>
      </w:r>
      <w:r w:rsidRPr="00D34720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3441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inline</w:t>
      </w:r>
      <w:r w:rsidRPr="00D34720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3441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query</w:t>
      </w:r>
      <w:r w:rsidRPr="00D34720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3441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D34720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922028" w:rsidRPr="00526A54" w:rsidRDefault="00526A54" w:rsidP="005101DB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Нам нужно вывести сообщение, что товар добавлен в заказ.</w:t>
      </w:r>
    </w:p>
    <w:p w:rsidR="00103E1B" w:rsidRPr="0034411A" w:rsidRDefault="00103E1B" w:rsidP="00103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34411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.bot.answer_callback_query</w:t>
      </w:r>
      <w:proofErr w:type="spellEnd"/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call.id,</w:t>
      </w:r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MESSAGES[</w:t>
      </w:r>
      <w:r w:rsidRPr="0034411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34411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product_order</w:t>
      </w:r>
      <w:proofErr w:type="spellEnd"/>
      <w:r w:rsidRPr="0034411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].format(</w:t>
      </w:r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4411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.BD.select_single_product_name</w:t>
      </w:r>
      <w:proofErr w:type="spellEnd"/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(code),</w:t>
      </w:r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4411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.BD.select_single_product_title</w:t>
      </w:r>
      <w:proofErr w:type="spellEnd"/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(code),</w:t>
      </w:r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4411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.BD.select_single_product_price</w:t>
      </w:r>
      <w:proofErr w:type="spellEnd"/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(code),</w:t>
      </w:r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4411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.BD.select_single_product_quantity</w:t>
      </w:r>
      <w:proofErr w:type="spellEnd"/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(code)),</w:t>
      </w:r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4411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show_alert</w:t>
      </w:r>
      <w:proofErr w:type="spellEnd"/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34411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34411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0101F6" w:rsidRDefault="000101F6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101F6" w:rsidRPr="002A3444" w:rsidRDefault="002A3444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E563456" wp14:editId="1C2275ED">
                <wp:simplePos x="0" y="0"/>
                <wp:positionH relativeFrom="margin">
                  <wp:align>center</wp:align>
                </wp:positionH>
                <wp:positionV relativeFrom="paragraph">
                  <wp:posOffset>-455244</wp:posOffset>
                </wp:positionV>
                <wp:extent cx="6660000" cy="9756000"/>
                <wp:effectExtent l="0" t="0" r="26670" b="17145"/>
                <wp:wrapNone/>
                <wp:docPr id="3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A899D1" id="Прямоугольник 12" o:spid="_x0000_s1026" style="position:absolute;margin-left:0;margin-top:-35.85pt;width:524.4pt;height:768.2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c18GgMAAH8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" filled="f" strokecolor="#2f5496 [24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="0034411A">
        <w:rPr>
          <w:rFonts w:ascii="Times New Roman" w:hAnsi="Times New Roman" w:cs="Times New Roman"/>
          <w:sz w:val="28"/>
          <w:szCs w:val="28"/>
        </w:rPr>
        <w:t>модуля</w:t>
      </w:r>
      <w:r>
        <w:rPr>
          <w:rFonts w:ascii="Times New Roman" w:hAnsi="Times New Roman" w:cs="Times New Roman"/>
          <w:sz w:val="28"/>
          <w:szCs w:val="28"/>
        </w:rPr>
        <w:t xml:space="preserve"> с сообщениями </w:t>
      </w:r>
      <w:r w:rsidRPr="003441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messages</w:t>
      </w:r>
      <w:r w:rsidRPr="0034411A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3441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2A3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 текст сообщения и форматируем его, добавляя название товара, его торговую марку</w:t>
      </w:r>
      <w:r w:rsidR="0034411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цену и количество</w:t>
      </w:r>
      <w:r w:rsidR="00762269" w:rsidRPr="00762269">
        <w:rPr>
          <w:rFonts w:ascii="Times New Roman" w:hAnsi="Times New Roman" w:cs="Times New Roman"/>
          <w:sz w:val="28"/>
          <w:szCs w:val="28"/>
        </w:rPr>
        <w:t xml:space="preserve">, </w:t>
      </w:r>
      <w:r w:rsidR="00762269">
        <w:rPr>
          <w:rFonts w:ascii="Times New Roman" w:hAnsi="Times New Roman" w:cs="Times New Roman"/>
          <w:sz w:val="28"/>
          <w:szCs w:val="28"/>
        </w:rPr>
        <w:t>оставшееся на складе</w:t>
      </w:r>
      <w:r>
        <w:rPr>
          <w:rFonts w:ascii="Times New Roman" w:hAnsi="Times New Roman" w:cs="Times New Roman"/>
          <w:sz w:val="28"/>
          <w:szCs w:val="28"/>
        </w:rPr>
        <w:t>. Т.е. по идее мы должны получить</w:t>
      </w:r>
      <w:r w:rsidRPr="002A3444">
        <w:rPr>
          <w:rFonts w:ascii="Times New Roman" w:hAnsi="Times New Roman" w:cs="Times New Roman"/>
          <w:sz w:val="28"/>
          <w:szCs w:val="28"/>
        </w:rPr>
        <w:t>:</w:t>
      </w:r>
    </w:p>
    <w:p w:rsidR="002A3444" w:rsidRDefault="002A3444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36416" behindDoc="0" locked="0" layoutInCell="1" allowOverlap="1" wp14:anchorId="0458B81C" wp14:editId="5A9BAF43">
            <wp:simplePos x="0" y="0"/>
            <wp:positionH relativeFrom="margin">
              <wp:posOffset>950976</wp:posOffset>
            </wp:positionH>
            <wp:positionV relativeFrom="paragraph">
              <wp:posOffset>28702</wp:posOffset>
            </wp:positionV>
            <wp:extent cx="3629025" cy="2656205"/>
            <wp:effectExtent l="19050" t="19050" r="28575" b="1079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656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3444" w:rsidRDefault="002A3444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3444" w:rsidRDefault="002A3444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3444" w:rsidRDefault="002A3444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3444" w:rsidRDefault="002A3444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3444" w:rsidRDefault="002A3444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3444" w:rsidRDefault="002A3444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6231D" w:rsidRDefault="00A6231D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Всю работу выполняет функция </w:t>
      </w:r>
      <w:proofErr w:type="spellStart"/>
      <w:r w:rsidRPr="0034411A">
        <w:rPr>
          <w:rFonts w:ascii="Times New Roman" w:hAnsi="Times New Roman" w:cs="Times New Roman"/>
          <w:b/>
          <w:color w:val="0070C0"/>
          <w:sz w:val="28"/>
          <w:szCs w:val="28"/>
        </w:rPr>
        <w:t>select_single_product_</w:t>
      </w:r>
      <w:proofErr w:type="gramStart"/>
      <w:r w:rsidRPr="0034411A">
        <w:rPr>
          <w:rFonts w:ascii="Times New Roman" w:hAnsi="Times New Roman" w:cs="Times New Roman"/>
          <w:b/>
          <w:color w:val="0070C0"/>
          <w:sz w:val="28"/>
          <w:szCs w:val="28"/>
        </w:rPr>
        <w:t>name</w:t>
      </w:r>
      <w:proofErr w:type="spellEnd"/>
      <w:r w:rsidRPr="0034411A">
        <w:rPr>
          <w:rFonts w:ascii="Times New Roman" w:hAnsi="Times New Roman" w:cs="Times New Roman"/>
          <w:b/>
          <w:color w:val="0070C0"/>
          <w:sz w:val="28"/>
          <w:szCs w:val="28"/>
        </w:rPr>
        <w:t>(</w:t>
      </w:r>
      <w:proofErr w:type="gramEnd"/>
      <w:r w:rsidRPr="0034411A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27811" w:rsidRPr="00D61207" w:rsidRDefault="00F27811" w:rsidP="005101DB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D6120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9. 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D6120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</w:t>
      </w:r>
      <w:r w:rsidR="002C4152" w:rsidRPr="00D6120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5</w:t>
      </w:r>
      <w:r w:rsidRPr="00D6120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data</w:t>
      </w:r>
      <w:r w:rsidRPr="00D61207">
        <w:rPr>
          <w:rFonts w:ascii="Times New Roman" w:hAnsi="Times New Roman" w:cs="Times New Roman"/>
          <w:b/>
          <w:sz w:val="28"/>
          <w:szCs w:val="28"/>
          <w:u w:val="single"/>
        </w:rPr>
        <w:t>_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base</w:t>
      </w:r>
      <w:r w:rsidRPr="00D61207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dbalchemy</w:t>
      </w:r>
      <w:proofErr w:type="spellEnd"/>
      <w:r w:rsidRPr="00D61207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proofErr w:type="spellStart"/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  <w:proofErr w:type="spellEnd"/>
    </w:p>
    <w:p w:rsidR="006E73DD" w:rsidRPr="006E73DD" w:rsidRDefault="006E73DD" w:rsidP="006E73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6E73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6E73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select_single_product_name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3D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rownum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Возвращает название товара</w:t>
      </w:r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в соответствии с номером товара - </w:t>
      </w:r>
      <w:proofErr w:type="spellStart"/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rownum</w:t>
      </w:r>
      <w:proofErr w:type="spellEnd"/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"""</w:t>
      </w:r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6E73D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._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session.query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(Products.name).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filter_by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3DD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id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rownum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one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E73D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.close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E73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6E73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result.name</w:t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6E73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6E73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select_single_product_title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3D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rownum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Возвращает торговую марку товара</w:t>
      </w:r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в соответствии с номером товара - </w:t>
      </w:r>
      <w:proofErr w:type="spellStart"/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rownum</w:t>
      </w:r>
      <w:proofErr w:type="spellEnd"/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"""</w:t>
      </w:r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6E73D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._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session.query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Products.title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filter_by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3DD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id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rownum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one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E73D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.close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E73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6E73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result.title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6E73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6E73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select_single_product_price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3D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rownum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Возвращает цену товара</w:t>
      </w:r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в соответствии с номером товара - </w:t>
      </w:r>
      <w:proofErr w:type="spellStart"/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rownum</w:t>
      </w:r>
      <w:proofErr w:type="spellEnd"/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"""</w:t>
      </w:r>
      <w:r w:rsidRPr="006E73D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6E73D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._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session.query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Products.price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filter_by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E73DD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id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rownum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one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E73DD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.close</w:t>
      </w:r>
      <w:proofErr w:type="spellEnd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6E73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6E73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E7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result.price</w:t>
      </w:r>
      <w:proofErr w:type="spellEnd"/>
    </w:p>
    <w:p w:rsidR="002A3444" w:rsidRDefault="00174737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75F8C55" wp14:editId="37977531">
                <wp:simplePos x="0" y="0"/>
                <wp:positionH relativeFrom="margin">
                  <wp:align>center</wp:align>
                </wp:positionH>
                <wp:positionV relativeFrom="paragraph">
                  <wp:posOffset>-450495</wp:posOffset>
                </wp:positionV>
                <wp:extent cx="6660000" cy="9756000"/>
                <wp:effectExtent l="0" t="0" r="26670" b="17145"/>
                <wp:wrapNone/>
                <wp:docPr id="4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87E35" id="Прямоугольник 12" o:spid="_x0000_s1026" style="position:absolute;margin-left:0;margin-top:-35.45pt;width:524.4pt;height:768.2pt;z-index:251840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566A37">
        <w:rPr>
          <w:rFonts w:ascii="Times New Roman" w:hAnsi="Times New Roman" w:cs="Times New Roman"/>
          <w:sz w:val="28"/>
          <w:szCs w:val="28"/>
        </w:rPr>
        <w:t>Можно запускать</w:t>
      </w:r>
      <w:r w:rsidR="00566A37" w:rsidRPr="00566A37">
        <w:rPr>
          <w:rFonts w:ascii="Times New Roman" w:hAnsi="Times New Roman" w:cs="Times New Roman"/>
          <w:sz w:val="28"/>
          <w:szCs w:val="28"/>
        </w:rPr>
        <w:t xml:space="preserve">? </w:t>
      </w:r>
      <w:r w:rsidR="00566A37">
        <w:rPr>
          <w:rFonts w:ascii="Times New Roman" w:hAnsi="Times New Roman" w:cs="Times New Roman"/>
          <w:sz w:val="28"/>
          <w:szCs w:val="28"/>
        </w:rPr>
        <w:t xml:space="preserve">Нет! Мы еще не подключили модуль </w:t>
      </w:r>
      <w:r w:rsidR="00566A37" w:rsidRPr="003441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</w:t>
      </w:r>
      <w:r w:rsidR="00566A37" w:rsidRPr="0034411A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="00566A37" w:rsidRPr="003441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inline</w:t>
      </w:r>
      <w:r w:rsidR="00566A37" w:rsidRPr="0034411A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="00566A37" w:rsidRPr="003441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query</w:t>
      </w:r>
      <w:r w:rsidR="00566A37" w:rsidRPr="0034411A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="00566A37" w:rsidRPr="0034411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="0034411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66A37">
        <w:rPr>
          <w:rFonts w:ascii="Times New Roman" w:hAnsi="Times New Roman" w:cs="Times New Roman"/>
          <w:sz w:val="28"/>
          <w:szCs w:val="28"/>
        </w:rPr>
        <w:t>к нашему проекту.</w:t>
      </w:r>
    </w:p>
    <w:p w:rsidR="00566A37" w:rsidRDefault="00566A37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Подключим</w:t>
      </w:r>
      <w:r w:rsidRPr="00686F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17AF8" w:rsidRDefault="00B17AF8" w:rsidP="00B17AF8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EA78E8" w:rsidRPr="00EA78E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10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 w:rsidR="002C415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="00E2604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handler_main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1C19C1" w:rsidRPr="00EA78E8" w:rsidRDefault="001C19C1" w:rsidP="001C19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импортируем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HandlerCommands</w:t>
      </w:r>
      <w:proofErr w:type="spellEnd"/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обработка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комманд</w:t>
      </w:r>
      <w:proofErr w:type="spellEnd"/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EA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handlers.handler_com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HandlerCommands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импортируем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HandlerAllText</w:t>
      </w:r>
      <w:proofErr w:type="spellEnd"/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обработка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нажатия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иные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сообщения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EA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handlers.handler_all_text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HandlerAllText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импортируем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HandlerInlineQuery</w:t>
      </w:r>
      <w:proofErr w:type="spellEnd"/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обработка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нажатия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инлайн</w:t>
      </w:r>
      <w:proofErr w:type="spellEnd"/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EA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handlers.handler_inline_query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HandlerInlineQuery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A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HandlerMain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компоновщик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EA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EA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EA78E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EA78E8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EA78E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bot):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нашего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бота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A78E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bot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здесь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будет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B535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иниц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="00B535A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лизация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обработчиков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A78E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.handler_commands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HandlerCommands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A78E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A78E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.handler_all_text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HandlerAllText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A78E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A78E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.handler_inline_query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HandlerInlineQuery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A78E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EA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EA78E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handle(</w:t>
      </w:r>
      <w:r w:rsidRPr="00EA78E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здесь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будет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запуск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обработчиков</w:t>
      </w:r>
      <w:r w:rsidRPr="00EA78E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A78E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.handler_commands.handle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A78E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.handler_all_text.handle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A78E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.handler_inline_query.handle</w:t>
      </w:r>
      <w:proofErr w:type="spellEnd"/>
      <w:r w:rsidRPr="00EA78E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1C19C1" w:rsidRDefault="001C19C1" w:rsidP="00B17AF8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</w:p>
    <w:p w:rsidR="007D3187" w:rsidRDefault="00686F08" w:rsidP="00B17A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теперь запустим проект и проверим его работу</w:t>
      </w:r>
      <w:r w:rsidRPr="00686F08">
        <w:rPr>
          <w:rFonts w:ascii="Times New Roman" w:hAnsi="Times New Roman" w:cs="Times New Roman"/>
          <w:sz w:val="28"/>
          <w:szCs w:val="28"/>
        </w:rPr>
        <w:t>:</w:t>
      </w:r>
    </w:p>
    <w:p w:rsidR="00686F08" w:rsidRPr="00686F08" w:rsidRDefault="00686F08" w:rsidP="00B17AF8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noProof/>
          <w:sz w:val="26"/>
          <w:szCs w:val="26"/>
          <w:u w:val="single"/>
          <w:lang w:eastAsia="ru-RU"/>
        </w:rPr>
        <w:drawing>
          <wp:anchor distT="0" distB="0" distL="114300" distR="114300" simplePos="0" relativeHeight="2518415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31166</wp:posOffset>
            </wp:positionV>
            <wp:extent cx="4103726" cy="2384893"/>
            <wp:effectExtent l="19050" t="19050" r="11430" b="15875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726" cy="2384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A37" w:rsidRPr="00686F08" w:rsidRDefault="00566A37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3444" w:rsidRPr="00686F08" w:rsidRDefault="002A3444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3444" w:rsidRPr="00686F08" w:rsidRDefault="002A3444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3444" w:rsidRPr="00686F08" w:rsidRDefault="002A3444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3444" w:rsidRPr="00686F08" w:rsidRDefault="002A3444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A3444" w:rsidRDefault="002A3444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6F08" w:rsidRDefault="00A72C13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6240B30" wp14:editId="0FCE185E">
                <wp:simplePos x="0" y="0"/>
                <wp:positionH relativeFrom="margin">
                  <wp:align>center</wp:align>
                </wp:positionH>
                <wp:positionV relativeFrom="paragraph">
                  <wp:posOffset>-494513</wp:posOffset>
                </wp:positionV>
                <wp:extent cx="6660000" cy="9756000"/>
                <wp:effectExtent l="0" t="0" r="26670" b="17145"/>
                <wp:wrapNone/>
                <wp:docPr id="4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535CDE7" id="Прямоугольник 12" o:spid="_x0000_s1026" style="position:absolute;margin-left:0;margin-top:-38.95pt;width:524.4pt;height:768.2pt;z-index:251843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aTTGgMAAH8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" filled="f" strokecolor="#2f5496 [24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Если еще несколько раз нажать на кнопку с товаром, то количество товара в заказе увеличится. То же самое будет, если остановить работу бота и запустить его повторно.</w:t>
      </w:r>
    </w:p>
    <w:p w:rsidR="00A72C13" w:rsidRDefault="00A72C13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содержимое таблицы с заказами через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SQLiteStudio</w:t>
      </w:r>
      <w:proofErr w:type="spellEnd"/>
      <w:r w:rsidRPr="00A72C13">
        <w:rPr>
          <w:rFonts w:ascii="Times New Roman" w:hAnsi="Times New Roman" w:cs="Times New Roman"/>
          <w:sz w:val="28"/>
          <w:szCs w:val="28"/>
        </w:rPr>
        <w:t>.</w:t>
      </w:r>
    </w:p>
    <w:p w:rsidR="002A3444" w:rsidRPr="00686F08" w:rsidRDefault="00702A94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446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-3556</wp:posOffset>
            </wp:positionV>
            <wp:extent cx="5720715" cy="1440815"/>
            <wp:effectExtent l="19050" t="19050" r="13335" b="26035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44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855" w:rsidRDefault="00C91C0D" w:rsidP="00DE6855">
      <w:pPr>
        <w:pStyle w:val="1"/>
        <w:rPr>
          <w:noProof/>
        </w:rPr>
      </w:pPr>
      <w:bookmarkStart w:id="2" w:name="_Toc79589114"/>
      <w:r>
        <w:rPr>
          <w:caps w:val="0"/>
          <w:noProof/>
        </w:rPr>
        <w:t>ПРОСМОТР СОДЕРЖИМОГО ЗАКАЗА</w:t>
      </w:r>
      <w:bookmarkEnd w:id="2"/>
    </w:p>
    <w:p w:rsidR="00DE6855" w:rsidRDefault="00DE6855" w:rsidP="00DE6855"/>
    <w:p w:rsidR="00DE6855" w:rsidRDefault="00DE6855" w:rsidP="00CC643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Вспомним, что в интерфейсе нашего бота после перехода в меню выбора товара появляется такое окно</w:t>
      </w:r>
      <w:r w:rsidRPr="00DE6855">
        <w:rPr>
          <w:rFonts w:ascii="Times New Roman" w:hAnsi="Times New Roman" w:cs="Times New Roman"/>
          <w:sz w:val="28"/>
          <w:szCs w:val="28"/>
        </w:rPr>
        <w:t>:</w:t>
      </w:r>
    </w:p>
    <w:p w:rsidR="00DE6855" w:rsidRPr="00DE6855" w:rsidRDefault="00CC6439" w:rsidP="00DE6855">
      <w:r>
        <w:rPr>
          <w:noProof/>
          <w:lang w:eastAsia="ru-RU"/>
        </w:rPr>
        <w:drawing>
          <wp:inline distT="0" distB="0" distL="0" distR="0">
            <wp:extent cx="5720715" cy="1068070"/>
            <wp:effectExtent l="19050" t="19050" r="13335" b="177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06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3444" w:rsidRPr="00FF2C3F" w:rsidRDefault="00CC6439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Справа кнопка получения информации о заказе. Пока она не работает, но один заказ мы уже сделали, а значит хотим посмотреть информацию о нем</w:t>
      </w:r>
      <w:r w:rsidR="00FF2C3F" w:rsidRPr="00FF2C3F">
        <w:rPr>
          <w:rFonts w:ascii="Times New Roman" w:hAnsi="Times New Roman" w:cs="Times New Roman"/>
          <w:sz w:val="28"/>
          <w:szCs w:val="28"/>
        </w:rPr>
        <w:t>.</w:t>
      </w:r>
    </w:p>
    <w:p w:rsidR="00CC6439" w:rsidRPr="00CC6439" w:rsidRDefault="006438D0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456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-3378</wp:posOffset>
            </wp:positionV>
            <wp:extent cx="5727700" cy="1821180"/>
            <wp:effectExtent l="19050" t="19050" r="25400" b="2667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21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3444" w:rsidRPr="006856D8" w:rsidRDefault="006376DD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8487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590576</wp:posOffset>
            </wp:positionV>
            <wp:extent cx="5727700" cy="1821180"/>
            <wp:effectExtent l="19050" t="19050" r="25400" b="2667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21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9B9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7B1DC59" wp14:editId="3D5F1F78">
                <wp:simplePos x="0" y="0"/>
                <wp:positionH relativeFrom="margin">
                  <wp:align>center</wp:align>
                </wp:positionH>
                <wp:positionV relativeFrom="paragraph">
                  <wp:posOffset>-526694</wp:posOffset>
                </wp:positionV>
                <wp:extent cx="6660000" cy="9756000"/>
                <wp:effectExtent l="0" t="0" r="26670" b="17145"/>
                <wp:wrapNone/>
                <wp:docPr id="4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BF5322" id="Прямоугольник 12" o:spid="_x0000_s1026" style="position:absolute;margin-left:0;margin-top:-41.45pt;width:524.4pt;height:768.2pt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" filled="f" strokecolor="#2f5496 [2404]" strokeweight="1pt">
                <w10:wrap anchorx="margin"/>
              </v:rect>
            </w:pict>
          </mc:Fallback>
        </mc:AlternateContent>
      </w:r>
      <w:r w:rsidR="006856D8">
        <w:rPr>
          <w:rFonts w:ascii="Times New Roman" w:hAnsi="Times New Roman" w:cs="Times New Roman"/>
          <w:sz w:val="28"/>
          <w:szCs w:val="28"/>
        </w:rPr>
        <w:t xml:space="preserve">Мы хотим увидеть вот такую картинку для управления заказом. На первый взгляд это сложный интерфейс. На самом деле, в нем нет ничего сложного. </w:t>
      </w:r>
    </w:p>
    <w:p w:rsidR="006376DD" w:rsidRDefault="006376DD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101F6" w:rsidRDefault="006376DD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Настроим формирование такого интерфейса.</w:t>
      </w:r>
    </w:p>
    <w:p w:rsidR="006376DD" w:rsidRDefault="0057068E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E123B6">
        <w:rPr>
          <w:rFonts w:ascii="Times New Roman" w:hAnsi="Times New Roman" w:cs="Times New Roman"/>
          <w:sz w:val="28"/>
          <w:szCs w:val="28"/>
        </w:rPr>
        <w:t>модуле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23B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markup</w:t>
      </w:r>
      <w:r w:rsidRPr="00E123B6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E123B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570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нас есть вот такая команда</w:t>
      </w:r>
      <w:r w:rsidRPr="0057068E">
        <w:rPr>
          <w:rFonts w:ascii="Times New Roman" w:hAnsi="Times New Roman" w:cs="Times New Roman"/>
          <w:sz w:val="28"/>
          <w:szCs w:val="28"/>
        </w:rPr>
        <w:t>:</w:t>
      </w:r>
    </w:p>
    <w:p w:rsidR="00113D3C" w:rsidRPr="00113D3C" w:rsidRDefault="00113D3C" w:rsidP="00113D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113D3C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113D3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.markup.row</w:t>
      </w:r>
      <w:proofErr w:type="spellEnd"/>
      <w:r w:rsidRPr="00113D3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13D3C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113D3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113D3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13D3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'&lt;&lt;'</w:t>
      </w:r>
      <w:r w:rsidRPr="00113D3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113D3C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113D3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113D3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r w:rsidRPr="00113D3C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'ORDER'</w:t>
      </w:r>
      <w:r w:rsidRPr="00113D3C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</w:t>
      </w:r>
    </w:p>
    <w:p w:rsidR="00113D3C" w:rsidRDefault="00113D3C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13D3C" w:rsidRDefault="00113D3C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команде мы видим кнопку с переходом в заказ.</w:t>
      </w:r>
    </w:p>
    <w:p w:rsidR="00113D3C" w:rsidRDefault="00113D3C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настроит обработку нажатия на эту кнопку.</w:t>
      </w:r>
    </w:p>
    <w:p w:rsidR="00113D3C" w:rsidRDefault="004041F6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</w:t>
      </w:r>
      <w:r w:rsidRPr="004041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041F6">
        <w:rPr>
          <w:rFonts w:ascii="Times New Roman" w:hAnsi="Times New Roman" w:cs="Times New Roman"/>
          <w:sz w:val="28"/>
          <w:szCs w:val="28"/>
        </w:rPr>
        <w:t xml:space="preserve"> </w:t>
      </w:r>
      <w:r w:rsidR="00E123B6">
        <w:rPr>
          <w:rFonts w:ascii="Times New Roman" w:hAnsi="Times New Roman" w:cs="Times New Roman"/>
          <w:sz w:val="28"/>
          <w:szCs w:val="28"/>
        </w:rPr>
        <w:t>модуль</w:t>
      </w:r>
      <w:r w:rsidRPr="004041F6">
        <w:rPr>
          <w:rFonts w:ascii="Times New Roman" w:hAnsi="Times New Roman" w:cs="Times New Roman"/>
          <w:sz w:val="28"/>
          <w:szCs w:val="28"/>
        </w:rPr>
        <w:t xml:space="preserve"> </w:t>
      </w:r>
      <w:r w:rsidRPr="00E123B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</w:t>
      </w:r>
      <w:r w:rsidRPr="00E123B6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E123B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all</w:t>
      </w:r>
      <w:r w:rsidRPr="00E123B6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E123B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text</w:t>
      </w:r>
      <w:r w:rsidRPr="00E123B6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E123B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4041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следующий фрагмент</w:t>
      </w:r>
      <w:r w:rsidRPr="004041F6">
        <w:rPr>
          <w:rFonts w:ascii="Times New Roman" w:hAnsi="Times New Roman" w:cs="Times New Roman"/>
          <w:sz w:val="28"/>
          <w:szCs w:val="28"/>
        </w:rPr>
        <w:t>:</w:t>
      </w:r>
    </w:p>
    <w:p w:rsidR="00056A71" w:rsidRPr="00056A71" w:rsidRDefault="00056A71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E123B6" w:rsidRPr="00E123B6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1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1. step_</w:t>
      </w:r>
      <w:r w:rsidR="0007443B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handlers/handler_all_text.py</w:t>
      </w:r>
    </w:p>
    <w:p w:rsidR="00C42FFA" w:rsidRPr="00BE5550" w:rsidRDefault="00C42FFA" w:rsidP="00056A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5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E55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'ORDER'</w:t>
      </w:r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E55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E55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BE55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E55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есть</w:t>
      </w:r>
      <w:r w:rsidRPr="00BE55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E55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</w:t>
      </w:r>
      <w:r w:rsidRPr="00BE55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BE55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self.BD.count_rows_order</w:t>
      </w:r>
      <w:proofErr w:type="spellEnd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&gt; </w:t>
      </w:r>
      <w:r w:rsidRPr="00BE555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self.pressed_btn_order</w:t>
      </w:r>
      <w:proofErr w:type="spellEnd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(message)</w:t>
      </w:r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E55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self.bot.send_message</w:t>
      </w:r>
      <w:proofErr w:type="spellEnd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message.chat.id,MESSAGES</w:t>
      </w:r>
      <w:proofErr w:type="spellEnd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E55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BE55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no_orders</w:t>
      </w:r>
      <w:proofErr w:type="spellEnd"/>
      <w:r w:rsidRPr="00BE55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Pr="00BE555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parse_mode</w:t>
      </w:r>
      <w:proofErr w:type="spellEnd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E55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"HTML"</w:t>
      </w:r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Pr="00BE555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reply_markup</w:t>
      </w:r>
      <w:proofErr w:type="spellEnd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self.keybords.category_menu</w:t>
      </w:r>
      <w:proofErr w:type="spellEnd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</w:p>
    <w:p w:rsidR="004041F6" w:rsidRDefault="004041F6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13B2E" w:rsidRDefault="00E13B2E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фрагменте </w:t>
      </w:r>
      <w:r w:rsidR="00BE5550">
        <w:rPr>
          <w:rFonts w:ascii="Times New Roman" w:hAnsi="Times New Roman" w:cs="Times New Roman"/>
          <w:sz w:val="28"/>
          <w:szCs w:val="28"/>
        </w:rPr>
        <w:t>есть вызов следующего метода</w:t>
      </w:r>
      <w:r w:rsidRPr="00E13B2E">
        <w:rPr>
          <w:rFonts w:ascii="Times New Roman" w:hAnsi="Times New Roman" w:cs="Times New Roman"/>
          <w:sz w:val="28"/>
          <w:szCs w:val="28"/>
        </w:rPr>
        <w:t>:</w:t>
      </w:r>
    </w:p>
    <w:p w:rsidR="00E13B2E" w:rsidRPr="00BE5550" w:rsidRDefault="00C54AB4" w:rsidP="00C54A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self.BD.count_rows_</w:t>
      </w:r>
      <w:proofErr w:type="gramStart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proofErr w:type="spellEnd"/>
      <w:r w:rsidRPr="00BE55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proofErr w:type="gramEnd"/>
    </w:p>
    <w:p w:rsidR="000101F6" w:rsidRDefault="000101F6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34BB" w:rsidRDefault="007F4BAA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81892E5" wp14:editId="41C83508">
                <wp:simplePos x="0" y="0"/>
                <wp:positionH relativeFrom="margin">
                  <wp:align>center</wp:align>
                </wp:positionH>
                <wp:positionV relativeFrom="paragraph">
                  <wp:posOffset>-462839</wp:posOffset>
                </wp:positionV>
                <wp:extent cx="6660000" cy="9756000"/>
                <wp:effectExtent l="0" t="0" r="26670" b="17145"/>
                <wp:wrapNone/>
                <wp:docPr id="5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45CFE1" id="Прямоугольник 12" o:spid="_x0000_s1026" style="position:absolute;margin-left:0;margin-top:-36.45pt;width:524.4pt;height:768.2pt;z-index:251850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" filled="f" strokecolor="#2f5496 [2404]" strokeweight="1pt">
                <w10:wrap anchorx="margin"/>
              </v:rect>
            </w:pict>
          </mc:Fallback>
        </mc:AlternateContent>
      </w:r>
      <w:r w:rsidR="00BE5550">
        <w:rPr>
          <w:rFonts w:ascii="Times New Roman" w:hAnsi="Times New Roman" w:cs="Times New Roman"/>
          <w:sz w:val="28"/>
          <w:szCs w:val="28"/>
        </w:rPr>
        <w:t xml:space="preserve">Этим методом </w:t>
      </w:r>
      <w:r w:rsidR="00B434BB">
        <w:rPr>
          <w:rFonts w:ascii="Times New Roman" w:hAnsi="Times New Roman" w:cs="Times New Roman"/>
          <w:sz w:val="28"/>
          <w:szCs w:val="28"/>
        </w:rPr>
        <w:t>мы проверяем есть ли в базе данных заказ</w:t>
      </w:r>
      <w:r w:rsidR="00BE5550">
        <w:rPr>
          <w:rFonts w:ascii="Times New Roman" w:hAnsi="Times New Roman" w:cs="Times New Roman"/>
          <w:sz w:val="28"/>
          <w:szCs w:val="28"/>
        </w:rPr>
        <w:t xml:space="preserve"> со списком товаров</w:t>
      </w:r>
      <w:r w:rsidR="00B434BB">
        <w:rPr>
          <w:rFonts w:ascii="Times New Roman" w:hAnsi="Times New Roman" w:cs="Times New Roman"/>
          <w:sz w:val="28"/>
          <w:szCs w:val="28"/>
        </w:rPr>
        <w:t>.</w:t>
      </w:r>
    </w:p>
    <w:p w:rsidR="0007443B" w:rsidRDefault="0007443B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в </w:t>
      </w:r>
      <w:r w:rsidR="00BE5550">
        <w:rPr>
          <w:rFonts w:ascii="Times New Roman" w:hAnsi="Times New Roman" w:cs="Times New Roman"/>
          <w:sz w:val="28"/>
          <w:szCs w:val="28"/>
        </w:rPr>
        <w:t>модуль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5550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dbalchemy</w:t>
      </w:r>
      <w:proofErr w:type="spellEnd"/>
      <w:r w:rsidRPr="00BE5550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BE5550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BE5550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07443B">
        <w:rPr>
          <w:rFonts w:ascii="Times New Roman" w:hAnsi="Times New Roman" w:cs="Times New Roman"/>
          <w:sz w:val="28"/>
          <w:szCs w:val="28"/>
        </w:rPr>
        <w:t>:</w:t>
      </w:r>
    </w:p>
    <w:p w:rsidR="0007443B" w:rsidRPr="0007443B" w:rsidRDefault="0007443B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CE027F" w:rsidRPr="00CE027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1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="00D26F0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data_base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="00D26F0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dbalchemy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D26F04" w:rsidRPr="00D26F04" w:rsidRDefault="00D26F04" w:rsidP="00D2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D26F0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D26F0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count_rows_order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26F04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позиций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 = </w:t>
      </w:r>
      <w:r w:rsidRPr="00D26F04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session.query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(Order).count()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D26F04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26F0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</w:p>
    <w:p w:rsidR="0007443B" w:rsidRDefault="0007443B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2750C" w:rsidRDefault="0072750C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заказ</w:t>
      </w:r>
      <w:r w:rsidR="00BE5550">
        <w:rPr>
          <w:rFonts w:ascii="Times New Roman" w:hAnsi="Times New Roman" w:cs="Times New Roman"/>
          <w:sz w:val="28"/>
          <w:szCs w:val="28"/>
        </w:rPr>
        <w:t xml:space="preserve"> с товарами</w:t>
      </w:r>
      <w:r>
        <w:rPr>
          <w:rFonts w:ascii="Times New Roman" w:hAnsi="Times New Roman" w:cs="Times New Roman"/>
          <w:sz w:val="28"/>
          <w:szCs w:val="28"/>
        </w:rPr>
        <w:t xml:space="preserve"> существует, мы выполняем вызов обработчика</w:t>
      </w:r>
      <w:r w:rsidRPr="0072750C">
        <w:rPr>
          <w:rFonts w:ascii="Times New Roman" w:hAnsi="Times New Roman" w:cs="Times New Roman"/>
          <w:sz w:val="28"/>
          <w:szCs w:val="28"/>
        </w:rPr>
        <w:t>:</w:t>
      </w:r>
    </w:p>
    <w:p w:rsidR="006E1B6A" w:rsidRDefault="00BE5550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self.pressed_btn_</w:t>
      </w:r>
      <w:proofErr w:type="gramStart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order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message)</w:t>
      </w:r>
    </w:p>
    <w:p w:rsidR="006E1B6A" w:rsidRDefault="006E1B6A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</w:t>
      </w:r>
      <w:r w:rsidRPr="00286C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86CF1">
        <w:rPr>
          <w:rFonts w:ascii="Times New Roman" w:hAnsi="Times New Roman" w:cs="Times New Roman"/>
          <w:sz w:val="28"/>
          <w:szCs w:val="28"/>
        </w:rPr>
        <w:t xml:space="preserve"> </w:t>
      </w:r>
      <w:r w:rsidR="00BE5550">
        <w:rPr>
          <w:rFonts w:ascii="Times New Roman" w:hAnsi="Times New Roman" w:cs="Times New Roman"/>
          <w:sz w:val="28"/>
          <w:szCs w:val="28"/>
        </w:rPr>
        <w:t>модуль</w:t>
      </w:r>
      <w:r w:rsidRPr="00286CF1">
        <w:rPr>
          <w:rFonts w:ascii="Times New Roman" w:hAnsi="Times New Roman" w:cs="Times New Roman"/>
          <w:sz w:val="28"/>
          <w:szCs w:val="28"/>
        </w:rPr>
        <w:t xml:space="preserve"> </w:t>
      </w:r>
      <w:r w:rsidRPr="00BE5550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</w:t>
      </w:r>
      <w:r w:rsidRPr="00BE5550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BE5550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all</w:t>
      </w:r>
      <w:r w:rsidRPr="00BE5550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BE5550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text</w:t>
      </w:r>
      <w:r w:rsidRPr="00BE5550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BE5550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286C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86C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286CF1">
        <w:rPr>
          <w:rFonts w:ascii="Times New Roman" w:hAnsi="Times New Roman" w:cs="Times New Roman"/>
          <w:sz w:val="28"/>
          <w:szCs w:val="28"/>
        </w:rPr>
        <w:t xml:space="preserve"> </w:t>
      </w:r>
      <w:r w:rsidR="00286CF1">
        <w:rPr>
          <w:rFonts w:ascii="Times New Roman" w:hAnsi="Times New Roman" w:cs="Times New Roman"/>
          <w:sz w:val="28"/>
          <w:szCs w:val="28"/>
        </w:rPr>
        <w:t>обработчика</w:t>
      </w:r>
      <w:r w:rsidR="00286CF1" w:rsidRPr="00286CF1">
        <w:rPr>
          <w:rFonts w:ascii="Times New Roman" w:hAnsi="Times New Roman" w:cs="Times New Roman"/>
          <w:sz w:val="28"/>
          <w:szCs w:val="28"/>
        </w:rPr>
        <w:t>:</w:t>
      </w:r>
    </w:p>
    <w:p w:rsidR="00286CF1" w:rsidRPr="00286CF1" w:rsidRDefault="00286CF1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CE027F" w:rsidRPr="00CE027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1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3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handlers/handler_all_text.py</w:t>
      </w:r>
    </w:p>
    <w:p w:rsidR="00D26F04" w:rsidRPr="00D26F04" w:rsidRDefault="00D26F04" w:rsidP="00D2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D26F0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D26F0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pressed_btn_</w:t>
      </w:r>
      <w:proofErr w:type="gramStart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order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proofErr w:type="gramEnd"/>
      <w:r w:rsidRPr="00D26F04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message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Обрабатывает входящие текстовые сообщения от нажатия на кнопку 'Заказ'.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"""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# обнуляем данные шага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26F04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.step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D26F0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D26F0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br/>
        <w:t xml:space="preserve">    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получаем список всех товаров в заказе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D26F04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.BD.select_all_product_</w:t>
      </w:r>
      <w:proofErr w:type="gramStart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id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получаем количество по каждой позиции товара в заказе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quantity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D26F04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.BD.select_order_quantity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D26F04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.step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отправляем ответ пользователю</w:t>
      </w:r>
      <w:r w:rsidRPr="00D26F0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26F04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.send_message_order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D26F04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.step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], </w:t>
      </w:r>
      <w:proofErr w:type="spellStart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quantity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message</w:t>
      </w:r>
      <w:proofErr w:type="spellEnd"/>
      <w:r w:rsidRPr="00D26F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286CF1" w:rsidRDefault="00286CF1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6364D" w:rsidRDefault="0006364D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функция должна сформировать карточку заказа.</w:t>
      </w:r>
    </w:p>
    <w:p w:rsidR="008E02DB" w:rsidRDefault="00D61207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Сперва мы получаем все товары в заказе</w:t>
      </w:r>
      <w:r w:rsidRPr="00D61207">
        <w:rPr>
          <w:rFonts w:ascii="Times New Roman" w:hAnsi="Times New Roman" w:cs="Times New Roman"/>
          <w:sz w:val="28"/>
          <w:szCs w:val="28"/>
        </w:rPr>
        <w:t>:</w:t>
      </w:r>
    </w:p>
    <w:p w:rsidR="000E6443" w:rsidRDefault="00D61207" w:rsidP="00D61207">
      <w:pPr>
        <w:spacing w:line="36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D5AC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    </w:t>
      </w:r>
      <w:proofErr w:type="gramStart"/>
      <w:r w:rsidRPr="00D6120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</w:t>
      </w:r>
      <w:proofErr w:type="gramEnd"/>
      <w:r w:rsidRPr="00D6120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D6120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self.BD.select_all_product_id</w:t>
      </w:r>
      <w:proofErr w:type="spellEnd"/>
      <w:r w:rsidRPr="00D6120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</w:t>
      </w:r>
    </w:p>
    <w:p w:rsidR="000E6443" w:rsidRDefault="00CE027F" w:rsidP="00D61207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0E6443">
        <w:rPr>
          <w:rFonts w:ascii="Times New Roman" w:hAnsi="Times New Roman" w:cs="Times New Roman"/>
          <w:sz w:val="28"/>
          <w:szCs w:val="28"/>
        </w:rPr>
        <w:t xml:space="preserve">ункцию </w:t>
      </w:r>
      <w:r w:rsidRPr="00CE027F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select</w:t>
      </w:r>
      <w:r w:rsidRPr="00D34720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CE027F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all</w:t>
      </w:r>
      <w:r w:rsidRPr="00D34720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Pr="00CE027F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product</w:t>
      </w:r>
      <w:r w:rsidRPr="00D34720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proofErr w:type="gramStart"/>
      <w:r w:rsidRPr="00CE027F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id</w:t>
      </w:r>
      <w:r w:rsidRPr="00D34720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</w:t>
      </w:r>
      <w:proofErr w:type="gramEnd"/>
      <w:r w:rsidRPr="00D34720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)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="000E6443">
        <w:rPr>
          <w:rFonts w:ascii="Times New Roman" w:hAnsi="Times New Roman" w:cs="Times New Roman"/>
          <w:sz w:val="28"/>
          <w:szCs w:val="28"/>
        </w:rPr>
        <w:t xml:space="preserve">мы уже написали. Она находится в модуле </w:t>
      </w:r>
      <w:proofErr w:type="spellStart"/>
      <w:r w:rsidR="000E6443" w:rsidRPr="00CE027F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dbalchemy</w:t>
      </w:r>
      <w:proofErr w:type="spellEnd"/>
      <w:r w:rsidR="000E6443" w:rsidRPr="00CE027F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="000E6443" w:rsidRPr="00CE027F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="000E6443" w:rsidRPr="000E6443">
        <w:rPr>
          <w:rFonts w:ascii="Times New Roman" w:hAnsi="Times New Roman" w:cs="Times New Roman"/>
          <w:sz w:val="28"/>
          <w:szCs w:val="28"/>
        </w:rPr>
        <w:t>.</w:t>
      </w:r>
    </w:p>
    <w:p w:rsidR="00147533" w:rsidRPr="00FD5AC1" w:rsidRDefault="00147533" w:rsidP="00D61207">
      <w:pPr>
        <w:spacing w:line="36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147533" w:rsidRPr="00147533" w:rsidRDefault="00147533" w:rsidP="00D61207">
      <w:pPr>
        <w:spacing w:line="36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4C2F195" wp14:editId="05BAAB03">
                <wp:simplePos x="0" y="0"/>
                <wp:positionH relativeFrom="margin">
                  <wp:align>center</wp:align>
                </wp:positionH>
                <wp:positionV relativeFrom="paragraph">
                  <wp:posOffset>-455346</wp:posOffset>
                </wp:positionV>
                <wp:extent cx="6660000" cy="9756000"/>
                <wp:effectExtent l="0" t="0" r="26670" b="17145"/>
                <wp:wrapNone/>
                <wp:docPr id="4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51440F" id="Прямоугольник 12" o:spid="_x0000_s1026" style="position:absolute;margin-left:0;margin-top:-35.85pt;width:524.4pt;height:768.2pt;z-index:251852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" filled="f" strokecolor="#2f5496 [24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Теперь мы получаем количество для каждого товара в заказе.</w:t>
      </w:r>
    </w:p>
    <w:p w:rsidR="00147533" w:rsidRPr="00244386" w:rsidRDefault="00147533" w:rsidP="00244386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753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</w:t>
      </w:r>
      <w:proofErr w:type="gramEnd"/>
      <w:r w:rsidRPr="0014753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753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self.BD.select_order_quantity</w:t>
      </w:r>
      <w:proofErr w:type="spellEnd"/>
      <w:r w:rsidRPr="0014753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14753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self.step</w:t>
      </w:r>
      <w:proofErr w:type="spellEnd"/>
      <w:r w:rsidRPr="0014753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</w:t>
      </w:r>
      <w:r w:rsidRPr="0014753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="00D61207" w:rsidRPr="0014753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CE027F" w:rsidRPr="00CE027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1</w:t>
      </w:r>
      <w:r w:rsidRPr="0014753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4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data_base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dbalchemy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244386" w:rsidRPr="00244386" w:rsidRDefault="00244386" w:rsidP="00244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2443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2443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select_order_quantity</w:t>
      </w:r>
      <w:proofErr w:type="spellEnd"/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24438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соответствии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номером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 </w:t>
      </w:r>
      <w:proofErr w:type="spellStart"/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rownum</w:t>
      </w:r>
      <w:proofErr w:type="spellEnd"/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24438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 = </w:t>
      </w:r>
      <w:r w:rsidRPr="0024438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session.query</w:t>
      </w:r>
      <w:proofErr w:type="spellEnd"/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Order.quantity</w:t>
      </w:r>
      <w:proofErr w:type="spellEnd"/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filter_by</w:t>
      </w:r>
      <w:proofErr w:type="spellEnd"/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244386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product_id</w:t>
      </w:r>
      <w:proofErr w:type="spellEnd"/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).one()</w:t>
      </w:r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24438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443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24438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result.quantity</w:t>
      </w:r>
      <w:proofErr w:type="spellEnd"/>
    </w:p>
    <w:p w:rsidR="00D61207" w:rsidRPr="00147533" w:rsidRDefault="00D61207" w:rsidP="00244386">
      <w:pPr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434BB" w:rsidRDefault="00147533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 скажете, но ведь в функции </w:t>
      </w:r>
      <w:proofErr w:type="spellStart"/>
      <w:r w:rsidRPr="00286CF1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pressed_btn_</w:t>
      </w:r>
      <w:proofErr w:type="gramStart"/>
      <w:r w:rsidRPr="00286CF1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order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нет цикла. Как тогда мы выведем карточку для каждой позиции заказа. А мы сначала выведем карточку первого товара</w:t>
      </w:r>
      <w:r w:rsidR="00C95F1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95F1A" w:rsidRDefault="00C95F1A" w:rsidP="00C95F1A">
      <w:pPr>
        <w:spacing w:line="36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gramStart"/>
      <w:r w:rsidRPr="00C95F1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</w:t>
      </w:r>
      <w:proofErr w:type="gramEnd"/>
      <w:r w:rsidRPr="00C95F1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C95F1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self.BD.select_order_quantity</w:t>
      </w:r>
      <w:proofErr w:type="spellEnd"/>
      <w:r w:rsidRPr="00C95F1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(count[</w:t>
      </w:r>
      <w:proofErr w:type="spellStart"/>
      <w:r w:rsidRPr="00C95F1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self.step</w:t>
      </w:r>
      <w:proofErr w:type="spellEnd"/>
      <w:r w:rsidRPr="00C95F1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])</w:t>
      </w:r>
    </w:p>
    <w:p w:rsidR="00C95F1A" w:rsidRDefault="00C95F1A" w:rsidP="00C95F1A">
      <w:pPr>
        <w:spacing w:line="360" w:lineRule="auto"/>
        <w:jc w:val="left"/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C95F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едь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286CF1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self.step</w:t>
      </w:r>
      <w:proofErr w:type="spellEnd"/>
      <w:r w:rsidRPr="00286CF1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r w:rsidRPr="00286CF1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0</w:t>
      </w:r>
    </w:p>
    <w:p w:rsidR="00C95F1A" w:rsidRPr="00C95F1A" w:rsidRDefault="00C95F1A" w:rsidP="00FC26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потом будем менять значение шага. При переходе к новым позициям заказа. Меняется счетчик, значит, в массив</w:t>
      </w:r>
      <w:r w:rsidR="00003B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count</w:t>
      </w:r>
      <w:r w:rsidRPr="00C95F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03B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мы будем каждый раз извлекать элемент по индексу на единицу больше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003B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 самым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будем обращаться к следующему товару и т.д.</w:t>
      </w:r>
    </w:p>
    <w:p w:rsidR="000101F6" w:rsidRDefault="00024CE1" w:rsidP="005101DB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Вернемся</w:t>
      </w:r>
      <w:r w:rsidRPr="00024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24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файлу</w:t>
      </w:r>
      <w:r w:rsidRPr="00024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03BCF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handler_all_text.py</w:t>
      </w:r>
    </w:p>
    <w:p w:rsidR="00024CE1" w:rsidRDefault="00024CE1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Отправляем ответ пользователю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24CE1" w:rsidRPr="005A28FD" w:rsidRDefault="005A28FD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A28F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self.send_message_</w:t>
      </w:r>
      <w:proofErr w:type="gramStart"/>
      <w:r w:rsidRPr="005A28F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order</w:t>
      </w:r>
      <w:proofErr w:type="spellEnd"/>
      <w:r w:rsidRPr="005A28F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5A28F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count[</w:t>
      </w:r>
      <w:proofErr w:type="spellStart"/>
      <w:r w:rsidRPr="005A28F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self.step</w:t>
      </w:r>
      <w:proofErr w:type="spellEnd"/>
      <w:r w:rsidRPr="005A28F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],</w:t>
      </w:r>
      <w:proofErr w:type="spellStart"/>
      <w:r w:rsidRPr="005A28F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quantity,message</w:t>
      </w:r>
      <w:proofErr w:type="spellEnd"/>
      <w:r w:rsidRPr="005A28F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0101F6" w:rsidRPr="00024CE1" w:rsidRDefault="00435C22" w:rsidP="00435C22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003BCF" w:rsidRPr="00003BC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1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/handler_all_text.py</w:t>
      </w:r>
    </w:p>
    <w:p w:rsidR="00B8078D" w:rsidRPr="00B8078D" w:rsidRDefault="00B8078D" w:rsidP="00B80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B8078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B8078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send_message_order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8078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quantity, message):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Отправляет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ответ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пользователю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выполнении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различных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действий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B8078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B8078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.bot.send_message(message.chat.id,MESSAGES[</w:t>
      </w:r>
      <w:r w:rsidRPr="00B8078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'order_number'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].format(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8078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.step+</w:t>
      </w:r>
      <w:r w:rsidRPr="00B8078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B8078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parse_mode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8078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"HTML"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B8078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.bot.send_message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(message.chat.id,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MESSAGES[</w:t>
      </w:r>
      <w:r w:rsidRPr="00B8078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'order'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format(</w:t>
      </w:r>
      <w:proofErr w:type="spellStart"/>
      <w:r w:rsidRPr="00B8078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.BD.select_single_product_name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62BADE4" wp14:editId="44BACC5C">
                <wp:simplePos x="0" y="0"/>
                <wp:positionH relativeFrom="margin">
                  <wp:align>center</wp:align>
                </wp:positionH>
                <wp:positionV relativeFrom="paragraph">
                  <wp:posOffset>-472440</wp:posOffset>
                </wp:positionV>
                <wp:extent cx="6660000" cy="9756000"/>
                <wp:effectExtent l="0" t="0" r="26670" b="17145"/>
                <wp:wrapNone/>
                <wp:docPr id="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92846" id="Прямоугольник 12" o:spid="_x0000_s1026" style="position:absolute;margin-left:0;margin-top:-37.2pt;width:524.4pt;height:768.2pt;z-index:251869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7q/AIAABQ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 </w:t>
      </w:r>
      <w:proofErr w:type="spellStart"/>
      <w:r w:rsidRPr="00B8078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.BD.select_single_product_title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</w:t>
      </w:r>
      <w:proofErr w:type="spellStart"/>
      <w:r w:rsidRPr="00B8078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.BD.select_single_product_price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</w:t>
      </w:r>
      <w:proofErr w:type="spellStart"/>
      <w:r w:rsidRPr="00B8078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.BD.select_order_quantity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</w:t>
      </w:r>
      <w:proofErr w:type="spellStart"/>
      <w:r w:rsidRPr="00B8078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parse_mode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8078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"HTML"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</w:t>
      </w:r>
      <w:proofErr w:type="spellStart"/>
      <w:r w:rsidRPr="00B8078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reply_markup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B8078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.keybords.orders_menu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Pr="00B8078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.step</w:t>
      </w:r>
      <w:proofErr w:type="spellEnd"/>
      <w:r w:rsidRPr="00B8078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quantity))</w:t>
      </w:r>
    </w:p>
    <w:p w:rsidR="000101F6" w:rsidRDefault="000101F6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97337" w:rsidRDefault="00197337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B8078D" w:rsidRPr="00B8078D">
        <w:rPr>
          <w:noProof/>
          <w:lang w:eastAsia="ru-RU"/>
        </w:rPr>
        <w:t xml:space="preserve"> </w:t>
      </w:r>
    </w:p>
    <w:p w:rsidR="00197337" w:rsidRPr="00197337" w:rsidRDefault="00197337" w:rsidP="00003B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5C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self.bot.send_</w:t>
      </w:r>
      <w:proofErr w:type="gramStart"/>
      <w:r w:rsidRPr="00435C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message(</w:t>
      </w:r>
      <w:proofErr w:type="gramEnd"/>
      <w:r w:rsidRPr="00435C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message.chat.id,MESSAGES[</w:t>
      </w:r>
      <w:r w:rsidRPr="00435C22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'order_number'</w:t>
      </w:r>
      <w:r w:rsidRPr="00435C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].format(self.step+</w:t>
      </w:r>
      <w:r w:rsidRPr="00435C22">
        <w:rPr>
          <w:rFonts w:ascii="Consolas" w:eastAsia="Times New Roman" w:hAnsi="Consolas" w:cs="Courier New"/>
          <w:color w:val="0000FF"/>
          <w:sz w:val="20"/>
          <w:szCs w:val="20"/>
          <w:lang w:val="en-US" w:eastAsia="ru-RU"/>
        </w:rPr>
        <w:t>1</w:t>
      </w:r>
      <w:r w:rsidRPr="00435C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),parse_mode=</w:t>
      </w:r>
      <w:r w:rsidRPr="00435C22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"HTML"</w:t>
      </w:r>
      <w:r w:rsidRPr="00435C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0101F6" w:rsidRDefault="00197337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Отвечает за вывод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97337" w:rsidRPr="00197337" w:rsidRDefault="00091165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13915" cy="358140"/>
            <wp:effectExtent l="0" t="0" r="63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890" w:rsidRPr="00D34720" w:rsidRDefault="00C02890" w:rsidP="001349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здесь мы как раз меняем значение шага (</w:t>
      </w:r>
      <w:r w:rsidRPr="00435C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</w:t>
      </w:r>
      <w:r w:rsidRPr="00C0289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435C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step</w:t>
      </w:r>
      <w:r w:rsidRPr="00C0289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</w:t>
      </w:r>
      <w:r w:rsidRPr="00C02890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</w:rPr>
        <w:t>). Тем самым будем переходить к следующим позициям в заказе.</w:t>
      </w:r>
    </w:p>
    <w:p w:rsidR="0013492E" w:rsidRDefault="0013492E" w:rsidP="0013492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3492E" w:rsidRPr="0013492E" w:rsidRDefault="0013492E" w:rsidP="00003B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r w:rsidRPr="0013492E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.bot.send_message</w:t>
      </w:r>
      <w:proofErr w:type="spellEnd"/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(message.chat.id,</w:t>
      </w:r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MESSAGES[</w:t>
      </w:r>
      <w:r w:rsidRPr="0013492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'order'</w:t>
      </w:r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].format(</w:t>
      </w:r>
      <w:r w:rsidRPr="0013492E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.BD.select_single_product_name(product_id),</w:t>
      </w:r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            </w:t>
      </w:r>
      <w:proofErr w:type="spellStart"/>
      <w:r w:rsidRPr="0013492E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.BD.select_single_product_title</w:t>
      </w:r>
      <w:proofErr w:type="spellEnd"/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),</w:t>
      </w:r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            </w:t>
      </w:r>
      <w:proofErr w:type="spellStart"/>
      <w:r w:rsidRPr="0013492E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.BD.select_single_product_price</w:t>
      </w:r>
      <w:proofErr w:type="spellEnd"/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),</w:t>
      </w:r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            </w:t>
      </w:r>
      <w:proofErr w:type="spellStart"/>
      <w:r w:rsidRPr="0013492E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.BD.select_order_quantity</w:t>
      </w:r>
      <w:proofErr w:type="spellEnd"/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)),</w:t>
      </w:r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          </w:t>
      </w:r>
      <w:proofErr w:type="spellStart"/>
      <w:r w:rsidRPr="0013492E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parse_mode</w:t>
      </w:r>
      <w:proofErr w:type="spellEnd"/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</w:t>
      </w:r>
      <w:r w:rsidRPr="0013492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"HTML"</w:t>
      </w:r>
      <w:r w:rsidRPr="0013492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</w:t>
      </w:r>
    </w:p>
    <w:p w:rsidR="000101F6" w:rsidRPr="00024CE1" w:rsidRDefault="000101F6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20345" w:rsidRDefault="00820345" w:rsidP="0082034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Отвечает за вывод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101F6" w:rsidRPr="00024CE1" w:rsidRDefault="00820345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28875" cy="1382395"/>
            <wp:effectExtent l="0" t="0" r="952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F6" w:rsidRDefault="00122C00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FC50C46" wp14:editId="157495FA">
                <wp:simplePos x="0" y="0"/>
                <wp:positionH relativeFrom="margin">
                  <wp:align>center</wp:align>
                </wp:positionH>
                <wp:positionV relativeFrom="paragraph">
                  <wp:posOffset>-450241</wp:posOffset>
                </wp:positionV>
                <wp:extent cx="6660000" cy="9756000"/>
                <wp:effectExtent l="0" t="0" r="26670" b="17145"/>
                <wp:wrapNone/>
                <wp:docPr id="5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4D6B7" id="Прямоугольник 12" o:spid="_x0000_s1026" style="position:absolute;margin-left:0;margin-top:-35.45pt;width:524.4pt;height:768.2pt;z-index:251857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vK4/AIAABU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C032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55872" behindDoc="0" locked="0" layoutInCell="1" allowOverlap="1" wp14:anchorId="2FEB5AF7" wp14:editId="730D8C1F">
            <wp:simplePos x="0" y="0"/>
            <wp:positionH relativeFrom="margin">
              <wp:align>center</wp:align>
            </wp:positionH>
            <wp:positionV relativeFrom="paragraph">
              <wp:posOffset>371653</wp:posOffset>
            </wp:positionV>
            <wp:extent cx="5727700" cy="826770"/>
            <wp:effectExtent l="19050" t="19050" r="25400" b="1143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26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771">
        <w:rPr>
          <w:rFonts w:ascii="Times New Roman" w:hAnsi="Times New Roman" w:cs="Times New Roman"/>
          <w:sz w:val="28"/>
          <w:szCs w:val="28"/>
        </w:rPr>
        <w:t>А теперь, кто же нам покажет вот это сложное меню</w:t>
      </w:r>
      <w:r w:rsidR="001B7771" w:rsidRPr="001B7771">
        <w:rPr>
          <w:rFonts w:ascii="Times New Roman" w:hAnsi="Times New Roman" w:cs="Times New Roman"/>
          <w:sz w:val="28"/>
          <w:szCs w:val="28"/>
        </w:rPr>
        <w:t>:</w:t>
      </w:r>
    </w:p>
    <w:p w:rsidR="001B7771" w:rsidRDefault="001B7771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Вот</w:t>
      </w:r>
      <w:r w:rsidRPr="00CB51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CB51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выражение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B7771" w:rsidRDefault="001B7771" w:rsidP="005101DB">
      <w:pPr>
        <w:spacing w:line="36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r w:rsidRPr="00435C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reply_markup</w:t>
      </w:r>
      <w:proofErr w:type="spellEnd"/>
      <w:r w:rsidRPr="00435C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435C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self.keybords.orders_</w:t>
      </w:r>
      <w:proofErr w:type="gramStart"/>
      <w:r w:rsidRPr="00435C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menu</w:t>
      </w:r>
      <w:proofErr w:type="spellEnd"/>
      <w:r w:rsidRPr="00435C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35C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self.step,quantity</w:t>
      </w:r>
      <w:proofErr w:type="spellEnd"/>
      <w:r w:rsidRPr="00435C2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))</w:t>
      </w:r>
    </w:p>
    <w:p w:rsidR="00C03252" w:rsidRPr="0073412B" w:rsidRDefault="00D404AE" w:rsidP="0073412B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003BCF" w:rsidRPr="00D34720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1</w:t>
      </w:r>
      <w:r w:rsidR="00BD2E74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. step_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="00BD2E7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markup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="00BD2E7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markup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C03252" w:rsidRPr="00032C7A" w:rsidRDefault="00C03252" w:rsidP="00C032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032C7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032C7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orders_menu</w:t>
      </w:r>
      <w:proofErr w:type="spellEnd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32C7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step, quantity):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Создает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разметку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кнопок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заказе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разметку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032C7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.markup</w:t>
      </w:r>
      <w:proofErr w:type="spellEnd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ReplyKeyboardMarkup</w:t>
      </w:r>
      <w:proofErr w:type="spellEnd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32C7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032C7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itm_btn_1 = </w:t>
      </w:r>
      <w:proofErr w:type="spellStart"/>
      <w:r w:rsidRPr="00032C7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32C7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'X'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step, quantity)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itm_btn_2 = </w:t>
      </w:r>
      <w:proofErr w:type="spellStart"/>
      <w:r w:rsidRPr="00032C7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32C7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'DOUWN'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step, quantity)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itm_btn_3 = </w:t>
      </w:r>
      <w:proofErr w:type="spellStart"/>
      <w:r w:rsidRPr="00032C7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32C7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'AMOUNT_PRODUCT'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step, quantity)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itm_btn_4 = </w:t>
      </w:r>
      <w:proofErr w:type="spellStart"/>
      <w:r w:rsidRPr="00032C7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32C7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'UP'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step, quantity)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itm_btn_5 = </w:t>
      </w:r>
      <w:proofErr w:type="spellStart"/>
      <w:r w:rsidRPr="00032C7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32C7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'BACK_STEP'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step, quantity)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itm_btn_6 = </w:t>
      </w:r>
      <w:proofErr w:type="spellStart"/>
      <w:r w:rsidRPr="00032C7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32C7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'AMOUNT_ORDERS'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step, quantity)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itm_btn_7 = </w:t>
      </w:r>
      <w:proofErr w:type="spellStart"/>
      <w:r w:rsidRPr="00032C7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32C7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'NEXT_STEP'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step, quantity)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itm_btn_8 = </w:t>
      </w:r>
      <w:proofErr w:type="spellStart"/>
      <w:r w:rsidRPr="00032C7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32C7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'APPLAY'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step, quantity)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itm_btn_9 = </w:t>
      </w:r>
      <w:proofErr w:type="spellStart"/>
      <w:r w:rsidRPr="00032C7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032C7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'&lt;&lt;'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step, quantity)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proofErr w:type="spellStart"/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рассположение</w:t>
      </w:r>
      <w:proofErr w:type="spellEnd"/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кнопок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меню</w:t>
      </w:r>
      <w:r w:rsidRPr="00032C7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032C7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.markup.row</w:t>
      </w:r>
      <w:proofErr w:type="spellEnd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(itm_btn_1, itm_btn_2, itm_btn_3, itm_btn_4)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032C7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.markup.row</w:t>
      </w:r>
      <w:proofErr w:type="spellEnd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(itm_btn_5, itm_btn_6, itm_btn_7)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032C7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.markup.row</w:t>
      </w:r>
      <w:proofErr w:type="spellEnd"/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(itm_btn_9, itm_btn_8)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032C7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032C7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32C7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.markup</w:t>
      </w:r>
      <w:proofErr w:type="spellEnd"/>
    </w:p>
    <w:p w:rsidR="001B7771" w:rsidRPr="001B7771" w:rsidRDefault="001B7771" w:rsidP="005101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D5AC1" w:rsidRDefault="00FC2187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</w:t>
      </w:r>
      <w:r w:rsidR="00705A3E">
        <w:rPr>
          <w:rFonts w:ascii="Times New Roman" w:hAnsi="Times New Roman" w:cs="Times New Roman"/>
          <w:sz w:val="28"/>
          <w:szCs w:val="28"/>
        </w:rPr>
        <w:t>ашего бота</w:t>
      </w:r>
      <w:r w:rsidR="00FD5AC1" w:rsidRPr="00FD5AC1">
        <w:rPr>
          <w:rFonts w:ascii="Times New Roman" w:hAnsi="Times New Roman" w:cs="Times New Roman"/>
          <w:sz w:val="28"/>
          <w:szCs w:val="28"/>
        </w:rPr>
        <w:t xml:space="preserve"> </w:t>
      </w:r>
      <w:r w:rsidR="00FD5AC1">
        <w:rPr>
          <w:rFonts w:ascii="Times New Roman" w:hAnsi="Times New Roman" w:cs="Times New Roman"/>
          <w:sz w:val="28"/>
          <w:szCs w:val="28"/>
        </w:rPr>
        <w:t>и проверим реализованный функционал.</w:t>
      </w:r>
    </w:p>
    <w:p w:rsidR="00FD5AC1" w:rsidRDefault="00FD5AC1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работает.</w:t>
      </w:r>
    </w:p>
    <w:p w:rsidR="00FD5AC1" w:rsidRPr="00FD5AC1" w:rsidRDefault="00FD5AC1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2F6DF6C" wp14:editId="13E619B7">
                <wp:simplePos x="0" y="0"/>
                <wp:positionH relativeFrom="margin">
                  <wp:align>center</wp:align>
                </wp:positionH>
                <wp:positionV relativeFrom="paragraph">
                  <wp:posOffset>-452171</wp:posOffset>
                </wp:positionV>
                <wp:extent cx="6660000" cy="9756000"/>
                <wp:effectExtent l="0" t="0" r="26670" b="17145"/>
                <wp:wrapNone/>
                <wp:docPr id="6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F841308" id="Прямоугольник 12" o:spid="_x0000_s1026" style="position:absolute;margin-left:0;margin-top:-35.6pt;width:524.4pt;height:768.2pt;z-index:251860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" filled="f" strokecolor="#2f5496 [24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589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8557" cy="2962656"/>
            <wp:effectExtent l="19050" t="19050" r="24130" b="28575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557" cy="29626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01F6" w:rsidRPr="00FD5AC1" w:rsidRDefault="000101F6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101F6" w:rsidRPr="00FD5AC1" w:rsidRDefault="000101F6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97337" w:rsidRPr="00FD5AC1" w:rsidRDefault="00197337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97337" w:rsidRPr="00FD5AC1" w:rsidRDefault="00197337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97337" w:rsidRPr="00FD5AC1" w:rsidRDefault="00197337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97337" w:rsidRDefault="00197337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F6199" w:rsidRDefault="00CF6199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F6199" w:rsidRDefault="00CF6199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F6199" w:rsidRDefault="00CF6199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F6199" w:rsidRDefault="00CF6199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F6199" w:rsidRDefault="00CF6199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F6199" w:rsidRPr="00FD5AC1" w:rsidRDefault="00CF6199" w:rsidP="005101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83B2A" w:rsidRPr="00727ACB" w:rsidRDefault="00683B2A" w:rsidP="00683B2A"/>
    <w:p w:rsidR="00165112" w:rsidRPr="00727ACB" w:rsidRDefault="00165112" w:rsidP="00727ACB">
      <w:pPr>
        <w:sectPr w:rsidR="00165112" w:rsidRPr="00727ACB" w:rsidSect="00E65EE1">
          <w:footerReference w:type="default" r:id="rId23"/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bookmarkStart w:id="3" w:name="_Toc79589115"/>
    <w:p w:rsidR="006512AE" w:rsidRPr="00C91C0D" w:rsidRDefault="00356EF7" w:rsidP="00625DD9">
      <w:pPr>
        <w:pStyle w:val="1"/>
        <w:spacing w:before="0"/>
        <w:rPr>
          <w:noProof/>
        </w:rPr>
      </w:pPr>
      <w:r w:rsidRPr="001F3E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88DC91B" wp14:editId="5268EB05">
                <wp:simplePos x="0" y="0"/>
                <wp:positionH relativeFrom="margin">
                  <wp:align>center</wp:align>
                </wp:positionH>
                <wp:positionV relativeFrom="paragraph">
                  <wp:posOffset>-451459</wp:posOffset>
                </wp:positionV>
                <wp:extent cx="6660000" cy="9756000"/>
                <wp:effectExtent l="0" t="0" r="26670" b="17145"/>
                <wp:wrapNone/>
                <wp:docPr id="1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8A157D3" id="Прямоугольник 12" o:spid="_x0000_s1026" style="position:absolute;margin-left:0;margin-top:-35.55pt;width:524.4pt;height:768.2pt;z-index:251820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" filled="f" strokecolor="#2f5496 [2404]" strokeweight="1pt">
                <w10:wrap anchorx="margin"/>
              </v:rect>
            </w:pict>
          </mc:Fallback>
        </mc:AlternateContent>
      </w:r>
      <w:r w:rsidR="006512AE" w:rsidRPr="00CE1E92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56191" behindDoc="1" locked="0" layoutInCell="1" allowOverlap="1" wp14:anchorId="1E0D1355" wp14:editId="76AB68A9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C0D">
        <w:rPr>
          <w:caps w:val="0"/>
          <w:noProof/>
        </w:rPr>
        <w:t>ЗАКЛЮЧЕНИЕ</w:t>
      </w:r>
      <w:bookmarkEnd w:id="3"/>
    </w:p>
    <w:p w:rsidR="00576B76" w:rsidRPr="008F12F6" w:rsidRDefault="00576B76" w:rsidP="00706D60">
      <w:pPr>
        <w:rPr>
          <w:noProof/>
        </w:rPr>
      </w:pPr>
    </w:p>
    <w:p w:rsidR="00E95505" w:rsidRPr="00532B19" w:rsidRDefault="008900A7" w:rsidP="00D96DB1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Мы реализовал</w:t>
      </w:r>
      <w:r w:rsidR="00566D7F">
        <w:rPr>
          <w:rFonts w:ascii="Times New Roman" w:hAnsi="Times New Roman" w:cs="Times New Roman"/>
          <w:noProof/>
          <w:sz w:val="26"/>
          <w:szCs w:val="26"/>
        </w:rPr>
        <w:t xml:space="preserve">и возможность выбора товара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и добавления его в заказ. При </w:t>
      </w:r>
      <w:r w:rsidR="00566D7F">
        <w:rPr>
          <w:rFonts w:ascii="Times New Roman" w:hAnsi="Times New Roman" w:cs="Times New Roman"/>
          <w:noProof/>
          <w:sz w:val="26"/>
          <w:szCs w:val="26"/>
        </w:rPr>
        <w:t>добавлении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отображается карточка товара в заказе с указанием наименования, торговой марки, стоимости, оставшегося количества товара на складе.</w:t>
      </w:r>
      <w:r w:rsidR="006514ED">
        <w:rPr>
          <w:rFonts w:ascii="Times New Roman" w:hAnsi="Times New Roman" w:cs="Times New Roman"/>
          <w:noProof/>
          <w:sz w:val="26"/>
          <w:szCs w:val="26"/>
        </w:rPr>
        <w:t xml:space="preserve"> Все изменения фиксируются в базе данных.</w:t>
      </w:r>
      <w:r w:rsidR="002D3F00">
        <w:rPr>
          <w:rFonts w:ascii="Times New Roman" w:hAnsi="Times New Roman" w:cs="Times New Roman"/>
          <w:noProof/>
          <w:sz w:val="26"/>
          <w:szCs w:val="26"/>
        </w:rPr>
        <w:t xml:space="preserve"> Теперь пользователь может добавить в заказ любой товар.</w:t>
      </w:r>
    </w:p>
    <w:p w:rsidR="00873804" w:rsidRPr="00966747" w:rsidRDefault="00873804" w:rsidP="00706D60">
      <w:pPr>
        <w:rPr>
          <w:noProof/>
        </w:rPr>
      </w:pPr>
    </w:p>
    <w:bookmarkStart w:id="4" w:name="_Toc79589116" w:displacedByCustomXml="next"/>
    <w:sdt>
      <w:sdtPr>
        <w:rPr>
          <w:noProof/>
        </w:rPr>
        <w:id w:val="1294792114"/>
        <w:placeholder>
          <w:docPart w:val="AD1C414357164ABFB2A65AD0D090C91A"/>
        </w:placeholder>
        <w:temporary/>
        <w:showingPlcHdr/>
        <w15:appearance w15:val="hidden"/>
      </w:sdtPr>
      <w:sdtEndPr/>
      <w:sdtContent>
        <w:p w:rsidR="00873804" w:rsidRPr="00D96DB1" w:rsidRDefault="00706D60" w:rsidP="00706D60">
          <w:pPr>
            <w:pStyle w:val="21"/>
            <w:rPr>
              <w:noProof/>
            </w:rPr>
          </w:pPr>
          <w:r w:rsidRPr="00CE1E92">
            <w:rPr>
              <w:noProof/>
              <w:lang w:bidi="ru-RU"/>
            </w:rPr>
            <w:t>КЛЮЧЕВЫЕ ВЫВОДЫ</w:t>
          </w:r>
        </w:p>
      </w:sdtContent>
    </w:sdt>
    <w:bookmarkEnd w:id="4" w:displacedByCustomXml="prev"/>
    <w:p w:rsidR="005F71E4" w:rsidRDefault="005F71E4" w:rsidP="005F71E4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Все, что мы реализовали в рамках текущего раздела, вам уже знакомо. Это и формирование элементов интерфейса для работы с заказом, взаимодействие с базой данных посредством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ORM</w:t>
      </w:r>
      <w:r w:rsidRPr="005F71E4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и соответствующих запросов.</w:t>
      </w:r>
    </w:p>
    <w:p w:rsidR="005F71E4" w:rsidRDefault="00EB7204" w:rsidP="005F71E4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В интерфейс бота мы добавили </w:t>
      </w:r>
      <w:r w:rsidR="00566D7F">
        <w:rPr>
          <w:rFonts w:ascii="Times New Roman" w:hAnsi="Times New Roman" w:cs="Times New Roman"/>
          <w:noProof/>
          <w:sz w:val="26"/>
          <w:szCs w:val="26"/>
        </w:rPr>
        <w:t xml:space="preserve">возможность </w:t>
      </w:r>
      <w:r>
        <w:rPr>
          <w:rFonts w:ascii="Times New Roman" w:hAnsi="Times New Roman" w:cs="Times New Roman"/>
          <w:noProof/>
          <w:sz w:val="26"/>
          <w:szCs w:val="26"/>
        </w:rPr>
        <w:t>выбора пользователем товаров каждой номенклатурной группы</w:t>
      </w:r>
      <w:r w:rsidR="00566D7F">
        <w:rPr>
          <w:rFonts w:ascii="Times New Roman" w:hAnsi="Times New Roman" w:cs="Times New Roman"/>
          <w:noProof/>
          <w:sz w:val="26"/>
          <w:szCs w:val="26"/>
        </w:rPr>
        <w:t xml:space="preserve"> и подключили соответствующий обработчик</w:t>
      </w:r>
      <w:r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C97A0B" w:rsidRDefault="00C97A0B" w:rsidP="005F71E4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Нам не хватает возможности редактирования содержимого заказа, а также запуска процедуры оформления заказа.</w:t>
      </w:r>
    </w:p>
    <w:p w:rsidR="005F71E4" w:rsidRPr="00792031" w:rsidRDefault="00FA3745" w:rsidP="00792031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Проект «обрастает» бэкендом и фронтендом. Он станоится сложнее, а значит нужно тратить больше времени на проработку материала. При этом </w:t>
      </w:r>
      <w:r w:rsidR="00566D7F"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071E89D1" wp14:editId="3999D976">
                <wp:simplePos x="0" y="0"/>
                <wp:positionH relativeFrom="margin">
                  <wp:align>center</wp:align>
                </wp:positionH>
                <wp:positionV relativeFrom="paragraph">
                  <wp:posOffset>-453746</wp:posOffset>
                </wp:positionV>
                <wp:extent cx="6660000" cy="9756000"/>
                <wp:effectExtent l="0" t="0" r="26670" b="17145"/>
                <wp:wrapNone/>
                <wp:docPr id="30" name="Прямоугольник 3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5505" w:rsidRPr="00F00819" w:rsidRDefault="00E95505" w:rsidP="00E95505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E89D1" id="Прямоугольник 30" o:spid="_x0000_s1028" style="position:absolute;left:0;text-align:left;margin-left:0;margin-top:-35.75pt;width:524.4pt;height:768.2pt;z-index:-251609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" filled="f" strokecolor="#2f5496 [2404]" strokeweight="1pt">
                <v:textbox>
                  <w:txbxContent>
                    <w:p w:rsidR="00E95505" w:rsidRPr="00F00819" w:rsidRDefault="00E95505" w:rsidP="00E95505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w:t>наш бот становится все больше похож на привычный магазин, где можно просмотреть товар и добавить его в заказ</w:t>
      </w:r>
      <w:r w:rsidR="00792031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BB19D4" w:rsidRDefault="00BB19D4" w:rsidP="005F71E4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Текущая структура </w:t>
      </w:r>
      <w:r w:rsidR="00152E4A">
        <w:rPr>
          <w:rFonts w:ascii="Times New Roman" w:hAnsi="Times New Roman" w:cs="Times New Roman"/>
          <w:noProof/>
          <w:sz w:val="26"/>
          <w:szCs w:val="26"/>
        </w:rPr>
        <w:t xml:space="preserve">разрабатываемого </w:t>
      </w:r>
      <w:r w:rsidR="00152E4A"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="00152E4A" w:rsidRPr="00152E4A">
        <w:rPr>
          <w:rFonts w:ascii="Times New Roman" w:hAnsi="Times New Roman" w:cs="Times New Roman"/>
          <w:noProof/>
          <w:sz w:val="26"/>
          <w:szCs w:val="26"/>
        </w:rPr>
        <w:t>-</w:t>
      </w:r>
      <w:r w:rsidR="00152E4A">
        <w:rPr>
          <w:rFonts w:ascii="Times New Roman" w:hAnsi="Times New Roman" w:cs="Times New Roman"/>
          <w:noProof/>
          <w:sz w:val="26"/>
          <w:szCs w:val="26"/>
        </w:rPr>
        <w:t xml:space="preserve">бота приведена на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на рис. </w:t>
      </w:r>
      <w:r w:rsidR="00152E4A">
        <w:rPr>
          <w:rFonts w:ascii="Times New Roman" w:hAnsi="Times New Roman" w:cs="Times New Roman"/>
          <w:noProof/>
          <w:sz w:val="26"/>
          <w:szCs w:val="26"/>
        </w:rPr>
        <w:t>1</w:t>
      </w:r>
      <w:r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6F6C3F" w:rsidRDefault="005D74E9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727700" cy="4147820"/>
            <wp:effectExtent l="19050" t="19050" r="25400" b="2413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7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19D4" w:rsidRPr="00BB19D4" w:rsidRDefault="00DA0B78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Рис. </w:t>
      </w:r>
      <w:r w:rsidR="00152E4A">
        <w:rPr>
          <w:rFonts w:ascii="Times New Roman" w:hAnsi="Times New Roman" w:cs="Times New Roman"/>
          <w:noProof/>
          <w:sz w:val="26"/>
          <w:szCs w:val="26"/>
        </w:rPr>
        <w:t>1</w:t>
      </w:r>
      <w:r w:rsidR="00C70ACC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 w:rsidR="008F6DD9">
        <w:rPr>
          <w:rFonts w:ascii="Times New Roman" w:hAnsi="Times New Roman" w:cs="Times New Roman"/>
          <w:noProof/>
          <w:sz w:val="26"/>
          <w:szCs w:val="26"/>
        </w:rPr>
        <w:t>С</w:t>
      </w:r>
      <w:r w:rsidR="00C70ACC">
        <w:rPr>
          <w:rFonts w:ascii="Times New Roman" w:hAnsi="Times New Roman" w:cs="Times New Roman"/>
          <w:noProof/>
          <w:sz w:val="26"/>
          <w:szCs w:val="26"/>
        </w:rPr>
        <w:t>тр</w:t>
      </w:r>
      <w:r w:rsidR="008F6DD9">
        <w:rPr>
          <w:rFonts w:ascii="Times New Roman" w:hAnsi="Times New Roman" w:cs="Times New Roman"/>
          <w:noProof/>
          <w:sz w:val="26"/>
          <w:szCs w:val="26"/>
        </w:rPr>
        <w:t>у</w:t>
      </w:r>
      <w:r w:rsidR="00C70ACC">
        <w:rPr>
          <w:rFonts w:ascii="Times New Roman" w:hAnsi="Times New Roman" w:cs="Times New Roman"/>
          <w:noProof/>
          <w:sz w:val="26"/>
          <w:szCs w:val="26"/>
        </w:rPr>
        <w:t xml:space="preserve">ктура проекта </w:t>
      </w:r>
    </w:p>
    <w:p w:rsidR="00966747" w:rsidRPr="00966747" w:rsidRDefault="00966747" w:rsidP="00966747">
      <w:pPr>
        <w:pStyle w:val="a0"/>
        <w:numPr>
          <w:ilvl w:val="0"/>
          <w:numId w:val="0"/>
        </w:numPr>
        <w:ind w:left="360" w:hanging="360"/>
        <w:rPr>
          <w:noProof/>
        </w:rPr>
      </w:pPr>
    </w:p>
    <w:sectPr w:rsidR="00966747" w:rsidRPr="00966747" w:rsidSect="00E65EE1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9E4" w:rsidRDefault="00DD29E4" w:rsidP="00706D60">
      <w:r>
        <w:separator/>
      </w:r>
    </w:p>
  </w:endnote>
  <w:endnote w:type="continuationSeparator" w:id="0">
    <w:p w:rsidR="00DD29E4" w:rsidRDefault="00DD29E4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305139570"/>
      <w:docPartObj>
        <w:docPartGallery w:val="Page Numbers (Bottom of Page)"/>
        <w:docPartUnique/>
      </w:docPartObj>
    </w:sdtPr>
    <w:sdtEndPr/>
    <w:sdtContent>
      <w:p w:rsidR="00DD29E4" w:rsidRPr="00CE1E92" w:rsidRDefault="00DD29E4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7266E7">
          <w:rPr>
            <w:noProof/>
            <w:lang w:bidi="ru-RU"/>
          </w:rPr>
          <w:t>8</w:t>
        </w:r>
        <w:r w:rsidRPr="00CE1E92">
          <w:rPr>
            <w:noProof/>
            <w:lang w:bidi="ru-RU"/>
          </w:rPr>
          <w:fldChar w:fldCharType="end"/>
        </w:r>
      </w:p>
    </w:sdtContent>
  </w:sdt>
  <w:p w:rsidR="00DD29E4" w:rsidRPr="00CE1E92" w:rsidRDefault="00DD29E4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9E4" w:rsidRDefault="00DD29E4" w:rsidP="00706D60">
      <w:r>
        <w:separator/>
      </w:r>
    </w:p>
  </w:footnote>
  <w:footnote w:type="continuationSeparator" w:id="0">
    <w:p w:rsidR="00DD29E4" w:rsidRDefault="00DD29E4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10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  <w:num w:numId="16">
    <w:abstractNumId w:val="16"/>
  </w:num>
  <w:num w:numId="17">
    <w:abstractNumId w:val="17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9420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1083"/>
    <w:rsid w:val="00003BCF"/>
    <w:rsid w:val="000101F6"/>
    <w:rsid w:val="00012A02"/>
    <w:rsid w:val="00017DEA"/>
    <w:rsid w:val="00020FC9"/>
    <w:rsid w:val="00024CE1"/>
    <w:rsid w:val="000251F7"/>
    <w:rsid w:val="000303DD"/>
    <w:rsid w:val="00032C7A"/>
    <w:rsid w:val="0003380F"/>
    <w:rsid w:val="00035A83"/>
    <w:rsid w:val="00036032"/>
    <w:rsid w:val="000411DF"/>
    <w:rsid w:val="000412D7"/>
    <w:rsid w:val="00042567"/>
    <w:rsid w:val="00042A61"/>
    <w:rsid w:val="000433F6"/>
    <w:rsid w:val="0004628D"/>
    <w:rsid w:val="0005442A"/>
    <w:rsid w:val="00056A71"/>
    <w:rsid w:val="00057073"/>
    <w:rsid w:val="00061732"/>
    <w:rsid w:val="00061F7D"/>
    <w:rsid w:val="00062886"/>
    <w:rsid w:val="0006364D"/>
    <w:rsid w:val="00063CA2"/>
    <w:rsid w:val="000675CC"/>
    <w:rsid w:val="00072813"/>
    <w:rsid w:val="0007443B"/>
    <w:rsid w:val="00077C4E"/>
    <w:rsid w:val="00080C39"/>
    <w:rsid w:val="0008174B"/>
    <w:rsid w:val="00083C00"/>
    <w:rsid w:val="00091165"/>
    <w:rsid w:val="00092BE7"/>
    <w:rsid w:val="00092FE1"/>
    <w:rsid w:val="000934B2"/>
    <w:rsid w:val="00096680"/>
    <w:rsid w:val="000A20BE"/>
    <w:rsid w:val="000A25D8"/>
    <w:rsid w:val="000A3567"/>
    <w:rsid w:val="000B1055"/>
    <w:rsid w:val="000B5E2F"/>
    <w:rsid w:val="000B7E08"/>
    <w:rsid w:val="000C224D"/>
    <w:rsid w:val="000C3527"/>
    <w:rsid w:val="000C68CA"/>
    <w:rsid w:val="000C7FDB"/>
    <w:rsid w:val="000D0AF5"/>
    <w:rsid w:val="000D594F"/>
    <w:rsid w:val="000E6443"/>
    <w:rsid w:val="000E6735"/>
    <w:rsid w:val="000F5CE0"/>
    <w:rsid w:val="000F71A6"/>
    <w:rsid w:val="00100817"/>
    <w:rsid w:val="00101563"/>
    <w:rsid w:val="00103E1B"/>
    <w:rsid w:val="00104CC6"/>
    <w:rsid w:val="00110C82"/>
    <w:rsid w:val="001111A3"/>
    <w:rsid w:val="00113D3C"/>
    <w:rsid w:val="001144E3"/>
    <w:rsid w:val="00117083"/>
    <w:rsid w:val="001219B9"/>
    <w:rsid w:val="00122C00"/>
    <w:rsid w:val="001234B8"/>
    <w:rsid w:val="00126446"/>
    <w:rsid w:val="00126862"/>
    <w:rsid w:val="001276C5"/>
    <w:rsid w:val="00131B50"/>
    <w:rsid w:val="00133A35"/>
    <w:rsid w:val="0013492E"/>
    <w:rsid w:val="00135789"/>
    <w:rsid w:val="00135B81"/>
    <w:rsid w:val="00136DDD"/>
    <w:rsid w:val="0014034A"/>
    <w:rsid w:val="00143E97"/>
    <w:rsid w:val="00147533"/>
    <w:rsid w:val="0015124C"/>
    <w:rsid w:val="00152891"/>
    <w:rsid w:val="00152E4A"/>
    <w:rsid w:val="00156E53"/>
    <w:rsid w:val="00160878"/>
    <w:rsid w:val="001610EE"/>
    <w:rsid w:val="00161201"/>
    <w:rsid w:val="00163624"/>
    <w:rsid w:val="00163EF7"/>
    <w:rsid w:val="00165112"/>
    <w:rsid w:val="00174737"/>
    <w:rsid w:val="00180DC3"/>
    <w:rsid w:val="00181DC0"/>
    <w:rsid w:val="00181F19"/>
    <w:rsid w:val="00183090"/>
    <w:rsid w:val="00184A71"/>
    <w:rsid w:val="0018646B"/>
    <w:rsid w:val="0019292E"/>
    <w:rsid w:val="00193A86"/>
    <w:rsid w:val="00196543"/>
    <w:rsid w:val="00197337"/>
    <w:rsid w:val="001A0417"/>
    <w:rsid w:val="001A4535"/>
    <w:rsid w:val="001A46CC"/>
    <w:rsid w:val="001A70F2"/>
    <w:rsid w:val="001B2514"/>
    <w:rsid w:val="001B76CA"/>
    <w:rsid w:val="001B7771"/>
    <w:rsid w:val="001C19C1"/>
    <w:rsid w:val="001C1ABE"/>
    <w:rsid w:val="001C2AF9"/>
    <w:rsid w:val="001C3184"/>
    <w:rsid w:val="001C608F"/>
    <w:rsid w:val="001D674B"/>
    <w:rsid w:val="001D6DFE"/>
    <w:rsid w:val="001E046F"/>
    <w:rsid w:val="001E61E5"/>
    <w:rsid w:val="001E6A09"/>
    <w:rsid w:val="001E71C2"/>
    <w:rsid w:val="001F0745"/>
    <w:rsid w:val="001F3EFB"/>
    <w:rsid w:val="002018AA"/>
    <w:rsid w:val="00206449"/>
    <w:rsid w:val="00211E86"/>
    <w:rsid w:val="0021343A"/>
    <w:rsid w:val="00214633"/>
    <w:rsid w:val="00215631"/>
    <w:rsid w:val="00217237"/>
    <w:rsid w:val="0022046C"/>
    <w:rsid w:val="00221AA4"/>
    <w:rsid w:val="00232A6D"/>
    <w:rsid w:val="00232B87"/>
    <w:rsid w:val="002350C3"/>
    <w:rsid w:val="00242862"/>
    <w:rsid w:val="002437EF"/>
    <w:rsid w:val="002441F5"/>
    <w:rsid w:val="00244386"/>
    <w:rsid w:val="00244FB6"/>
    <w:rsid w:val="0024602C"/>
    <w:rsid w:val="00255091"/>
    <w:rsid w:val="00261829"/>
    <w:rsid w:val="00272D5C"/>
    <w:rsid w:val="00273185"/>
    <w:rsid w:val="00281161"/>
    <w:rsid w:val="0028153E"/>
    <w:rsid w:val="002830D0"/>
    <w:rsid w:val="00286753"/>
    <w:rsid w:val="00286CF1"/>
    <w:rsid w:val="002974C8"/>
    <w:rsid w:val="00297A48"/>
    <w:rsid w:val="002A1D6A"/>
    <w:rsid w:val="002A2704"/>
    <w:rsid w:val="002A3444"/>
    <w:rsid w:val="002A4CC6"/>
    <w:rsid w:val="002A51B4"/>
    <w:rsid w:val="002A6B56"/>
    <w:rsid w:val="002B0849"/>
    <w:rsid w:val="002B1C0B"/>
    <w:rsid w:val="002B44BE"/>
    <w:rsid w:val="002B5D98"/>
    <w:rsid w:val="002B7817"/>
    <w:rsid w:val="002C4152"/>
    <w:rsid w:val="002C5772"/>
    <w:rsid w:val="002C7633"/>
    <w:rsid w:val="002D22BF"/>
    <w:rsid w:val="002D3F00"/>
    <w:rsid w:val="002D5427"/>
    <w:rsid w:val="002E23EE"/>
    <w:rsid w:val="002E2CB1"/>
    <w:rsid w:val="002E47E0"/>
    <w:rsid w:val="002E4E9A"/>
    <w:rsid w:val="002E58CD"/>
    <w:rsid w:val="002E7297"/>
    <w:rsid w:val="002F1C2E"/>
    <w:rsid w:val="002F2173"/>
    <w:rsid w:val="002F2662"/>
    <w:rsid w:val="002F370E"/>
    <w:rsid w:val="002F75B3"/>
    <w:rsid w:val="003024F2"/>
    <w:rsid w:val="00303CF3"/>
    <w:rsid w:val="00310E92"/>
    <w:rsid w:val="003115AA"/>
    <w:rsid w:val="003136D6"/>
    <w:rsid w:val="00314D77"/>
    <w:rsid w:val="003161E7"/>
    <w:rsid w:val="003208A4"/>
    <w:rsid w:val="00323E87"/>
    <w:rsid w:val="003255EB"/>
    <w:rsid w:val="00331C35"/>
    <w:rsid w:val="00332056"/>
    <w:rsid w:val="00332A66"/>
    <w:rsid w:val="00334726"/>
    <w:rsid w:val="00335490"/>
    <w:rsid w:val="00337020"/>
    <w:rsid w:val="0034411A"/>
    <w:rsid w:val="0034423D"/>
    <w:rsid w:val="00355594"/>
    <w:rsid w:val="0035687C"/>
    <w:rsid w:val="00356EF7"/>
    <w:rsid w:val="00362AA3"/>
    <w:rsid w:val="003637C2"/>
    <w:rsid w:val="00364172"/>
    <w:rsid w:val="003807BC"/>
    <w:rsid w:val="003821B3"/>
    <w:rsid w:val="00382539"/>
    <w:rsid w:val="00382A40"/>
    <w:rsid w:val="0038643C"/>
    <w:rsid w:val="0039075C"/>
    <w:rsid w:val="00390B74"/>
    <w:rsid w:val="00397B4E"/>
    <w:rsid w:val="003A25ED"/>
    <w:rsid w:val="003A3984"/>
    <w:rsid w:val="003A4A9B"/>
    <w:rsid w:val="003A590B"/>
    <w:rsid w:val="003A69A7"/>
    <w:rsid w:val="003A7CB2"/>
    <w:rsid w:val="003B198F"/>
    <w:rsid w:val="003B340A"/>
    <w:rsid w:val="003B3954"/>
    <w:rsid w:val="003B6C71"/>
    <w:rsid w:val="003C0057"/>
    <w:rsid w:val="003C36FC"/>
    <w:rsid w:val="003C57DA"/>
    <w:rsid w:val="003C6618"/>
    <w:rsid w:val="003C6EC6"/>
    <w:rsid w:val="003D1BC9"/>
    <w:rsid w:val="003D31C0"/>
    <w:rsid w:val="003D31E0"/>
    <w:rsid w:val="003D3876"/>
    <w:rsid w:val="003D6849"/>
    <w:rsid w:val="003E170A"/>
    <w:rsid w:val="003E296B"/>
    <w:rsid w:val="003E4BF5"/>
    <w:rsid w:val="003F0E67"/>
    <w:rsid w:val="003F12ED"/>
    <w:rsid w:val="003F18B7"/>
    <w:rsid w:val="003F3B79"/>
    <w:rsid w:val="00401F51"/>
    <w:rsid w:val="004041F6"/>
    <w:rsid w:val="00405A0B"/>
    <w:rsid w:val="00406ECF"/>
    <w:rsid w:val="00406FF5"/>
    <w:rsid w:val="0041014B"/>
    <w:rsid w:val="004108EA"/>
    <w:rsid w:val="00416074"/>
    <w:rsid w:val="00420C76"/>
    <w:rsid w:val="00421937"/>
    <w:rsid w:val="00421FF5"/>
    <w:rsid w:val="00422589"/>
    <w:rsid w:val="004226CD"/>
    <w:rsid w:val="004241E9"/>
    <w:rsid w:val="00430021"/>
    <w:rsid w:val="00430551"/>
    <w:rsid w:val="004305D6"/>
    <w:rsid w:val="004344B3"/>
    <w:rsid w:val="00434E0B"/>
    <w:rsid w:val="00435C22"/>
    <w:rsid w:val="004414F1"/>
    <w:rsid w:val="00444828"/>
    <w:rsid w:val="00445C5A"/>
    <w:rsid w:val="00450AE2"/>
    <w:rsid w:val="00453BFD"/>
    <w:rsid w:val="004542A2"/>
    <w:rsid w:val="00456303"/>
    <w:rsid w:val="00460B78"/>
    <w:rsid w:val="00462657"/>
    <w:rsid w:val="00462B4D"/>
    <w:rsid w:val="00465EB6"/>
    <w:rsid w:val="00467AA3"/>
    <w:rsid w:val="004700B8"/>
    <w:rsid w:val="004913E5"/>
    <w:rsid w:val="00495972"/>
    <w:rsid w:val="00497050"/>
    <w:rsid w:val="00497899"/>
    <w:rsid w:val="004A6C7E"/>
    <w:rsid w:val="004A73C9"/>
    <w:rsid w:val="004B46FF"/>
    <w:rsid w:val="004B51CE"/>
    <w:rsid w:val="004B624E"/>
    <w:rsid w:val="004B772E"/>
    <w:rsid w:val="004C46B6"/>
    <w:rsid w:val="004C4864"/>
    <w:rsid w:val="004C5985"/>
    <w:rsid w:val="004D06AC"/>
    <w:rsid w:val="004D183E"/>
    <w:rsid w:val="004D23FE"/>
    <w:rsid w:val="004D5701"/>
    <w:rsid w:val="004E64DD"/>
    <w:rsid w:val="004E68BF"/>
    <w:rsid w:val="004F392D"/>
    <w:rsid w:val="004F6EDD"/>
    <w:rsid w:val="00502D1E"/>
    <w:rsid w:val="00503FCB"/>
    <w:rsid w:val="00504422"/>
    <w:rsid w:val="00506268"/>
    <w:rsid w:val="005101DB"/>
    <w:rsid w:val="0051150A"/>
    <w:rsid w:val="00511AD7"/>
    <w:rsid w:val="00516A03"/>
    <w:rsid w:val="00516FA2"/>
    <w:rsid w:val="0052185E"/>
    <w:rsid w:val="00523616"/>
    <w:rsid w:val="00526A54"/>
    <w:rsid w:val="00531CC2"/>
    <w:rsid w:val="00532B19"/>
    <w:rsid w:val="00534E3E"/>
    <w:rsid w:val="005371BD"/>
    <w:rsid w:val="005409BD"/>
    <w:rsid w:val="00542F7A"/>
    <w:rsid w:val="00544B7C"/>
    <w:rsid w:val="0054533A"/>
    <w:rsid w:val="00545984"/>
    <w:rsid w:val="00546FF6"/>
    <w:rsid w:val="00547DE2"/>
    <w:rsid w:val="00550BFA"/>
    <w:rsid w:val="00551C79"/>
    <w:rsid w:val="0055359D"/>
    <w:rsid w:val="005546B7"/>
    <w:rsid w:val="00563240"/>
    <w:rsid w:val="00564BC4"/>
    <w:rsid w:val="00566A37"/>
    <w:rsid w:val="00566D7F"/>
    <w:rsid w:val="00566EDC"/>
    <w:rsid w:val="00570103"/>
    <w:rsid w:val="0057068E"/>
    <w:rsid w:val="005740D8"/>
    <w:rsid w:val="00574544"/>
    <w:rsid w:val="00576B76"/>
    <w:rsid w:val="00577971"/>
    <w:rsid w:val="00586D8C"/>
    <w:rsid w:val="00587334"/>
    <w:rsid w:val="0059091B"/>
    <w:rsid w:val="00593F06"/>
    <w:rsid w:val="005A28FD"/>
    <w:rsid w:val="005A679E"/>
    <w:rsid w:val="005B1F02"/>
    <w:rsid w:val="005B43EE"/>
    <w:rsid w:val="005B7B61"/>
    <w:rsid w:val="005B7DBD"/>
    <w:rsid w:val="005B7EC8"/>
    <w:rsid w:val="005C1636"/>
    <w:rsid w:val="005C35A4"/>
    <w:rsid w:val="005D154B"/>
    <w:rsid w:val="005D1D2D"/>
    <w:rsid w:val="005D217A"/>
    <w:rsid w:val="005D3458"/>
    <w:rsid w:val="005D48DA"/>
    <w:rsid w:val="005D63D1"/>
    <w:rsid w:val="005D6E21"/>
    <w:rsid w:val="005D74E9"/>
    <w:rsid w:val="005D7DC2"/>
    <w:rsid w:val="005E0E8F"/>
    <w:rsid w:val="005E2BE2"/>
    <w:rsid w:val="005E640A"/>
    <w:rsid w:val="005F0EB8"/>
    <w:rsid w:val="005F1695"/>
    <w:rsid w:val="005F71E4"/>
    <w:rsid w:val="005F7465"/>
    <w:rsid w:val="00600627"/>
    <w:rsid w:val="0060736F"/>
    <w:rsid w:val="0061149C"/>
    <w:rsid w:val="006200BF"/>
    <w:rsid w:val="006202DF"/>
    <w:rsid w:val="00622E83"/>
    <w:rsid w:val="00623CFC"/>
    <w:rsid w:val="00625DD9"/>
    <w:rsid w:val="0063402A"/>
    <w:rsid w:val="00634296"/>
    <w:rsid w:val="006368AF"/>
    <w:rsid w:val="006376DD"/>
    <w:rsid w:val="0064008A"/>
    <w:rsid w:val="00640212"/>
    <w:rsid w:val="00643120"/>
    <w:rsid w:val="006438D0"/>
    <w:rsid w:val="006445F9"/>
    <w:rsid w:val="00647881"/>
    <w:rsid w:val="006512AE"/>
    <w:rsid w:val="006514ED"/>
    <w:rsid w:val="00652671"/>
    <w:rsid w:val="00652D15"/>
    <w:rsid w:val="00653B6B"/>
    <w:rsid w:val="00655F4A"/>
    <w:rsid w:val="00656438"/>
    <w:rsid w:val="00672303"/>
    <w:rsid w:val="00674444"/>
    <w:rsid w:val="006764E2"/>
    <w:rsid w:val="0067774A"/>
    <w:rsid w:val="006778E3"/>
    <w:rsid w:val="00683B2A"/>
    <w:rsid w:val="006856D8"/>
    <w:rsid w:val="006862D1"/>
    <w:rsid w:val="00686F08"/>
    <w:rsid w:val="00692D49"/>
    <w:rsid w:val="00695364"/>
    <w:rsid w:val="006A12E5"/>
    <w:rsid w:val="006B126D"/>
    <w:rsid w:val="006B6867"/>
    <w:rsid w:val="006C459E"/>
    <w:rsid w:val="006C6442"/>
    <w:rsid w:val="006D396E"/>
    <w:rsid w:val="006D3FD3"/>
    <w:rsid w:val="006D4596"/>
    <w:rsid w:val="006D6A7F"/>
    <w:rsid w:val="006E1B6A"/>
    <w:rsid w:val="006E73DD"/>
    <w:rsid w:val="006F0334"/>
    <w:rsid w:val="006F2AF4"/>
    <w:rsid w:val="006F5049"/>
    <w:rsid w:val="006F68B3"/>
    <w:rsid w:val="006F6C3F"/>
    <w:rsid w:val="007001B0"/>
    <w:rsid w:val="00700F2A"/>
    <w:rsid w:val="0070206E"/>
    <w:rsid w:val="00702A94"/>
    <w:rsid w:val="00705A3E"/>
    <w:rsid w:val="00706D60"/>
    <w:rsid w:val="00710767"/>
    <w:rsid w:val="00710E9A"/>
    <w:rsid w:val="007117D3"/>
    <w:rsid w:val="00712AA8"/>
    <w:rsid w:val="00714123"/>
    <w:rsid w:val="00720D1D"/>
    <w:rsid w:val="00721CFA"/>
    <w:rsid w:val="0072308A"/>
    <w:rsid w:val="00725008"/>
    <w:rsid w:val="007255A7"/>
    <w:rsid w:val="00725C72"/>
    <w:rsid w:val="007266E7"/>
    <w:rsid w:val="0072750C"/>
    <w:rsid w:val="00727ACB"/>
    <w:rsid w:val="00731AEB"/>
    <w:rsid w:val="00731EC4"/>
    <w:rsid w:val="0073241F"/>
    <w:rsid w:val="0073372F"/>
    <w:rsid w:val="0073412B"/>
    <w:rsid w:val="0074409C"/>
    <w:rsid w:val="0074490A"/>
    <w:rsid w:val="00747ACF"/>
    <w:rsid w:val="00752A1B"/>
    <w:rsid w:val="00762269"/>
    <w:rsid w:val="00765B6C"/>
    <w:rsid w:val="00770D3B"/>
    <w:rsid w:val="00775976"/>
    <w:rsid w:val="00780BD8"/>
    <w:rsid w:val="00782003"/>
    <w:rsid w:val="0079171F"/>
    <w:rsid w:val="00792031"/>
    <w:rsid w:val="00792D59"/>
    <w:rsid w:val="0079570F"/>
    <w:rsid w:val="007A2A67"/>
    <w:rsid w:val="007A3AE0"/>
    <w:rsid w:val="007A4A0B"/>
    <w:rsid w:val="007B2946"/>
    <w:rsid w:val="007B3931"/>
    <w:rsid w:val="007B39AD"/>
    <w:rsid w:val="007B5BCB"/>
    <w:rsid w:val="007C1303"/>
    <w:rsid w:val="007C7BA8"/>
    <w:rsid w:val="007D3187"/>
    <w:rsid w:val="007D3D32"/>
    <w:rsid w:val="007D4411"/>
    <w:rsid w:val="007E363C"/>
    <w:rsid w:val="007E7EB7"/>
    <w:rsid w:val="007F286E"/>
    <w:rsid w:val="007F4BAA"/>
    <w:rsid w:val="007F6D48"/>
    <w:rsid w:val="00800E1C"/>
    <w:rsid w:val="00803AA6"/>
    <w:rsid w:val="00804C53"/>
    <w:rsid w:val="008060FD"/>
    <w:rsid w:val="00811928"/>
    <w:rsid w:val="0081766C"/>
    <w:rsid w:val="00820345"/>
    <w:rsid w:val="00821E61"/>
    <w:rsid w:val="00822DFC"/>
    <w:rsid w:val="0082489B"/>
    <w:rsid w:val="008259BE"/>
    <w:rsid w:val="008327CF"/>
    <w:rsid w:val="00836B0E"/>
    <w:rsid w:val="008538DE"/>
    <w:rsid w:val="00857104"/>
    <w:rsid w:val="00861420"/>
    <w:rsid w:val="008637B4"/>
    <w:rsid w:val="00864EE9"/>
    <w:rsid w:val="00866B2E"/>
    <w:rsid w:val="00867CCF"/>
    <w:rsid w:val="00873804"/>
    <w:rsid w:val="00875493"/>
    <w:rsid w:val="008805CE"/>
    <w:rsid w:val="00883964"/>
    <w:rsid w:val="008900A7"/>
    <w:rsid w:val="008908E0"/>
    <w:rsid w:val="00892F79"/>
    <w:rsid w:val="00893712"/>
    <w:rsid w:val="008A07C0"/>
    <w:rsid w:val="008A34B2"/>
    <w:rsid w:val="008A4C4F"/>
    <w:rsid w:val="008A76A9"/>
    <w:rsid w:val="008B2D1C"/>
    <w:rsid w:val="008B4CBD"/>
    <w:rsid w:val="008B678D"/>
    <w:rsid w:val="008B6CE3"/>
    <w:rsid w:val="008C3B6C"/>
    <w:rsid w:val="008D5A54"/>
    <w:rsid w:val="008E02DB"/>
    <w:rsid w:val="008E1BF3"/>
    <w:rsid w:val="008E4CD9"/>
    <w:rsid w:val="008E68A6"/>
    <w:rsid w:val="008F12F6"/>
    <w:rsid w:val="008F137F"/>
    <w:rsid w:val="008F2C25"/>
    <w:rsid w:val="008F36AF"/>
    <w:rsid w:val="008F4C83"/>
    <w:rsid w:val="008F6DD9"/>
    <w:rsid w:val="00906634"/>
    <w:rsid w:val="00913400"/>
    <w:rsid w:val="009151C9"/>
    <w:rsid w:val="00917103"/>
    <w:rsid w:val="0092019A"/>
    <w:rsid w:val="00922028"/>
    <w:rsid w:val="0092403F"/>
    <w:rsid w:val="00931B25"/>
    <w:rsid w:val="0093576F"/>
    <w:rsid w:val="00937E1A"/>
    <w:rsid w:val="00941CFF"/>
    <w:rsid w:val="00941F51"/>
    <w:rsid w:val="009559D7"/>
    <w:rsid w:val="009630F4"/>
    <w:rsid w:val="00966747"/>
    <w:rsid w:val="0096764E"/>
    <w:rsid w:val="0096777A"/>
    <w:rsid w:val="00967F35"/>
    <w:rsid w:val="0097024E"/>
    <w:rsid w:val="00970656"/>
    <w:rsid w:val="00974552"/>
    <w:rsid w:val="0097727E"/>
    <w:rsid w:val="00980229"/>
    <w:rsid w:val="00981471"/>
    <w:rsid w:val="00985C74"/>
    <w:rsid w:val="00987A11"/>
    <w:rsid w:val="0099121B"/>
    <w:rsid w:val="009913F2"/>
    <w:rsid w:val="009949A9"/>
    <w:rsid w:val="009969F1"/>
    <w:rsid w:val="00997C21"/>
    <w:rsid w:val="009A2443"/>
    <w:rsid w:val="009A4A40"/>
    <w:rsid w:val="009A7E3E"/>
    <w:rsid w:val="009B24E6"/>
    <w:rsid w:val="009B37D4"/>
    <w:rsid w:val="009B3C38"/>
    <w:rsid w:val="009B5BAF"/>
    <w:rsid w:val="009B658F"/>
    <w:rsid w:val="009B7566"/>
    <w:rsid w:val="009C1C1B"/>
    <w:rsid w:val="009C36C5"/>
    <w:rsid w:val="009C57F7"/>
    <w:rsid w:val="009D0F2C"/>
    <w:rsid w:val="009D22F7"/>
    <w:rsid w:val="009D265B"/>
    <w:rsid w:val="009D2CE3"/>
    <w:rsid w:val="009D42BF"/>
    <w:rsid w:val="009D5081"/>
    <w:rsid w:val="009D5419"/>
    <w:rsid w:val="009D6966"/>
    <w:rsid w:val="009D72F2"/>
    <w:rsid w:val="009E068C"/>
    <w:rsid w:val="009E1BDC"/>
    <w:rsid w:val="009E1D35"/>
    <w:rsid w:val="009E57C9"/>
    <w:rsid w:val="009E7564"/>
    <w:rsid w:val="009F1761"/>
    <w:rsid w:val="009F2F4D"/>
    <w:rsid w:val="009F4024"/>
    <w:rsid w:val="009F4F15"/>
    <w:rsid w:val="009F6A02"/>
    <w:rsid w:val="00A0005B"/>
    <w:rsid w:val="00A011E7"/>
    <w:rsid w:val="00A032D7"/>
    <w:rsid w:val="00A0499B"/>
    <w:rsid w:val="00A0709F"/>
    <w:rsid w:val="00A113A6"/>
    <w:rsid w:val="00A16D9D"/>
    <w:rsid w:val="00A22A67"/>
    <w:rsid w:val="00A318E3"/>
    <w:rsid w:val="00A34725"/>
    <w:rsid w:val="00A43753"/>
    <w:rsid w:val="00A47318"/>
    <w:rsid w:val="00A518CA"/>
    <w:rsid w:val="00A5641C"/>
    <w:rsid w:val="00A57381"/>
    <w:rsid w:val="00A60AC2"/>
    <w:rsid w:val="00A6231D"/>
    <w:rsid w:val="00A66706"/>
    <w:rsid w:val="00A71105"/>
    <w:rsid w:val="00A7263E"/>
    <w:rsid w:val="00A72C13"/>
    <w:rsid w:val="00A74772"/>
    <w:rsid w:val="00A824F7"/>
    <w:rsid w:val="00A82B73"/>
    <w:rsid w:val="00A83A7D"/>
    <w:rsid w:val="00A8445B"/>
    <w:rsid w:val="00A90092"/>
    <w:rsid w:val="00AA0C17"/>
    <w:rsid w:val="00AA45B4"/>
    <w:rsid w:val="00AB0A32"/>
    <w:rsid w:val="00AB6990"/>
    <w:rsid w:val="00AC3299"/>
    <w:rsid w:val="00AC3B7E"/>
    <w:rsid w:val="00AD1D06"/>
    <w:rsid w:val="00AD3AA4"/>
    <w:rsid w:val="00AD3CA1"/>
    <w:rsid w:val="00AD4C02"/>
    <w:rsid w:val="00AD67DA"/>
    <w:rsid w:val="00AE0EAD"/>
    <w:rsid w:val="00AE2645"/>
    <w:rsid w:val="00AE723D"/>
    <w:rsid w:val="00AE738C"/>
    <w:rsid w:val="00AE7AAE"/>
    <w:rsid w:val="00AF0DBA"/>
    <w:rsid w:val="00AF1678"/>
    <w:rsid w:val="00AF2E1F"/>
    <w:rsid w:val="00B00AC7"/>
    <w:rsid w:val="00B11451"/>
    <w:rsid w:val="00B1211C"/>
    <w:rsid w:val="00B140CA"/>
    <w:rsid w:val="00B1628D"/>
    <w:rsid w:val="00B17386"/>
    <w:rsid w:val="00B17AF8"/>
    <w:rsid w:val="00B300AA"/>
    <w:rsid w:val="00B3058F"/>
    <w:rsid w:val="00B327FE"/>
    <w:rsid w:val="00B35873"/>
    <w:rsid w:val="00B434BB"/>
    <w:rsid w:val="00B47530"/>
    <w:rsid w:val="00B50A20"/>
    <w:rsid w:val="00B535A1"/>
    <w:rsid w:val="00B5579C"/>
    <w:rsid w:val="00B577BE"/>
    <w:rsid w:val="00B60B63"/>
    <w:rsid w:val="00B6557F"/>
    <w:rsid w:val="00B658CE"/>
    <w:rsid w:val="00B67BAE"/>
    <w:rsid w:val="00B71A69"/>
    <w:rsid w:val="00B728C8"/>
    <w:rsid w:val="00B73385"/>
    <w:rsid w:val="00B73C61"/>
    <w:rsid w:val="00B8078D"/>
    <w:rsid w:val="00B913A6"/>
    <w:rsid w:val="00B9549A"/>
    <w:rsid w:val="00B9702E"/>
    <w:rsid w:val="00BA01B8"/>
    <w:rsid w:val="00BA3025"/>
    <w:rsid w:val="00BA4112"/>
    <w:rsid w:val="00BA75F5"/>
    <w:rsid w:val="00BA7F1D"/>
    <w:rsid w:val="00BB19D4"/>
    <w:rsid w:val="00BB2120"/>
    <w:rsid w:val="00BB3F5D"/>
    <w:rsid w:val="00BB63FD"/>
    <w:rsid w:val="00BB6E7B"/>
    <w:rsid w:val="00BB7C5D"/>
    <w:rsid w:val="00BC66D9"/>
    <w:rsid w:val="00BD243F"/>
    <w:rsid w:val="00BD2E74"/>
    <w:rsid w:val="00BD3DBA"/>
    <w:rsid w:val="00BD5045"/>
    <w:rsid w:val="00BD5EAE"/>
    <w:rsid w:val="00BD6B21"/>
    <w:rsid w:val="00BD6EF1"/>
    <w:rsid w:val="00BD773F"/>
    <w:rsid w:val="00BD7F72"/>
    <w:rsid w:val="00BE101C"/>
    <w:rsid w:val="00BE1621"/>
    <w:rsid w:val="00BE5550"/>
    <w:rsid w:val="00BF2DA7"/>
    <w:rsid w:val="00C02890"/>
    <w:rsid w:val="00C02AE2"/>
    <w:rsid w:val="00C03252"/>
    <w:rsid w:val="00C03BCD"/>
    <w:rsid w:val="00C052BE"/>
    <w:rsid w:val="00C06E70"/>
    <w:rsid w:val="00C11E4B"/>
    <w:rsid w:val="00C13700"/>
    <w:rsid w:val="00C13838"/>
    <w:rsid w:val="00C171CD"/>
    <w:rsid w:val="00C23A06"/>
    <w:rsid w:val="00C276B5"/>
    <w:rsid w:val="00C35E36"/>
    <w:rsid w:val="00C42A4B"/>
    <w:rsid w:val="00C42E73"/>
    <w:rsid w:val="00C42FFA"/>
    <w:rsid w:val="00C44428"/>
    <w:rsid w:val="00C47447"/>
    <w:rsid w:val="00C53E98"/>
    <w:rsid w:val="00C545B8"/>
    <w:rsid w:val="00C54AB4"/>
    <w:rsid w:val="00C55817"/>
    <w:rsid w:val="00C5787A"/>
    <w:rsid w:val="00C61976"/>
    <w:rsid w:val="00C62FCE"/>
    <w:rsid w:val="00C64A38"/>
    <w:rsid w:val="00C6701C"/>
    <w:rsid w:val="00C67EE2"/>
    <w:rsid w:val="00C70ACC"/>
    <w:rsid w:val="00C7287A"/>
    <w:rsid w:val="00C729CD"/>
    <w:rsid w:val="00C732F8"/>
    <w:rsid w:val="00C764CB"/>
    <w:rsid w:val="00C7726F"/>
    <w:rsid w:val="00C776BF"/>
    <w:rsid w:val="00C84093"/>
    <w:rsid w:val="00C85251"/>
    <w:rsid w:val="00C8545C"/>
    <w:rsid w:val="00C9151F"/>
    <w:rsid w:val="00C91C0D"/>
    <w:rsid w:val="00C939ED"/>
    <w:rsid w:val="00C95F1A"/>
    <w:rsid w:val="00C96734"/>
    <w:rsid w:val="00C97A0B"/>
    <w:rsid w:val="00CA35BB"/>
    <w:rsid w:val="00CA6D6E"/>
    <w:rsid w:val="00CA722F"/>
    <w:rsid w:val="00CA7C85"/>
    <w:rsid w:val="00CB1D49"/>
    <w:rsid w:val="00CB5132"/>
    <w:rsid w:val="00CB545F"/>
    <w:rsid w:val="00CB699A"/>
    <w:rsid w:val="00CB6A96"/>
    <w:rsid w:val="00CC60F6"/>
    <w:rsid w:val="00CC6439"/>
    <w:rsid w:val="00CC691B"/>
    <w:rsid w:val="00CC7044"/>
    <w:rsid w:val="00CD02B9"/>
    <w:rsid w:val="00CD43BA"/>
    <w:rsid w:val="00CD644A"/>
    <w:rsid w:val="00CD6E13"/>
    <w:rsid w:val="00CE021A"/>
    <w:rsid w:val="00CE027F"/>
    <w:rsid w:val="00CE1E92"/>
    <w:rsid w:val="00CE22FB"/>
    <w:rsid w:val="00CE36DE"/>
    <w:rsid w:val="00CF261C"/>
    <w:rsid w:val="00CF522A"/>
    <w:rsid w:val="00CF6199"/>
    <w:rsid w:val="00D010E2"/>
    <w:rsid w:val="00D066E6"/>
    <w:rsid w:val="00D12D2A"/>
    <w:rsid w:val="00D13197"/>
    <w:rsid w:val="00D161DB"/>
    <w:rsid w:val="00D20050"/>
    <w:rsid w:val="00D2382D"/>
    <w:rsid w:val="00D25B00"/>
    <w:rsid w:val="00D26120"/>
    <w:rsid w:val="00D26F04"/>
    <w:rsid w:val="00D33446"/>
    <w:rsid w:val="00D34720"/>
    <w:rsid w:val="00D361D6"/>
    <w:rsid w:val="00D404AE"/>
    <w:rsid w:val="00D422E2"/>
    <w:rsid w:val="00D4411F"/>
    <w:rsid w:val="00D5305C"/>
    <w:rsid w:val="00D537F9"/>
    <w:rsid w:val="00D61207"/>
    <w:rsid w:val="00D67E5A"/>
    <w:rsid w:val="00D826EA"/>
    <w:rsid w:val="00D86ECD"/>
    <w:rsid w:val="00D90EE5"/>
    <w:rsid w:val="00D92464"/>
    <w:rsid w:val="00D93EFF"/>
    <w:rsid w:val="00D94E08"/>
    <w:rsid w:val="00D96DB1"/>
    <w:rsid w:val="00DA0B78"/>
    <w:rsid w:val="00DA197F"/>
    <w:rsid w:val="00DA25BD"/>
    <w:rsid w:val="00DA6894"/>
    <w:rsid w:val="00DC1690"/>
    <w:rsid w:val="00DC2904"/>
    <w:rsid w:val="00DC487D"/>
    <w:rsid w:val="00DC570B"/>
    <w:rsid w:val="00DD29E4"/>
    <w:rsid w:val="00DD49CB"/>
    <w:rsid w:val="00DD590C"/>
    <w:rsid w:val="00DD5DA7"/>
    <w:rsid w:val="00DE0C61"/>
    <w:rsid w:val="00DE6855"/>
    <w:rsid w:val="00DF0744"/>
    <w:rsid w:val="00DF08D0"/>
    <w:rsid w:val="00DF4BB0"/>
    <w:rsid w:val="00DF606D"/>
    <w:rsid w:val="00E0046E"/>
    <w:rsid w:val="00E0185E"/>
    <w:rsid w:val="00E01B97"/>
    <w:rsid w:val="00E032A7"/>
    <w:rsid w:val="00E07D0D"/>
    <w:rsid w:val="00E11CEF"/>
    <w:rsid w:val="00E123B6"/>
    <w:rsid w:val="00E13B2E"/>
    <w:rsid w:val="00E14814"/>
    <w:rsid w:val="00E15F34"/>
    <w:rsid w:val="00E16F65"/>
    <w:rsid w:val="00E2118E"/>
    <w:rsid w:val="00E235E0"/>
    <w:rsid w:val="00E252FA"/>
    <w:rsid w:val="00E26044"/>
    <w:rsid w:val="00E30A10"/>
    <w:rsid w:val="00E323EE"/>
    <w:rsid w:val="00E42C1A"/>
    <w:rsid w:val="00E4321D"/>
    <w:rsid w:val="00E50FB9"/>
    <w:rsid w:val="00E5162B"/>
    <w:rsid w:val="00E541C4"/>
    <w:rsid w:val="00E542CD"/>
    <w:rsid w:val="00E55C29"/>
    <w:rsid w:val="00E61534"/>
    <w:rsid w:val="00E61B31"/>
    <w:rsid w:val="00E653C0"/>
    <w:rsid w:val="00E657CF"/>
    <w:rsid w:val="00E65EE1"/>
    <w:rsid w:val="00E676E2"/>
    <w:rsid w:val="00E7168D"/>
    <w:rsid w:val="00E72780"/>
    <w:rsid w:val="00E84960"/>
    <w:rsid w:val="00E86624"/>
    <w:rsid w:val="00E930ED"/>
    <w:rsid w:val="00E94994"/>
    <w:rsid w:val="00E95505"/>
    <w:rsid w:val="00E95C1A"/>
    <w:rsid w:val="00E96235"/>
    <w:rsid w:val="00EA4C08"/>
    <w:rsid w:val="00EA5337"/>
    <w:rsid w:val="00EA77B8"/>
    <w:rsid w:val="00EA78E8"/>
    <w:rsid w:val="00EB318B"/>
    <w:rsid w:val="00EB7204"/>
    <w:rsid w:val="00EC3858"/>
    <w:rsid w:val="00EC4394"/>
    <w:rsid w:val="00EC6437"/>
    <w:rsid w:val="00ED3088"/>
    <w:rsid w:val="00ED522E"/>
    <w:rsid w:val="00ED566A"/>
    <w:rsid w:val="00ED57F3"/>
    <w:rsid w:val="00EE064A"/>
    <w:rsid w:val="00EE57B8"/>
    <w:rsid w:val="00EF19E4"/>
    <w:rsid w:val="00EF5A68"/>
    <w:rsid w:val="00F00819"/>
    <w:rsid w:val="00F01492"/>
    <w:rsid w:val="00F01BAC"/>
    <w:rsid w:val="00F04274"/>
    <w:rsid w:val="00F05CAB"/>
    <w:rsid w:val="00F1186A"/>
    <w:rsid w:val="00F15841"/>
    <w:rsid w:val="00F16CCE"/>
    <w:rsid w:val="00F21306"/>
    <w:rsid w:val="00F25FC9"/>
    <w:rsid w:val="00F27811"/>
    <w:rsid w:val="00F33E09"/>
    <w:rsid w:val="00F37ADA"/>
    <w:rsid w:val="00F40391"/>
    <w:rsid w:val="00F40C09"/>
    <w:rsid w:val="00F421C1"/>
    <w:rsid w:val="00F42360"/>
    <w:rsid w:val="00F42EEA"/>
    <w:rsid w:val="00F430A9"/>
    <w:rsid w:val="00F43844"/>
    <w:rsid w:val="00F44E5F"/>
    <w:rsid w:val="00F463C9"/>
    <w:rsid w:val="00F50888"/>
    <w:rsid w:val="00F51A80"/>
    <w:rsid w:val="00F52009"/>
    <w:rsid w:val="00F5245D"/>
    <w:rsid w:val="00F54882"/>
    <w:rsid w:val="00F55451"/>
    <w:rsid w:val="00F55602"/>
    <w:rsid w:val="00F567D1"/>
    <w:rsid w:val="00F57C20"/>
    <w:rsid w:val="00F61514"/>
    <w:rsid w:val="00F63689"/>
    <w:rsid w:val="00F801D2"/>
    <w:rsid w:val="00F82120"/>
    <w:rsid w:val="00F839BE"/>
    <w:rsid w:val="00F84156"/>
    <w:rsid w:val="00F854A6"/>
    <w:rsid w:val="00F8576E"/>
    <w:rsid w:val="00F9413A"/>
    <w:rsid w:val="00F96C55"/>
    <w:rsid w:val="00F97882"/>
    <w:rsid w:val="00FA22E6"/>
    <w:rsid w:val="00FA2508"/>
    <w:rsid w:val="00FA3745"/>
    <w:rsid w:val="00FA4DC5"/>
    <w:rsid w:val="00FA64FF"/>
    <w:rsid w:val="00FB11D3"/>
    <w:rsid w:val="00FC113E"/>
    <w:rsid w:val="00FC2028"/>
    <w:rsid w:val="00FC2187"/>
    <w:rsid w:val="00FC2631"/>
    <w:rsid w:val="00FC53A6"/>
    <w:rsid w:val="00FC66AF"/>
    <w:rsid w:val="00FD37AB"/>
    <w:rsid w:val="00FD5AC1"/>
    <w:rsid w:val="00FE1BE9"/>
    <w:rsid w:val="00FE252A"/>
    <w:rsid w:val="00FE3DA9"/>
    <w:rsid w:val="00FF2811"/>
    <w:rsid w:val="00FF2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420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semiHidden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semiHidden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semiHidden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1C414357164ABFB2A65AD0D090C9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CA55F2-2D7C-4754-A0B0-FC9FDC1FC948}"/>
      </w:docPartPr>
      <w:docPartBody>
        <w:p w:rsidR="00A65CCC" w:rsidRDefault="007303AF">
          <w:pPr>
            <w:pStyle w:val="AD1C414357164ABFB2A65AD0D090C91A"/>
          </w:pPr>
          <w:r w:rsidRPr="00CE1E92">
            <w:rPr>
              <w:noProof/>
              <w:lang w:bidi="ru-RU"/>
            </w:rPr>
            <w:t>КЛЮЧЕВЫЕ ВЫВОДЫ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A3022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3AF"/>
    <w:rsid w:val="007303AF"/>
    <w:rsid w:val="00A6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Pr>
      <w:rFonts w:ascii="Calibri" w:hAnsi="Calibri" w:cs="Calibri"/>
      <w:color w:val="808080"/>
    </w:rPr>
  </w:style>
  <w:style w:type="paragraph" w:customStyle="1" w:styleId="38CA6D8A721D4E40B1D1CE03A5BFB000">
    <w:name w:val="38CA6D8A721D4E40B1D1CE03A5BFB000"/>
  </w:style>
  <w:style w:type="paragraph" w:styleId="a5">
    <w:name w:val="Subtitle"/>
    <w:basedOn w:val="a0"/>
    <w:next w:val="a0"/>
    <w:link w:val="a6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a6">
    <w:name w:val="Подзаголовок Знак"/>
    <w:basedOn w:val="a1"/>
    <w:link w:val="a5"/>
    <w:uiPriority w:val="11"/>
    <w:rPr>
      <w:rFonts w:ascii="Calibri" w:eastAsia="SimSun" w:hAnsi="Calibri" w:cs="Calibri"/>
      <w:lang w:eastAsia="en-US"/>
    </w:rPr>
  </w:style>
  <w:style w:type="paragraph" w:customStyle="1" w:styleId="7A63738320A44874BCCE1EAC9687898E">
    <w:name w:val="7A63738320A44874BCCE1EAC9687898E"/>
  </w:style>
  <w:style w:type="paragraph" w:customStyle="1" w:styleId="CF9CD262211A453FB4C7CE4FCEC25230">
    <w:name w:val="CF9CD262211A453FB4C7CE4FCEC25230"/>
  </w:style>
  <w:style w:type="paragraph" w:customStyle="1" w:styleId="4AAEE06490D048AE9E0AD221A0F72CD7">
    <w:name w:val="4AAEE06490D048AE9E0AD221A0F72CD7"/>
  </w:style>
  <w:style w:type="paragraph" w:customStyle="1" w:styleId="EE6C1D9BB2C240FE8B35479E4AE8CE72">
    <w:name w:val="EE6C1D9BB2C240FE8B35479E4AE8CE72"/>
  </w:style>
  <w:style w:type="paragraph" w:customStyle="1" w:styleId="4D292048E47D4329A59CEE7093A89824">
    <w:name w:val="4D292048E47D4329A59CEE7093A89824"/>
  </w:style>
  <w:style w:type="paragraph" w:customStyle="1" w:styleId="69DEC89B3BAA4FAFB261EBD343536C8E">
    <w:name w:val="69DEC89B3BAA4FAFB261EBD343536C8E"/>
  </w:style>
  <w:style w:type="paragraph" w:customStyle="1" w:styleId="092B6C4D7AEC4F0AA705A1885165E502">
    <w:name w:val="092B6C4D7AEC4F0AA705A1885165E502"/>
  </w:style>
  <w:style w:type="paragraph" w:customStyle="1" w:styleId="A0144CCB76894F7B8094BFDB5D9E07E6">
    <w:name w:val="A0144CCB76894F7B8094BFDB5D9E07E6"/>
  </w:style>
  <w:style w:type="paragraph" w:customStyle="1" w:styleId="CEDF5F2D7B9D4E0D93F3B7DF26EE6A3C">
    <w:name w:val="CEDF5F2D7B9D4E0D93F3B7DF26EE6A3C"/>
  </w:style>
  <w:style w:type="paragraph" w:customStyle="1" w:styleId="0425A4ED6A764CC38571C7B359A74DE1">
    <w:name w:val="0425A4ED6A764CC38571C7B359A74DE1"/>
  </w:style>
  <w:style w:type="paragraph" w:customStyle="1" w:styleId="26267625EEB74E548E15553448C2CDFE">
    <w:name w:val="26267625EEB74E548E15553448C2CDFE"/>
  </w:style>
  <w:style w:type="paragraph" w:customStyle="1" w:styleId="45B5560FC08048DBB588BD84333DA33E">
    <w:name w:val="45B5560FC08048DBB588BD84333DA33E"/>
  </w:style>
  <w:style w:type="paragraph" w:customStyle="1" w:styleId="79148DED44824B3C9F57B7D1FA164DE2">
    <w:name w:val="79148DED44824B3C9F57B7D1FA164DE2"/>
  </w:style>
  <w:style w:type="paragraph" w:customStyle="1" w:styleId="5828BB13FFBD4B2581D77CB544A903E3">
    <w:name w:val="5828BB13FFBD4B2581D77CB544A903E3"/>
  </w:style>
  <w:style w:type="paragraph" w:customStyle="1" w:styleId="592669FCF1CD4C9D8BBF90FE76914E01">
    <w:name w:val="592669FCF1CD4C9D8BBF90FE76914E01"/>
  </w:style>
  <w:style w:type="paragraph" w:customStyle="1" w:styleId="9E5DEF540AC54C14BCBE0FAA6408B199">
    <w:name w:val="9E5DEF540AC54C14BCBE0FAA6408B199"/>
  </w:style>
  <w:style w:type="paragraph" w:customStyle="1" w:styleId="AD1C414357164ABFB2A65AD0D090C91A">
    <w:name w:val="AD1C414357164ABFB2A65AD0D090C91A"/>
  </w:style>
  <w:style w:type="paragraph" w:styleId="a">
    <w:name w:val="List Bullet"/>
    <w:basedOn w:val="a0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EAE7A048486D43F080E0B36D6292DF55">
    <w:name w:val="EAE7A048486D43F080E0B36D6292D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B2806FB-97A3-4C2C-B938-9097E8C46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20</Pages>
  <Words>2906</Words>
  <Characters>16566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2021-08-11T10:45:00Z</dcterms:modified>
</cp:coreProperties>
</file>