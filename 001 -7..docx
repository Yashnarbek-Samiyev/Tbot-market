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61E7" w:rsidRPr="00CE1E92" w:rsidRDefault="00E65EE1" w:rsidP="00706D60">
      <w:pPr>
        <w:rPr>
          <w:noProof/>
        </w:rPr>
      </w:pPr>
      <w:r w:rsidRPr="00CE1E92">
        <w:rPr>
          <w:noProof/>
          <w:lang w:eastAsia="ru-RU"/>
        </w:rPr>
        <w:drawing>
          <wp:anchor distT="0" distB="0" distL="114300" distR="114300" simplePos="0" relativeHeight="251654141" behindDoc="1" locked="0" layoutInCell="1" allowOverlap="1" wp14:anchorId="0FB813BF" wp14:editId="4A03DDFD">
            <wp:simplePos x="0" y="0"/>
            <wp:positionH relativeFrom="page">
              <wp:align>right</wp:align>
            </wp:positionH>
            <wp:positionV relativeFrom="paragraph">
              <wp:posOffset>-930350</wp:posOffset>
            </wp:positionV>
            <wp:extent cx="7775575" cy="10689772"/>
            <wp:effectExtent l="0" t="0" r="0" b="0"/>
            <wp:wrapNone/>
            <wp:docPr id="2" name="Рисунок 2" descr="Руки человека, работающего за ноутбуком, цветок, чашка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verage-computer-flower-94888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858" cy="10692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867" w:rsidRPr="00CE1E9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A788433" wp14:editId="6C60DD21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59880" cy="9755505"/>
                <wp:effectExtent l="0" t="0" r="26670" b="17145"/>
                <wp:wrapNone/>
                <wp:docPr id="5" name="Прямоугольник 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D29E4" w:rsidRPr="00F00819" w:rsidRDefault="00DD29E4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88433" id="Прямоугольник 5" o:spid="_x0000_s1026" style="position:absolute;left:0;text-align:left;margin-left:34.5pt;margin-top:-35.25pt;width:524.4pt;height:768.1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" filled="f" strokecolor="#2f5496 [2404]" strokeweight="1pt">
                <v:textbox>
                  <w:txbxContent>
                    <w:p w:rsidR="00DD29E4" w:rsidRPr="00F00819" w:rsidRDefault="00DD29E4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B67BAE" w:rsidRPr="00CE1E92" w:rsidRDefault="00B67BAE" w:rsidP="002B5D98">
      <w:pPr>
        <w:rPr>
          <w:noProof/>
        </w:rPr>
      </w:pPr>
    </w:p>
    <w:p w:rsidR="002B5D98" w:rsidRPr="00ED522E" w:rsidRDefault="00731EC4" w:rsidP="002B5D98">
      <w:pPr>
        <w:pStyle w:val="af3"/>
        <w:rPr>
          <w:noProof/>
        </w:rPr>
      </w:pPr>
      <w:r>
        <w:rPr>
          <w:noProof/>
        </w:rPr>
        <w:t xml:space="preserve">Урок </w:t>
      </w:r>
      <w:r w:rsidR="005C65E8">
        <w:rPr>
          <w:noProof/>
        </w:rPr>
        <w:t>7</w:t>
      </w:r>
      <w:r>
        <w:rPr>
          <w:noProof/>
        </w:rPr>
        <w:t xml:space="preserve">. </w:t>
      </w:r>
      <w:r w:rsidR="009F5357">
        <w:rPr>
          <w:noProof/>
        </w:rPr>
        <w:t>Реализуем оформление заказа</w:t>
      </w: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710767" w:rsidRPr="00CE1E92" w:rsidRDefault="0073372F" w:rsidP="002B5D98">
      <w:pPr>
        <w:pStyle w:val="af1"/>
        <w:rPr>
          <w:noProof/>
        </w:rPr>
      </w:pPr>
      <w:r w:rsidRPr="00CE1E92">
        <w:rPr>
          <w:noProof/>
          <w:lang w:bidi="ru-RU"/>
        </w:rPr>
        <w:fldChar w:fldCharType="begin"/>
      </w:r>
      <w:r w:rsidRPr="00CE1E92">
        <w:rPr>
          <w:noProof/>
          <w:lang w:bidi="ru-RU"/>
        </w:rPr>
        <w:instrText xml:space="preserve"> AUTHOR  Author  \* MERGEFORMAT </w:instrText>
      </w:r>
      <w:r w:rsidRPr="00CE1E92">
        <w:rPr>
          <w:noProof/>
          <w:lang w:bidi="ru-RU"/>
        </w:rPr>
        <w:fldChar w:fldCharType="end"/>
      </w:r>
    </w:p>
    <w:p w:rsidR="00E96235" w:rsidRPr="00CE1E92" w:rsidRDefault="002974C8" w:rsidP="00706D60">
      <w:pPr>
        <w:rPr>
          <w:noProof/>
        </w:rPr>
      </w:pPr>
      <w:r w:rsidRPr="00CE1E92">
        <w:rPr>
          <w:noProof/>
          <w:lang w:bidi="ru-RU"/>
        </w:rPr>
        <w:br w:type="page"/>
      </w:r>
    </w:p>
    <w:sdt>
      <w:sdtPr>
        <w:rPr>
          <w:noProof/>
        </w:rPr>
        <w:id w:val="-1038430432"/>
        <w:docPartObj>
          <w:docPartGallery w:val="Table of Contents"/>
          <w:docPartUnique/>
        </w:docPartObj>
      </w:sdtPr>
      <w:sdtEndPr/>
      <w:sdtContent>
        <w:p w:rsidR="00B67BAE" w:rsidRPr="00CE1E92" w:rsidRDefault="00B67BAE" w:rsidP="00B67BAE">
          <w:pPr>
            <w:rPr>
              <w:noProof/>
            </w:rPr>
          </w:pPr>
        </w:p>
        <w:p w:rsidR="00E96235" w:rsidRPr="00CE1E92" w:rsidRDefault="001A0417" w:rsidP="00706D60">
          <w:pPr>
            <w:pStyle w:val="a7"/>
            <w:rPr>
              <w:noProof/>
            </w:rPr>
          </w:pPr>
          <w:r w:rsidRPr="00CE1E92"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85D48C5" wp14:editId="791F951A">
                    <wp:simplePos x="0" y="0"/>
                    <wp:positionH relativeFrom="page">
                      <wp:posOffset>438150</wp:posOffset>
                    </wp:positionH>
                    <wp:positionV relativeFrom="paragraph">
                      <wp:posOffset>-733425</wp:posOffset>
                    </wp:positionV>
                    <wp:extent cx="6659880" cy="9755505"/>
                    <wp:effectExtent l="0" t="0" r="26670" b="17145"/>
                    <wp:wrapNone/>
                    <wp:docPr id="7" name="Прямоугольник 7">
                      <a:extLst xmlns:a="http://schemas.openxmlformats.org/drawingml/2006/main"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59880" cy="9755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D29E4" w:rsidRPr="00F00819" w:rsidRDefault="00DD29E4" w:rsidP="00F00819">
                                <w:pPr>
                                  <w:jc w:val="center"/>
                                  <w:rPr>
                                    <w:lang w:val="ro-RO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85D48C5" id="Прямоугольник 7" o:spid="_x0000_s1027" style="position:absolute;left:0;text-align:left;margin-left:34.5pt;margin-top:-57.75pt;width:524.4pt;height:768.1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" filled="f" strokecolor="#2f5496 [2404]" strokeweight="1pt">
                    <v:textbox>
                      <w:txbxContent>
                        <w:p w:rsidR="00DD29E4" w:rsidRPr="00F00819" w:rsidRDefault="00DD29E4" w:rsidP="00F00819">
                          <w:pPr>
                            <w:jc w:val="center"/>
                            <w:rPr>
                              <w:lang w:val="ro-RO"/>
                            </w:rPr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="00E541C4" w:rsidRPr="00CE1E92">
            <w:rPr>
              <w:noProof/>
              <w:lang w:bidi="ru-RU"/>
            </w:rPr>
            <w:t>ОГЛАВЛЕНИЕ</w:t>
          </w:r>
        </w:p>
        <w:p w:rsidR="00136DDD" w:rsidRPr="00CE1E92" w:rsidRDefault="00136DDD" w:rsidP="00706D60">
          <w:pPr>
            <w:pStyle w:val="11"/>
            <w:rPr>
              <w:noProof/>
            </w:rPr>
          </w:pPr>
        </w:p>
        <w:p w:rsidR="00136DDD" w:rsidRPr="00CE1E92" w:rsidRDefault="00136DDD" w:rsidP="00706D60">
          <w:pPr>
            <w:pStyle w:val="11"/>
            <w:rPr>
              <w:noProof/>
            </w:rPr>
          </w:pPr>
        </w:p>
        <w:p w:rsidR="00136DDD" w:rsidRPr="00CE1E92" w:rsidRDefault="00136DDD" w:rsidP="00706D60">
          <w:pPr>
            <w:pStyle w:val="11"/>
            <w:rPr>
              <w:noProof/>
            </w:rPr>
          </w:pPr>
        </w:p>
        <w:p w:rsidR="00450817" w:rsidRDefault="00E96235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CE1E92">
            <w:rPr>
              <w:b/>
              <w:noProof/>
              <w:lang w:bidi="ru-RU"/>
            </w:rPr>
            <w:fldChar w:fldCharType="begin"/>
          </w:r>
          <w:r w:rsidRPr="00CE1E92">
            <w:rPr>
              <w:b/>
              <w:noProof/>
              <w:lang w:bidi="ru-RU"/>
            </w:rPr>
            <w:instrText xml:space="preserve"> TOC \o "1-3" \h \z \u </w:instrText>
          </w:r>
          <w:r w:rsidRPr="00CE1E92">
            <w:rPr>
              <w:b/>
              <w:noProof/>
              <w:lang w:bidi="ru-RU"/>
            </w:rPr>
            <w:fldChar w:fldCharType="separate"/>
          </w:r>
          <w:hyperlink w:anchor="_Toc79589944" w:history="1">
            <w:r w:rsidR="00450817" w:rsidRPr="000542D6">
              <w:rPr>
                <w:rStyle w:val="a8"/>
                <w:noProof/>
              </w:rPr>
              <w:t>НАСТРАИВАЕМ ВОЗМОЖНОСТЬ ОФОРМЛЕНИЯ ЗАКАЗА</w:t>
            </w:r>
            <w:r w:rsidR="00450817">
              <w:rPr>
                <w:noProof/>
                <w:webHidden/>
              </w:rPr>
              <w:tab/>
            </w:r>
            <w:r w:rsidR="00450817">
              <w:rPr>
                <w:noProof/>
                <w:webHidden/>
              </w:rPr>
              <w:fldChar w:fldCharType="begin"/>
            </w:r>
            <w:r w:rsidR="00450817">
              <w:rPr>
                <w:noProof/>
                <w:webHidden/>
              </w:rPr>
              <w:instrText xml:space="preserve"> PAGEREF _Toc79589944 \h </w:instrText>
            </w:r>
            <w:r w:rsidR="00450817">
              <w:rPr>
                <w:noProof/>
                <w:webHidden/>
              </w:rPr>
            </w:r>
            <w:r w:rsidR="00450817">
              <w:rPr>
                <w:noProof/>
                <w:webHidden/>
              </w:rPr>
              <w:fldChar w:fldCharType="separate"/>
            </w:r>
            <w:r w:rsidR="00450817">
              <w:rPr>
                <w:noProof/>
                <w:webHidden/>
              </w:rPr>
              <w:t>3</w:t>
            </w:r>
            <w:r w:rsidR="00450817">
              <w:rPr>
                <w:noProof/>
                <w:webHidden/>
              </w:rPr>
              <w:fldChar w:fldCharType="end"/>
            </w:r>
          </w:hyperlink>
        </w:p>
        <w:p w:rsidR="00450817" w:rsidRDefault="00743D8E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9589945" w:history="1">
            <w:r w:rsidR="00450817" w:rsidRPr="000542D6">
              <w:rPr>
                <w:rStyle w:val="a8"/>
                <w:noProof/>
              </w:rPr>
              <w:t>ДАЛЬНЕЙШИЕ ПЕРСПЕКТИВЫ ПРОЕКТА</w:t>
            </w:r>
            <w:r w:rsidR="00450817">
              <w:rPr>
                <w:noProof/>
                <w:webHidden/>
              </w:rPr>
              <w:tab/>
            </w:r>
            <w:r w:rsidR="00450817">
              <w:rPr>
                <w:noProof/>
                <w:webHidden/>
              </w:rPr>
              <w:fldChar w:fldCharType="begin"/>
            </w:r>
            <w:r w:rsidR="00450817">
              <w:rPr>
                <w:noProof/>
                <w:webHidden/>
              </w:rPr>
              <w:instrText xml:space="preserve"> PAGEREF _Toc79589945 \h </w:instrText>
            </w:r>
            <w:r w:rsidR="00450817">
              <w:rPr>
                <w:noProof/>
                <w:webHidden/>
              </w:rPr>
            </w:r>
            <w:r w:rsidR="00450817">
              <w:rPr>
                <w:noProof/>
                <w:webHidden/>
              </w:rPr>
              <w:fldChar w:fldCharType="separate"/>
            </w:r>
            <w:r w:rsidR="00450817">
              <w:rPr>
                <w:noProof/>
                <w:webHidden/>
              </w:rPr>
              <w:t>9</w:t>
            </w:r>
            <w:r w:rsidR="00450817">
              <w:rPr>
                <w:noProof/>
                <w:webHidden/>
              </w:rPr>
              <w:fldChar w:fldCharType="end"/>
            </w:r>
          </w:hyperlink>
        </w:p>
        <w:p w:rsidR="00450817" w:rsidRDefault="00743D8E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9589946" w:history="1">
            <w:r w:rsidR="00450817" w:rsidRPr="000542D6">
              <w:rPr>
                <w:rStyle w:val="a8"/>
                <w:noProof/>
              </w:rPr>
              <w:t>ЗАКЛЮЧЕНИЕ</w:t>
            </w:r>
            <w:r w:rsidR="00450817">
              <w:rPr>
                <w:noProof/>
                <w:webHidden/>
              </w:rPr>
              <w:tab/>
            </w:r>
            <w:r w:rsidR="00450817">
              <w:rPr>
                <w:noProof/>
                <w:webHidden/>
              </w:rPr>
              <w:fldChar w:fldCharType="begin"/>
            </w:r>
            <w:r w:rsidR="00450817">
              <w:rPr>
                <w:noProof/>
                <w:webHidden/>
              </w:rPr>
              <w:instrText xml:space="preserve"> PAGEREF _Toc79589946 \h </w:instrText>
            </w:r>
            <w:r w:rsidR="00450817">
              <w:rPr>
                <w:noProof/>
                <w:webHidden/>
              </w:rPr>
            </w:r>
            <w:r w:rsidR="00450817">
              <w:rPr>
                <w:noProof/>
                <w:webHidden/>
              </w:rPr>
              <w:fldChar w:fldCharType="separate"/>
            </w:r>
            <w:r w:rsidR="00450817">
              <w:rPr>
                <w:noProof/>
                <w:webHidden/>
              </w:rPr>
              <w:t>10</w:t>
            </w:r>
            <w:r w:rsidR="00450817">
              <w:rPr>
                <w:noProof/>
                <w:webHidden/>
              </w:rPr>
              <w:fldChar w:fldCharType="end"/>
            </w:r>
          </w:hyperlink>
        </w:p>
        <w:p w:rsidR="00450817" w:rsidRDefault="00743D8E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9589947" w:history="1">
            <w:r w:rsidR="00450817" w:rsidRPr="000542D6">
              <w:rPr>
                <w:rStyle w:val="a8"/>
                <w:noProof/>
                <w:lang w:bidi="ru-RU"/>
              </w:rPr>
              <w:t>КЛЮЧЕВЫЕ ВЫВОДЫ</w:t>
            </w:r>
            <w:r w:rsidR="00450817">
              <w:rPr>
                <w:noProof/>
                <w:webHidden/>
              </w:rPr>
              <w:tab/>
            </w:r>
            <w:r w:rsidR="00450817">
              <w:rPr>
                <w:noProof/>
                <w:webHidden/>
              </w:rPr>
              <w:fldChar w:fldCharType="begin"/>
            </w:r>
            <w:r w:rsidR="00450817">
              <w:rPr>
                <w:noProof/>
                <w:webHidden/>
              </w:rPr>
              <w:instrText xml:space="preserve"> PAGEREF _Toc79589947 \h </w:instrText>
            </w:r>
            <w:r w:rsidR="00450817">
              <w:rPr>
                <w:noProof/>
                <w:webHidden/>
              </w:rPr>
            </w:r>
            <w:r w:rsidR="00450817">
              <w:rPr>
                <w:noProof/>
                <w:webHidden/>
              </w:rPr>
              <w:fldChar w:fldCharType="separate"/>
            </w:r>
            <w:r w:rsidR="00450817">
              <w:rPr>
                <w:noProof/>
                <w:webHidden/>
              </w:rPr>
              <w:t>10</w:t>
            </w:r>
            <w:r w:rsidR="00450817">
              <w:rPr>
                <w:noProof/>
                <w:webHidden/>
              </w:rPr>
              <w:fldChar w:fldCharType="end"/>
            </w:r>
          </w:hyperlink>
        </w:p>
        <w:p w:rsidR="00F421C1" w:rsidRPr="00CE1E92" w:rsidRDefault="00E96235" w:rsidP="00706D60">
          <w:pPr>
            <w:rPr>
              <w:noProof/>
            </w:rPr>
          </w:pPr>
          <w:r w:rsidRPr="00CE1E92">
            <w:rPr>
              <w:noProof/>
              <w:lang w:bidi="ru-RU"/>
            </w:rPr>
            <w:fldChar w:fldCharType="end"/>
          </w:r>
        </w:p>
      </w:sdtContent>
    </w:sdt>
    <w:p w:rsidR="00C85251" w:rsidRPr="00CE1E92" w:rsidRDefault="00C85251" w:rsidP="00706D60">
      <w:pPr>
        <w:rPr>
          <w:noProof/>
        </w:rPr>
      </w:pPr>
      <w:r w:rsidRPr="00CE1E92">
        <w:rPr>
          <w:noProof/>
          <w:lang w:bidi="ru-RU"/>
        </w:rPr>
        <w:br w:type="page"/>
      </w:r>
    </w:p>
    <w:p w:rsidR="00C85251" w:rsidRPr="00CE1E92" w:rsidRDefault="00893712" w:rsidP="00706D60">
      <w:pPr>
        <w:rPr>
          <w:noProof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60A6ED" wp14:editId="5FFB9A80">
                <wp:simplePos x="0" y="0"/>
                <wp:positionH relativeFrom="page">
                  <wp:posOffset>447675</wp:posOffset>
                </wp:positionH>
                <wp:positionV relativeFrom="paragraph">
                  <wp:posOffset>-447675</wp:posOffset>
                </wp:positionV>
                <wp:extent cx="6660000" cy="9756000"/>
                <wp:effectExtent l="0" t="0" r="26670" b="17145"/>
                <wp:wrapNone/>
                <wp:docPr id="3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52A3A0" id="Прямоугольник 12" o:spid="_x0000_s1026" style="position:absolute;margin-left:35.25pt;margin-top:-35.25pt;width:524.4pt;height:768.2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" filled="f" strokecolor="#2f5496 [2404]" strokeweight="1pt">
                <w10:wrap anchorx="page"/>
              </v:rect>
            </w:pict>
          </mc:Fallback>
        </mc:AlternateContent>
      </w:r>
      <w:r w:rsidR="00E653C0" w:rsidRPr="00CE1E92">
        <w:rPr>
          <w:noProof/>
          <w:lang w:eastAsia="ru-RU"/>
        </w:rPr>
        <w:drawing>
          <wp:anchor distT="0" distB="0" distL="114300" distR="114300" simplePos="0" relativeHeight="251675648" behindDoc="1" locked="0" layoutInCell="1" allowOverlap="1" wp14:anchorId="62C8511E" wp14:editId="62624B8B">
            <wp:simplePos x="0" y="0"/>
            <wp:positionH relativeFrom="page">
              <wp:align>left</wp:align>
            </wp:positionH>
            <wp:positionV relativeFrom="paragraph">
              <wp:posOffset>-1150620</wp:posOffset>
            </wp:positionV>
            <wp:extent cx="7560000" cy="3870000"/>
            <wp:effectExtent l="0" t="0" r="3175" b="0"/>
            <wp:wrapNone/>
            <wp:docPr id="13" name="Рисунок 13" descr="Ноутбук, записная книжка, кружка, ручка и растение, расположенные на синей поверхност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38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706D60" w:rsidRPr="00CE1E92" w:rsidRDefault="00706D60" w:rsidP="00706D60">
      <w:pPr>
        <w:rPr>
          <w:noProof/>
        </w:rPr>
      </w:pPr>
    </w:p>
    <w:p w:rsidR="00706D60" w:rsidRPr="00CE1E92" w:rsidRDefault="00706D60" w:rsidP="00706D60">
      <w:pPr>
        <w:rPr>
          <w:noProof/>
        </w:rPr>
      </w:pPr>
    </w:p>
    <w:p w:rsidR="00706D60" w:rsidRPr="00CE1E92" w:rsidRDefault="00706D60" w:rsidP="00706D60">
      <w:pPr>
        <w:rPr>
          <w:noProof/>
        </w:rPr>
      </w:pPr>
    </w:p>
    <w:p w:rsidR="00C85251" w:rsidRDefault="002957FA" w:rsidP="00706D60">
      <w:pPr>
        <w:pStyle w:val="1"/>
        <w:rPr>
          <w:noProof/>
        </w:rPr>
      </w:pPr>
      <w:bookmarkStart w:id="0" w:name="_Toc79589944"/>
      <w:r>
        <w:rPr>
          <w:caps w:val="0"/>
          <w:noProof/>
        </w:rPr>
        <w:t>НАСТРАИВАЕМ ВОЗМОЖНОСТЬ ОФОРМЛЕНИЯ ЗАКАЗА</w:t>
      </w:r>
      <w:bookmarkEnd w:id="0"/>
    </w:p>
    <w:p w:rsidR="00BB5F6A" w:rsidRDefault="00BB5F6A" w:rsidP="00BB5F6A"/>
    <w:p w:rsidR="00BB5F6A" w:rsidRDefault="00BB5F6A" w:rsidP="00BB5F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хотим, чтобы при оформлении заказа выводился вот такой ответ</w:t>
      </w:r>
      <w:r w:rsidRPr="00BB5F6A">
        <w:rPr>
          <w:rFonts w:ascii="Times New Roman" w:hAnsi="Times New Roman" w:cs="Times New Roman"/>
          <w:sz w:val="28"/>
          <w:szCs w:val="28"/>
        </w:rPr>
        <w:t>:</w:t>
      </w:r>
    </w:p>
    <w:p w:rsidR="00BB5F6A" w:rsidRPr="00BB5F6A" w:rsidRDefault="003A5B39" w:rsidP="00BB5F6A">
      <w:r>
        <w:rPr>
          <w:noProof/>
          <w:lang w:eastAsia="ru-RU"/>
        </w:rPr>
        <w:drawing>
          <wp:inline distT="0" distB="0" distL="0" distR="0">
            <wp:extent cx="3383280" cy="1645920"/>
            <wp:effectExtent l="19050" t="19050" r="26670" b="1143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1645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101F6" w:rsidRDefault="000101F6" w:rsidP="000101F6"/>
    <w:p w:rsidR="00D7679F" w:rsidRDefault="00336761" w:rsidP="00E65C9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</w:t>
      </w:r>
      <w:r w:rsidR="00D7679F">
        <w:rPr>
          <w:rFonts w:ascii="Times New Roman" w:hAnsi="Times New Roman" w:cs="Times New Roman"/>
          <w:sz w:val="28"/>
          <w:szCs w:val="28"/>
        </w:rPr>
        <w:t>ка формирования заказа уже размещена в интерфейсе нашего проекта</w:t>
      </w:r>
      <w:r w:rsidR="00423768">
        <w:rPr>
          <w:rFonts w:ascii="Times New Roman" w:hAnsi="Times New Roman" w:cs="Times New Roman"/>
          <w:sz w:val="28"/>
          <w:szCs w:val="28"/>
        </w:rPr>
        <w:t xml:space="preserve">, (модуль </w:t>
      </w:r>
      <w:r w:rsidR="00D7679F" w:rsidRPr="00423768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markup</w:t>
      </w:r>
      <w:r w:rsidR="00D7679F" w:rsidRPr="00423768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proofErr w:type="spellStart"/>
      <w:r w:rsidR="00D7679F" w:rsidRPr="00423768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proofErr w:type="spellEnd"/>
      <w:r w:rsidR="00423768">
        <w:rPr>
          <w:rFonts w:ascii="Times New Roman" w:hAnsi="Times New Roman" w:cs="Times New Roman"/>
          <w:sz w:val="28"/>
          <w:szCs w:val="28"/>
        </w:rPr>
        <w:t>)</w:t>
      </w:r>
      <w:r w:rsidR="00D7679F" w:rsidRPr="00D7679F">
        <w:rPr>
          <w:rFonts w:ascii="Times New Roman" w:hAnsi="Times New Roman" w:cs="Times New Roman"/>
          <w:sz w:val="28"/>
          <w:szCs w:val="28"/>
        </w:rPr>
        <w:t>:</w:t>
      </w:r>
    </w:p>
    <w:p w:rsidR="00D7679F" w:rsidRPr="00D7679F" w:rsidRDefault="00D7679F" w:rsidP="00D767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D7679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itm_btn_8 = </w:t>
      </w:r>
      <w:proofErr w:type="spellStart"/>
      <w:r w:rsidRPr="00D7679F">
        <w:rPr>
          <w:rFonts w:ascii="Consolas" w:eastAsia="Times New Roman" w:hAnsi="Consolas" w:cs="Courier New"/>
          <w:color w:val="94558D"/>
          <w:sz w:val="20"/>
          <w:szCs w:val="20"/>
          <w:lang w:val="en-US" w:eastAsia="ru-RU"/>
        </w:rPr>
        <w:t>self</w:t>
      </w:r>
      <w:r w:rsidRPr="00D7679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.set_</w:t>
      </w:r>
      <w:proofErr w:type="gramStart"/>
      <w:r w:rsidRPr="00D7679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btn</w:t>
      </w:r>
      <w:proofErr w:type="spellEnd"/>
      <w:r w:rsidRPr="00D7679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D7679F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'APPLAY'</w:t>
      </w:r>
      <w:r w:rsidRPr="00D7679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, step, quantity)</w:t>
      </w:r>
    </w:p>
    <w:p w:rsidR="00D7679F" w:rsidRDefault="00D7679F" w:rsidP="00E65C9B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7679F" w:rsidRDefault="0016484E" w:rsidP="00E65C9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этой кнопке мы привяжем обработчик </w:t>
      </w:r>
      <w:r w:rsidR="00423768">
        <w:rPr>
          <w:rFonts w:ascii="Times New Roman" w:hAnsi="Times New Roman" w:cs="Times New Roman"/>
          <w:sz w:val="28"/>
          <w:szCs w:val="28"/>
        </w:rPr>
        <w:t xml:space="preserve">события </w:t>
      </w:r>
      <w:r>
        <w:rPr>
          <w:rFonts w:ascii="Times New Roman" w:hAnsi="Times New Roman" w:cs="Times New Roman"/>
          <w:sz w:val="28"/>
          <w:szCs w:val="28"/>
        </w:rPr>
        <w:t>нажатия</w:t>
      </w:r>
      <w:r w:rsidRPr="0016484E">
        <w:rPr>
          <w:rFonts w:ascii="Times New Roman" w:hAnsi="Times New Roman" w:cs="Times New Roman"/>
          <w:sz w:val="28"/>
          <w:szCs w:val="28"/>
        </w:rPr>
        <w:t>:</w:t>
      </w:r>
    </w:p>
    <w:p w:rsidR="00423768" w:rsidRPr="00423768" w:rsidRDefault="0016484E" w:rsidP="001648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42376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if </w:t>
      </w:r>
      <w:proofErr w:type="spellStart"/>
      <w:r w:rsidRPr="0042376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message.text</w:t>
      </w:r>
      <w:proofErr w:type="spellEnd"/>
      <w:r w:rsidRPr="0042376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== </w:t>
      </w:r>
      <w:proofErr w:type="spellStart"/>
      <w:proofErr w:type="gramStart"/>
      <w:r w:rsidRPr="0042376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config.KEYBOARD</w:t>
      </w:r>
      <w:proofErr w:type="spellEnd"/>
      <w:proofErr w:type="gramEnd"/>
      <w:r w:rsidRPr="0042376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[</w:t>
      </w:r>
      <w:r w:rsidRPr="00423768">
        <w:rPr>
          <w:rFonts w:ascii="Consolas" w:eastAsia="Times New Roman" w:hAnsi="Consolas" w:cs="Courier New"/>
          <w:b/>
          <w:bCs/>
          <w:color w:val="008080"/>
          <w:sz w:val="20"/>
          <w:szCs w:val="20"/>
          <w:lang w:val="en-US" w:eastAsia="ru-RU"/>
        </w:rPr>
        <w:t>'APPLAY'</w:t>
      </w:r>
      <w:r w:rsidR="00423768" w:rsidRPr="0042376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]:</w:t>
      </w:r>
    </w:p>
    <w:p w:rsidR="0016484E" w:rsidRPr="00423768" w:rsidRDefault="00423768" w:rsidP="0016484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42376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="0016484E" w:rsidRPr="0042376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self.pressed</w:t>
      </w:r>
      <w:proofErr w:type="gramEnd"/>
      <w:r w:rsidR="0016484E" w:rsidRPr="0042376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_btn_apllay</w:t>
      </w:r>
      <w:proofErr w:type="spellEnd"/>
      <w:r w:rsidR="0016484E" w:rsidRPr="0042376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(message)</w:t>
      </w:r>
      <w:r w:rsidR="0016484E" w:rsidRPr="0042376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</w:r>
      <w:r w:rsidR="0016484E" w:rsidRPr="0042376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="0016484E" w:rsidRPr="0016484E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иные</w:t>
      </w:r>
      <w:r w:rsidR="0016484E" w:rsidRPr="0042376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="0016484E" w:rsidRPr="0016484E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нажатия</w:t>
      </w:r>
      <w:r w:rsidR="0016484E" w:rsidRPr="0042376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="0016484E" w:rsidRPr="0016484E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и</w:t>
      </w:r>
      <w:r w:rsidR="0016484E" w:rsidRPr="0042376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="0016484E" w:rsidRPr="0016484E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ввод</w:t>
      </w:r>
      <w:r w:rsidR="0016484E" w:rsidRPr="0042376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="0016484E" w:rsidRPr="0016484E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данных</w:t>
      </w:r>
      <w:r w:rsidR="0016484E" w:rsidRPr="0042376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="0016484E" w:rsidRPr="0016484E">
        <w:rPr>
          <w:rFonts w:ascii="Consolas" w:eastAsia="Times New Roman" w:hAnsi="Consolas" w:cs="Courier New"/>
          <w:i/>
          <w:iCs/>
          <w:color w:val="808080"/>
          <w:sz w:val="20"/>
          <w:szCs w:val="20"/>
          <w:lang w:eastAsia="ru-RU"/>
        </w:rPr>
        <w:t>пользователем</w:t>
      </w:r>
      <w:r w:rsidR="0016484E" w:rsidRPr="00423768">
        <w:rPr>
          <w:rFonts w:ascii="Consolas" w:eastAsia="Times New Roman" w:hAnsi="Consolas" w:cs="Courier New"/>
          <w:i/>
          <w:iCs/>
          <w:color w:val="808080"/>
          <w:sz w:val="20"/>
          <w:szCs w:val="20"/>
          <w:lang w:val="en-US" w:eastAsia="ru-RU"/>
        </w:rPr>
        <w:br/>
      </w:r>
      <w:r w:rsidR="0016484E" w:rsidRPr="00423768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else</w:t>
      </w:r>
      <w:r w:rsidR="0016484E" w:rsidRPr="0042376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:</w:t>
      </w:r>
      <w:r w:rsidR="0016484E" w:rsidRPr="0042376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="0016484E" w:rsidRPr="0042376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self.bot.send_message</w:t>
      </w:r>
      <w:proofErr w:type="spellEnd"/>
      <w:r w:rsidR="0016484E" w:rsidRPr="0042376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="0016484E" w:rsidRPr="0042376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message.chat.id,message.text</w:t>
      </w:r>
      <w:proofErr w:type="spellEnd"/>
      <w:r w:rsidR="0016484E" w:rsidRPr="00423768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</w:t>
      </w:r>
    </w:p>
    <w:p w:rsidR="00B60756" w:rsidRDefault="00BB5F6A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41B66EBE" wp14:editId="0EC33649">
                <wp:simplePos x="0" y="0"/>
                <wp:positionH relativeFrom="margin">
                  <wp:align>center</wp:align>
                </wp:positionH>
                <wp:positionV relativeFrom="paragraph">
                  <wp:posOffset>-456158</wp:posOffset>
                </wp:positionV>
                <wp:extent cx="6660000" cy="9756000"/>
                <wp:effectExtent l="0" t="0" r="26670" b="17145"/>
                <wp:wrapNone/>
                <wp:docPr id="9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92D0FF" id="Прямоугольник 12" o:spid="_x0000_s1026" style="position:absolute;margin-left:0;margin-top:-35.9pt;width:524.4pt;height:768.2pt;z-index:2519050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" filled="f" strokecolor="#2f5496 [2404]" strokeweight="1pt">
                <w10:wrap anchorx="margin"/>
              </v:rect>
            </w:pict>
          </mc:Fallback>
        </mc:AlternateContent>
      </w:r>
      <w:r w:rsidR="0016484E">
        <w:rPr>
          <w:rFonts w:ascii="Times New Roman" w:hAnsi="Times New Roman" w:cs="Times New Roman"/>
          <w:sz w:val="28"/>
          <w:szCs w:val="28"/>
        </w:rPr>
        <w:t xml:space="preserve">Добавим </w:t>
      </w:r>
      <w:r w:rsidR="00423768">
        <w:rPr>
          <w:rFonts w:ascii="Times New Roman" w:hAnsi="Times New Roman" w:cs="Times New Roman"/>
          <w:sz w:val="28"/>
          <w:szCs w:val="28"/>
        </w:rPr>
        <w:t xml:space="preserve">сам </w:t>
      </w:r>
      <w:r w:rsidR="0016484E">
        <w:rPr>
          <w:rFonts w:ascii="Times New Roman" w:hAnsi="Times New Roman" w:cs="Times New Roman"/>
          <w:sz w:val="28"/>
          <w:szCs w:val="28"/>
        </w:rPr>
        <w:t>обработчик нажатия</w:t>
      </w:r>
      <w:r w:rsidR="0016484E" w:rsidRPr="0016484E">
        <w:rPr>
          <w:rFonts w:ascii="Times New Roman" w:hAnsi="Times New Roman" w:cs="Times New Roman"/>
          <w:sz w:val="28"/>
          <w:szCs w:val="28"/>
        </w:rPr>
        <w:t xml:space="preserve"> – </w:t>
      </w:r>
      <w:r w:rsidR="0016484E">
        <w:rPr>
          <w:rFonts w:ascii="Times New Roman" w:hAnsi="Times New Roman" w:cs="Times New Roman"/>
          <w:sz w:val="28"/>
          <w:szCs w:val="28"/>
        </w:rPr>
        <w:t xml:space="preserve">функцию </w:t>
      </w:r>
      <w:proofErr w:type="spellStart"/>
      <w:r w:rsidR="0016484E" w:rsidRPr="0016484E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pressed_btn_</w:t>
      </w:r>
      <w:proofErr w:type="gramStart"/>
      <w:r w:rsidR="0016484E" w:rsidRPr="0016484E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apllay</w:t>
      </w:r>
      <w:proofErr w:type="spellEnd"/>
      <w:r w:rsidR="0016484E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gramEnd"/>
      <w:r w:rsidR="0016484E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</w:t>
      </w:r>
      <w:r w:rsidR="0016484E" w:rsidRPr="0016484E">
        <w:rPr>
          <w:rFonts w:ascii="Times New Roman" w:hAnsi="Times New Roman" w:cs="Times New Roman"/>
          <w:sz w:val="28"/>
          <w:szCs w:val="28"/>
        </w:rPr>
        <w:t>:</w:t>
      </w:r>
    </w:p>
    <w:p w:rsidR="003F564C" w:rsidRPr="003F564C" w:rsidRDefault="00F6647F" w:rsidP="003F564C">
      <w:pPr>
        <w:spacing w:line="360" w:lineRule="auto"/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1. step_</w:t>
      </w:r>
      <w:r w:rsidR="008B120A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7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/</w:t>
      </w:r>
      <w:r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handlers/handler_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all</w:t>
      </w:r>
      <w:r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_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text</w:t>
      </w:r>
      <w:r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.py</w:t>
      </w:r>
    </w:p>
    <w:p w:rsidR="003F564C" w:rsidRPr="00DF613C" w:rsidRDefault="003F564C" w:rsidP="003F564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</w:pPr>
    </w:p>
    <w:p w:rsidR="00095F5A" w:rsidRPr="00095F5A" w:rsidRDefault="00095F5A" w:rsidP="00095F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spellStart"/>
      <w:r w:rsidRPr="00095F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def</w:t>
      </w:r>
      <w:proofErr w:type="spellEnd"/>
      <w:r w:rsidRPr="00095F5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095F5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pressed_btn_apllay</w:t>
      </w:r>
      <w:proofErr w:type="spellEnd"/>
      <w:r w:rsidRPr="00095F5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spellStart"/>
      <w:r w:rsidRPr="00095F5A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proofErr w:type="spellEnd"/>
      <w:r w:rsidRPr="00095F5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, </w:t>
      </w:r>
      <w:proofErr w:type="spellStart"/>
      <w:r w:rsidRPr="00095F5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message</w:t>
      </w:r>
      <w:proofErr w:type="spellEnd"/>
      <w:r w:rsidRPr="00095F5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):</w:t>
      </w:r>
      <w:r w:rsidRPr="00095F5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095F5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"""</w:t>
      </w:r>
      <w:r w:rsidRPr="00095F5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обрабатывает входящие текстовые сообщения</w:t>
      </w:r>
      <w:r w:rsidRPr="00095F5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от нажатия на кнопку 'Оформить заказ'.</w:t>
      </w:r>
      <w:r w:rsidRPr="00095F5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"""</w:t>
      </w:r>
      <w:r w:rsidRPr="00095F5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# отправляем ответ пользователю</w:t>
      </w:r>
      <w:r w:rsidRPr="00095F5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095F5A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095F5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.bot.send_message</w:t>
      </w:r>
      <w:proofErr w:type="spellEnd"/>
      <w:r w:rsidRPr="00095F5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(message.chat.id,</w:t>
      </w:r>
      <w:r w:rsidRPr="00095F5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  MESSAGES[</w:t>
      </w:r>
      <w:r w:rsidRPr="00095F5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</w:t>
      </w:r>
      <w:proofErr w:type="spellStart"/>
      <w:r w:rsidRPr="00095F5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applay</w:t>
      </w:r>
      <w:proofErr w:type="spellEnd"/>
      <w:r w:rsidRPr="00095F5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'</w:t>
      </w:r>
      <w:r w:rsidRPr="00095F5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].</w:t>
      </w:r>
      <w:proofErr w:type="spellStart"/>
      <w:r w:rsidRPr="00095F5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format</w:t>
      </w:r>
      <w:proofErr w:type="spellEnd"/>
      <w:r w:rsidRPr="00095F5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095F5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      </w:t>
      </w:r>
      <w:proofErr w:type="spellStart"/>
      <w:r w:rsidRPr="00095F5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utility.get_total_coas</w:t>
      </w:r>
      <w:proofErr w:type="spellEnd"/>
      <w:r w:rsidRPr="00095F5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095F5A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095F5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.BD),</w:t>
      </w:r>
      <w:r w:rsidRPr="00095F5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</w:r>
      <w:r w:rsidRPr="00095F5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      </w:t>
      </w:r>
      <w:proofErr w:type="spellStart"/>
      <w:r w:rsidRPr="00095F5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utility.get_total_quantity</w:t>
      </w:r>
      <w:proofErr w:type="spellEnd"/>
      <w:r w:rsidRPr="00095F5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095F5A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095F5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.BD)),</w:t>
      </w:r>
      <w:r w:rsidRPr="00095F5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  </w:t>
      </w:r>
      <w:proofErr w:type="spellStart"/>
      <w:r w:rsidRPr="00095F5A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parse_mode</w:t>
      </w:r>
      <w:proofErr w:type="spellEnd"/>
      <w:r w:rsidRPr="00095F5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095F5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ru-RU"/>
        </w:rPr>
        <w:t>"HTML"</w:t>
      </w:r>
      <w:r w:rsidRPr="00095F5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,</w:t>
      </w:r>
      <w:r w:rsidRPr="00095F5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                      </w:t>
      </w:r>
      <w:proofErr w:type="spellStart"/>
      <w:r w:rsidRPr="00095F5A">
        <w:rPr>
          <w:rFonts w:ascii="Courier New" w:eastAsia="Times New Roman" w:hAnsi="Courier New" w:cs="Courier New"/>
          <w:color w:val="660099"/>
          <w:sz w:val="20"/>
          <w:szCs w:val="20"/>
          <w:lang w:eastAsia="ru-RU"/>
        </w:rPr>
        <w:t>reply_markup</w:t>
      </w:r>
      <w:proofErr w:type="spellEnd"/>
      <w:r w:rsidRPr="00095F5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proofErr w:type="spellStart"/>
      <w:r w:rsidRPr="00095F5A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095F5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.keybords.category_menu</w:t>
      </w:r>
      <w:proofErr w:type="spellEnd"/>
      <w:r w:rsidRPr="00095F5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())</w:t>
      </w:r>
      <w:r w:rsidRPr="00095F5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095F5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# отчищаем данные с заказа</w:t>
      </w:r>
      <w:r w:rsidRPr="00095F5A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095F5A">
        <w:rPr>
          <w:rFonts w:ascii="Courier New" w:eastAsia="Times New Roman" w:hAnsi="Courier New" w:cs="Courier New"/>
          <w:color w:val="94558D"/>
          <w:sz w:val="20"/>
          <w:szCs w:val="20"/>
          <w:lang w:eastAsia="ru-RU"/>
        </w:rPr>
        <w:t>self</w:t>
      </w:r>
      <w:r w:rsidRPr="00095F5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.BD.delete_all_order</w:t>
      </w:r>
      <w:proofErr w:type="spellEnd"/>
      <w:r w:rsidRPr="00095F5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</w:t>
      </w:r>
    </w:p>
    <w:p w:rsidR="0016484E" w:rsidRPr="00095F5A" w:rsidRDefault="0016484E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6647F" w:rsidRDefault="00C526F1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Нам нужен простой ответ пользователю о том, что заказ сформирован. При этом, чтобы ответ содержал </w:t>
      </w:r>
      <w:r w:rsidR="00400298">
        <w:rPr>
          <w:rFonts w:ascii="Times New Roman" w:hAnsi="Times New Roman" w:cs="Times New Roman"/>
          <w:sz w:val="28"/>
          <w:szCs w:val="28"/>
        </w:rPr>
        <w:t xml:space="preserve">информацию об общей стоимости заказа и </w:t>
      </w:r>
      <w:r w:rsidR="001449EA">
        <w:rPr>
          <w:rFonts w:ascii="Times New Roman" w:hAnsi="Times New Roman" w:cs="Times New Roman"/>
          <w:sz w:val="28"/>
          <w:szCs w:val="28"/>
        </w:rPr>
        <w:t xml:space="preserve">общем </w:t>
      </w:r>
      <w:r w:rsidR="00400298">
        <w:rPr>
          <w:rFonts w:ascii="Times New Roman" w:hAnsi="Times New Roman" w:cs="Times New Roman"/>
          <w:sz w:val="28"/>
          <w:szCs w:val="28"/>
        </w:rPr>
        <w:t>количестве</w:t>
      </w:r>
      <w:r w:rsidR="001449EA">
        <w:rPr>
          <w:rFonts w:ascii="Times New Roman" w:hAnsi="Times New Roman" w:cs="Times New Roman"/>
          <w:sz w:val="28"/>
          <w:szCs w:val="28"/>
        </w:rPr>
        <w:t xml:space="preserve"> единиц</w:t>
      </w:r>
      <w:r w:rsidR="00400298">
        <w:rPr>
          <w:rFonts w:ascii="Times New Roman" w:hAnsi="Times New Roman" w:cs="Times New Roman"/>
          <w:sz w:val="28"/>
          <w:szCs w:val="28"/>
        </w:rPr>
        <w:t xml:space="preserve"> товаров в нем.</w:t>
      </w:r>
    </w:p>
    <w:p w:rsidR="00D12FE7" w:rsidRDefault="00D12FE7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50998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приведенном коде мы видим новые для нас функции</w:t>
      </w:r>
      <w:r w:rsidRPr="00D12FE7">
        <w:rPr>
          <w:rFonts w:ascii="Times New Roman" w:hAnsi="Times New Roman" w:cs="Times New Roman"/>
          <w:sz w:val="28"/>
          <w:szCs w:val="28"/>
        </w:rPr>
        <w:t>:</w:t>
      </w:r>
    </w:p>
    <w:p w:rsidR="00D12FE7" w:rsidRPr="00D12FE7" w:rsidRDefault="00D12FE7" w:rsidP="00CF522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F6647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get_total_</w:t>
      </w:r>
      <w:proofErr w:type="gramStart"/>
      <w:r w:rsidRPr="00F6647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coas</w:t>
      </w:r>
      <w:proofErr w:type="spellEnd"/>
      <w:r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gramEnd"/>
      <w:r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</w:t>
      </w:r>
    </w:p>
    <w:p w:rsidR="00F6647F" w:rsidRDefault="00D12FE7" w:rsidP="00CF522A">
      <w:pPr>
        <w:spacing w:line="36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proofErr w:type="spellStart"/>
      <w:r w:rsidRPr="00F6647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get_total_</w:t>
      </w:r>
      <w:proofErr w:type="gramStart"/>
      <w:r w:rsidRPr="00F6647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quantity</w:t>
      </w:r>
      <w:proofErr w:type="spellEnd"/>
      <w:r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gramEnd"/>
      <w:r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</w:t>
      </w:r>
    </w:p>
    <w:p w:rsidR="00D12FE7" w:rsidRDefault="00EB2812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Эти функции мы поместим в модуль </w:t>
      </w:r>
      <w:r w:rsidRPr="00A82D9F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utility</w:t>
      </w:r>
      <w:r w:rsidR="00A82D9F" w:rsidRPr="00A82D9F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proofErr w:type="spellStart"/>
      <w:r w:rsidR="00A82D9F" w:rsidRPr="00A82D9F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proofErr w:type="spellEnd"/>
      <w:r w:rsidRPr="00EB2812">
        <w:rPr>
          <w:rFonts w:ascii="Times New Roman" w:hAnsi="Times New Roman" w:cs="Times New Roman"/>
          <w:sz w:val="28"/>
          <w:szCs w:val="28"/>
        </w:rPr>
        <w:t>.</w:t>
      </w:r>
    </w:p>
    <w:p w:rsidR="00714E5A" w:rsidRPr="00714E5A" w:rsidRDefault="00714E5A" w:rsidP="00CF522A">
      <w:pPr>
        <w:spacing w:line="360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EB2A04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 xml:space="preserve"> 2 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</w:t>
      </w:r>
      <w:r w:rsidRPr="00EB2A04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_</w:t>
      </w:r>
      <w:r w:rsidR="008B120A" w:rsidRPr="005C65E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7</w:t>
      </w:r>
      <w:r w:rsidRPr="00EB2A04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settings</w:t>
      </w:r>
      <w:r w:rsidRPr="00EB2A04">
        <w:rPr>
          <w:rFonts w:ascii="Times New Roman" w:hAnsi="Times New Roman" w:cs="Times New Roman"/>
          <w:b/>
          <w:sz w:val="28"/>
          <w:szCs w:val="28"/>
          <w:u w:val="single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utility</w:t>
      </w:r>
      <w:r w:rsidRPr="00EB2A04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  <w:proofErr w:type="spellStart"/>
      <w:r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  <w:proofErr w:type="spellEnd"/>
    </w:p>
    <w:p w:rsidR="005B7FC3" w:rsidRDefault="005B7FC3" w:rsidP="005B7F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</w:pPr>
      <w:proofErr w:type="spellStart"/>
      <w:r w:rsidRPr="005B7FC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def</w:t>
      </w:r>
      <w:proofErr w:type="spellEnd"/>
      <w:r w:rsidRPr="005B7FC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5B7FC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get_total_</w:t>
      </w:r>
      <w:proofErr w:type="gramStart"/>
      <w:r w:rsidRPr="005B7FC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coas</w:t>
      </w:r>
      <w:proofErr w:type="spellEnd"/>
      <w:r w:rsidRPr="005B7FC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5B7FC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BD):</w:t>
      </w:r>
      <w:r w:rsidRPr="005B7FC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5B7FC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"""</w:t>
      </w:r>
      <w:r w:rsidRPr="005B7FC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Возвращает общую стоимость товара</w:t>
      </w:r>
      <w:r w:rsidRPr="005B7FC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"""</w:t>
      </w:r>
      <w:r w:rsidRPr="005B7FC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# получаем список все </w:t>
      </w:r>
      <w:proofErr w:type="spellStart"/>
      <w:r w:rsidRPr="005B7FC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product_id</w:t>
      </w:r>
      <w:proofErr w:type="spellEnd"/>
      <w:r w:rsidRPr="005B7FC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заказа</w:t>
      </w:r>
      <w:r w:rsidRPr="005B7FC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br/>
        <w:t xml:space="preserve">    </w:t>
      </w:r>
      <w:proofErr w:type="spellStart"/>
      <w:r w:rsidRPr="005B7FC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all_product_id</w:t>
      </w:r>
      <w:proofErr w:type="spellEnd"/>
      <w:r w:rsidRPr="005B7FC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= </w:t>
      </w:r>
      <w:proofErr w:type="spellStart"/>
      <w:r w:rsidRPr="005B7FC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BD.select_all_product_id</w:t>
      </w:r>
      <w:proofErr w:type="spellEnd"/>
      <w:r w:rsidRPr="005B7FC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()</w:t>
      </w:r>
      <w:r w:rsidRPr="005B7FC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5B7FC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# получаем список стоимость по всем позициям </w:t>
      </w:r>
    </w:p>
    <w:p w:rsidR="005B7FC3" w:rsidRPr="008B4163" w:rsidRDefault="005B7FC3" w:rsidP="005B7F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5B7FC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   </w:t>
      </w:r>
      <w:r w:rsidRPr="008B416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5B7FC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заказа</w:t>
      </w:r>
      <w:r w:rsidRPr="008B416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B7FC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8B416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B7FC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виде</w:t>
      </w:r>
      <w:r w:rsidRPr="008B416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B7FC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обычного</w:t>
      </w:r>
      <w:r w:rsidRPr="008B416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B7FC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списка</w:t>
      </w:r>
      <w:r w:rsidRPr="008B416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8B416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all_price</w:t>
      </w:r>
      <w:proofErr w:type="spellEnd"/>
      <w:r w:rsidRPr="008B416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[</w:t>
      </w:r>
      <w:proofErr w:type="spellStart"/>
      <w:proofErr w:type="gramStart"/>
      <w:r w:rsidRPr="008B416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BD.select</w:t>
      </w:r>
      <w:proofErr w:type="gramEnd"/>
      <w:r w:rsidRPr="008B416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_single_product_price</w:t>
      </w:r>
      <w:proofErr w:type="spellEnd"/>
      <w:r w:rsidRPr="008B416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8B416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itm</w:t>
      </w:r>
      <w:proofErr w:type="spellEnd"/>
      <w:r w:rsidRPr="008B416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</w:p>
    <w:p w:rsidR="005B7FC3" w:rsidRDefault="005B7FC3" w:rsidP="005B7F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</w:pPr>
      <w:r w:rsidRPr="008B416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                  </w:t>
      </w:r>
      <w:proofErr w:type="spellStart"/>
      <w:r w:rsidRPr="005B7FC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for</w:t>
      </w:r>
      <w:proofErr w:type="spellEnd"/>
      <w:r w:rsidRPr="005B7FC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5B7FC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itm</w:t>
      </w:r>
      <w:proofErr w:type="spellEnd"/>
      <w:r w:rsidRPr="005B7FC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</w:t>
      </w:r>
      <w:proofErr w:type="spellStart"/>
      <w:r w:rsidRPr="005B7FC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in</w:t>
      </w:r>
      <w:proofErr w:type="spellEnd"/>
      <w:r w:rsidRPr="005B7FC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5B7FC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all_product_id</w:t>
      </w:r>
      <w:proofErr w:type="spellEnd"/>
      <w:r w:rsidRPr="005B7FC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]</w:t>
      </w:r>
      <w:r w:rsidRPr="005B7FC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br/>
        <w:t xml:space="preserve">    </w:t>
      </w:r>
      <w:r w:rsidRPr="005B7FC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# получаем список количества по всем позициям заказа </w:t>
      </w:r>
    </w:p>
    <w:p w:rsidR="005B7FC3" w:rsidRDefault="005B7FC3" w:rsidP="005B7F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B416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 xml:space="preserve">    </w:t>
      </w:r>
      <w:r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5B7FC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Pr="005B7FC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B7FC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виде</w:t>
      </w:r>
      <w:r w:rsidRPr="005B7FC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B7FC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обычного</w:t>
      </w:r>
      <w:r w:rsidRPr="005B7FC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B7FC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списка</w:t>
      </w:r>
      <w:r w:rsidRPr="005B7FC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5B7FC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all_quantity</w:t>
      </w:r>
      <w:proofErr w:type="spellEnd"/>
      <w:r w:rsidRPr="005B7FC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[</w:t>
      </w:r>
      <w:proofErr w:type="spellStart"/>
      <w:proofErr w:type="gramStart"/>
      <w:r w:rsidRPr="005B7FC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BD.select</w:t>
      </w:r>
      <w:proofErr w:type="gramEnd"/>
      <w:r w:rsidRPr="005B7FC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_order_quantity</w:t>
      </w:r>
      <w:proofErr w:type="spellEnd"/>
      <w:r w:rsidRPr="005B7FC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B7FC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itm</w:t>
      </w:r>
      <w:proofErr w:type="spellEnd"/>
      <w:r w:rsidRPr="005B7FC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</w:p>
    <w:p w:rsidR="005B7FC3" w:rsidRPr="005B7FC3" w:rsidRDefault="005B7FC3" w:rsidP="005B7F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                  </w:t>
      </w:r>
      <w:r w:rsidRPr="005B7FC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5B7FC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itm</w:t>
      </w:r>
      <w:proofErr w:type="spellEnd"/>
      <w:r w:rsidRPr="005B7FC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5B7FC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proofErr w:type="spellStart"/>
      <w:r w:rsidRPr="005B7FC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all_product_id</w:t>
      </w:r>
      <w:proofErr w:type="spellEnd"/>
      <w:r w:rsidRPr="005B7FC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5B7FC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5B7FC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5B7FC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Возвращает</w:t>
      </w:r>
      <w:r w:rsidRPr="005B7FC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B7FC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общую</w:t>
      </w:r>
      <w:r w:rsidRPr="005B7FC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B7FC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стоимость</w:t>
      </w:r>
      <w:r w:rsidRPr="005B7FC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5B7FC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товара</w:t>
      </w:r>
      <w:r w:rsidRPr="005B7FC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5B7FC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5B7FC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total_coast</w:t>
      </w:r>
      <w:proofErr w:type="spellEnd"/>
      <w:r w:rsidRPr="005B7FC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5B7FC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all_</w:t>
      </w:r>
      <w:proofErr w:type="gramStart"/>
      <w:r w:rsidRPr="005B7FC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quantity,all</w:t>
      </w:r>
      <w:proofErr w:type="gramEnd"/>
      <w:r w:rsidRPr="005B7FC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_price</w:t>
      </w:r>
      <w:proofErr w:type="spellEnd"/>
      <w:r w:rsidRPr="005B7FC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F6647F" w:rsidRDefault="00AF1AEE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59D56B19" wp14:editId="6B7A8B2D">
                <wp:simplePos x="0" y="0"/>
                <wp:positionH relativeFrom="margin">
                  <wp:align>center</wp:align>
                </wp:positionH>
                <wp:positionV relativeFrom="paragraph">
                  <wp:posOffset>-452831</wp:posOffset>
                </wp:positionV>
                <wp:extent cx="6660000" cy="9756000"/>
                <wp:effectExtent l="0" t="0" r="26670" b="17145"/>
                <wp:wrapNone/>
                <wp:docPr id="1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EAD353" id="Прямоугольник 12" o:spid="_x0000_s1026" style="position:absolute;margin-left:0;margin-top:-35.65pt;width:524.4pt;height:768.2pt;z-index:2519070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="00EB2A04">
        <w:rPr>
          <w:rFonts w:ascii="Times New Roman" w:hAnsi="Times New Roman" w:cs="Times New Roman"/>
          <w:sz w:val="28"/>
          <w:szCs w:val="28"/>
        </w:rPr>
        <w:t>Привычным образом получаем список идентификаторов всех товаров заказа</w:t>
      </w:r>
      <w:r w:rsidR="00EB2A04" w:rsidRPr="00EB2A04">
        <w:rPr>
          <w:rFonts w:ascii="Times New Roman" w:hAnsi="Times New Roman" w:cs="Times New Roman"/>
          <w:sz w:val="28"/>
          <w:szCs w:val="28"/>
        </w:rPr>
        <w:t>:</w:t>
      </w:r>
    </w:p>
    <w:p w:rsidR="00EB2A04" w:rsidRPr="00EB2A04" w:rsidRDefault="00EB2A04" w:rsidP="00CF522A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5526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all</w:t>
      </w:r>
      <w:r w:rsidRPr="00EB2A04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_</w:t>
      </w:r>
      <w:r w:rsidRPr="00B5526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product</w:t>
      </w:r>
      <w:r w:rsidRPr="00EB2A04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_</w:t>
      </w:r>
      <w:r w:rsidRPr="00B5526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id</w:t>
      </w:r>
      <w:proofErr w:type="spellEnd"/>
      <w:r w:rsidRPr="00EB2A04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5526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BD</w:t>
      </w:r>
      <w:r w:rsidRPr="00EB2A04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</w:t>
      </w:r>
      <w:r w:rsidRPr="00B5526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select</w:t>
      </w:r>
      <w:proofErr w:type="gramEnd"/>
      <w:r w:rsidRPr="00EB2A04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_</w:t>
      </w:r>
      <w:r w:rsidRPr="00B5526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all</w:t>
      </w:r>
      <w:r w:rsidRPr="00EB2A04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_</w:t>
      </w:r>
      <w:r w:rsidRPr="00B5526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product</w:t>
      </w:r>
      <w:r w:rsidRPr="00EB2A04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_</w:t>
      </w:r>
      <w:r w:rsidRPr="00B5526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id</w:t>
      </w:r>
      <w:proofErr w:type="spellEnd"/>
      <w:r w:rsidRPr="00EB2A04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()</w:t>
      </w:r>
    </w:p>
    <w:p w:rsidR="00F6647F" w:rsidRPr="00EB2A04" w:rsidRDefault="00EB2A04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для каждого товара мы получаем цену и вносим ее в массив цен</w:t>
      </w:r>
      <w:r w:rsidRPr="00EB2A04">
        <w:rPr>
          <w:rFonts w:ascii="Times New Roman" w:hAnsi="Times New Roman" w:cs="Times New Roman"/>
          <w:sz w:val="28"/>
          <w:szCs w:val="28"/>
        </w:rPr>
        <w:t>:</w:t>
      </w:r>
    </w:p>
    <w:p w:rsidR="00EB2A04" w:rsidRDefault="00EB2A04" w:rsidP="00EB2A04">
      <w:pPr>
        <w:spacing w:line="36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proofErr w:type="spellStart"/>
      <w:r w:rsidRPr="00B5526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all</w:t>
      </w:r>
      <w:r w:rsidRPr="00EB2A04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_</w:t>
      </w:r>
      <w:r w:rsidRPr="00B5526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price</w:t>
      </w:r>
      <w:proofErr w:type="spellEnd"/>
      <w:r w:rsidRPr="00EB2A04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[</w:t>
      </w:r>
      <w:proofErr w:type="spellStart"/>
      <w:proofErr w:type="gramStart"/>
      <w:r w:rsidRPr="00B5526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BD</w:t>
      </w:r>
      <w:r w:rsidRPr="00EB2A04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</w:t>
      </w:r>
      <w:r w:rsidRPr="00B5526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select</w:t>
      </w:r>
      <w:proofErr w:type="gramEnd"/>
      <w:r w:rsidRPr="00EB2A04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_</w:t>
      </w:r>
      <w:r w:rsidRPr="00B5526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single</w:t>
      </w:r>
      <w:r w:rsidRPr="00EB2A04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_</w:t>
      </w:r>
      <w:r w:rsidRPr="00B5526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product</w:t>
      </w:r>
      <w:r w:rsidRPr="00EB2A04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_</w:t>
      </w:r>
      <w:r w:rsidRPr="00B5526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price</w:t>
      </w:r>
      <w:proofErr w:type="spellEnd"/>
      <w:r w:rsidRPr="00EB2A04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5526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itm</w:t>
      </w:r>
      <w:proofErr w:type="spellEnd"/>
      <w:r w:rsidRPr="00EB2A04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 </w:t>
      </w:r>
      <w:r w:rsidRPr="00B5526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for</w:t>
      </w:r>
      <w:r w:rsidRPr="00EB2A0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B5526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itm</w:t>
      </w:r>
      <w:proofErr w:type="spellEnd"/>
      <w:r w:rsidRPr="00EB2A04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B5526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in</w:t>
      </w:r>
      <w:r w:rsidRPr="00EB2A04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B5526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all</w:t>
      </w:r>
      <w:r w:rsidRPr="00EB2A04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_</w:t>
      </w:r>
      <w:r w:rsidRPr="00B5526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product</w:t>
      </w:r>
      <w:r w:rsidRPr="00EB2A04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_</w:t>
      </w:r>
      <w:r w:rsidRPr="00B5526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id</w:t>
      </w:r>
      <w:proofErr w:type="spellEnd"/>
      <w:r w:rsidRPr="00EB2A04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</w:t>
      </w:r>
    </w:p>
    <w:p w:rsidR="00FB51F3" w:rsidRDefault="002536A3" w:rsidP="00EB2A04">
      <w:pPr>
        <w:spacing w:line="36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Аналогичным образом получаем список с количеством каждого товара в заказе</w:t>
      </w:r>
      <w:r w:rsidRPr="002536A3">
        <w:rPr>
          <w:rFonts w:ascii="Times New Roman" w:hAnsi="Times New Roman" w:cs="Times New Roman"/>
          <w:sz w:val="28"/>
          <w:szCs w:val="28"/>
        </w:rPr>
        <w:t>:</w:t>
      </w:r>
    </w:p>
    <w:p w:rsidR="002536A3" w:rsidRPr="00FB51F3" w:rsidRDefault="002536A3" w:rsidP="00EB2A04">
      <w:pPr>
        <w:spacing w:line="36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B5526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all</w:t>
      </w:r>
      <w:r w:rsidRPr="002536A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_</w:t>
      </w:r>
      <w:r w:rsidRPr="00B5526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quantity</w:t>
      </w:r>
      <w:proofErr w:type="spellEnd"/>
      <w:r w:rsidRPr="002536A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= [</w:t>
      </w:r>
      <w:proofErr w:type="spellStart"/>
      <w:proofErr w:type="gramStart"/>
      <w:r w:rsidRPr="00B5526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BD</w:t>
      </w:r>
      <w:r w:rsidRPr="002536A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</w:t>
      </w:r>
      <w:r w:rsidRPr="00B5526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select</w:t>
      </w:r>
      <w:proofErr w:type="gramEnd"/>
      <w:r w:rsidRPr="002536A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_</w:t>
      </w:r>
      <w:r w:rsidRPr="00B5526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order</w:t>
      </w:r>
      <w:r w:rsidRPr="002536A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_</w:t>
      </w:r>
      <w:r w:rsidRPr="00B5526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quantity</w:t>
      </w:r>
      <w:proofErr w:type="spellEnd"/>
      <w:r w:rsidRPr="002536A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B5526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itm</w:t>
      </w:r>
      <w:proofErr w:type="spellEnd"/>
      <w:r w:rsidRPr="002536A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) </w:t>
      </w:r>
      <w:r w:rsidRPr="00B5526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for</w:t>
      </w:r>
      <w:r w:rsidRPr="002536A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B5526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itm</w:t>
      </w:r>
      <w:proofErr w:type="spellEnd"/>
      <w:r w:rsidRPr="002536A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 xml:space="preserve"> </w:t>
      </w:r>
      <w:r w:rsidRPr="00B55260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>in</w:t>
      </w:r>
      <w:r w:rsidRPr="002536A3">
        <w:rPr>
          <w:rFonts w:ascii="Consolas" w:eastAsia="Times New Roman" w:hAnsi="Consolas" w:cs="Courier New"/>
          <w:b/>
          <w:bCs/>
          <w:color w:val="000080"/>
          <w:sz w:val="20"/>
          <w:szCs w:val="20"/>
          <w:lang w:val="en-US" w:eastAsia="ru-RU"/>
        </w:rPr>
        <w:t xml:space="preserve"> </w:t>
      </w:r>
      <w:proofErr w:type="spellStart"/>
      <w:r w:rsidRPr="00B5526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all</w:t>
      </w:r>
      <w:r w:rsidRPr="002536A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_</w:t>
      </w:r>
      <w:r w:rsidRPr="00B5526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product</w:t>
      </w:r>
      <w:r w:rsidRPr="002536A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_</w:t>
      </w:r>
      <w:r w:rsidRPr="00B5526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id</w:t>
      </w:r>
      <w:proofErr w:type="spellEnd"/>
      <w:r w:rsidRPr="002536A3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]</w:t>
      </w:r>
    </w:p>
    <w:p w:rsidR="00650379" w:rsidRPr="005C65E8" w:rsidRDefault="00650379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нам нужно посчитать общую стоимость заказа. Это обеспечит функция </w:t>
      </w:r>
      <w:r w:rsidRPr="00B5526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total</w:t>
      </w:r>
      <w:r w:rsidRPr="00EB2A04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_</w:t>
      </w:r>
      <w:proofErr w:type="gramStart"/>
      <w:r w:rsidRPr="00B55260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coast</w:t>
      </w:r>
      <w:r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gramEnd"/>
      <w:r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 xml:space="preserve">Создадим ее в том же модуле </w:t>
      </w:r>
      <w:r w:rsidRPr="00086D25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utility</w:t>
      </w:r>
      <w:r w:rsidR="00086D25" w:rsidRPr="00D53F53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proofErr w:type="spellStart"/>
      <w:r w:rsidR="00086D25" w:rsidRPr="00086D25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proofErr w:type="spellEnd"/>
      <w:r w:rsidRPr="005C65E8">
        <w:rPr>
          <w:rFonts w:ascii="Times New Roman" w:hAnsi="Times New Roman" w:cs="Times New Roman"/>
          <w:sz w:val="28"/>
          <w:szCs w:val="28"/>
        </w:rPr>
        <w:t>.</w:t>
      </w:r>
    </w:p>
    <w:p w:rsidR="00714E5A" w:rsidRPr="005C65E8" w:rsidRDefault="00714E5A" w:rsidP="00714E5A">
      <w:pPr>
        <w:spacing w:line="360" w:lineRule="auto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5C65E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 xml:space="preserve"> 3 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</w:t>
      </w:r>
      <w:r w:rsidRPr="005C65E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_</w:t>
      </w:r>
      <w:r w:rsidR="008B120A" w:rsidRPr="005C65E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7</w:t>
      </w:r>
      <w:r w:rsidRPr="005C65E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settings</w:t>
      </w:r>
      <w:r w:rsidRPr="005C65E8">
        <w:rPr>
          <w:rFonts w:ascii="Times New Roman" w:hAnsi="Times New Roman" w:cs="Times New Roman"/>
          <w:b/>
          <w:sz w:val="28"/>
          <w:szCs w:val="28"/>
          <w:u w:val="single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utility</w:t>
      </w:r>
      <w:r w:rsidRPr="005C65E8">
        <w:rPr>
          <w:rFonts w:ascii="Times New Roman" w:hAnsi="Times New Roman" w:cs="Times New Roman"/>
          <w:b/>
          <w:sz w:val="28"/>
          <w:szCs w:val="28"/>
          <w:u w:val="single"/>
        </w:rPr>
        <w:t>.</w:t>
      </w:r>
      <w:proofErr w:type="spellStart"/>
      <w:r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  <w:proofErr w:type="spellEnd"/>
    </w:p>
    <w:p w:rsidR="00621AD6" w:rsidRPr="00621AD6" w:rsidRDefault="00621AD6" w:rsidP="00621A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Считает</w:t>
      </w:r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общую</w:t>
      </w:r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сумму</w:t>
      </w:r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заказа</w:t>
      </w:r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возвращает</w:t>
      </w:r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результат</w:t>
      </w:r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621AD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proofErr w:type="spellStart"/>
      <w:r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total_coast</w:t>
      </w:r>
      <w:proofErr w:type="spellEnd"/>
      <w:r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list_quantity</w:t>
      </w:r>
      <w:proofErr w:type="spellEnd"/>
      <w:r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list_price</w:t>
      </w:r>
      <w:proofErr w:type="spellEnd"/>
      <w:r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order_total_cost</w:t>
      </w:r>
      <w:proofErr w:type="spellEnd"/>
      <w:r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621AD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621AD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621AD6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</w:t>
      </w:r>
      <w:r w:rsidRPr="00621AD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</w:t>
      </w:r>
      <w:proofErr w:type="spellEnd"/>
      <w:r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, </w:t>
      </w:r>
      <w:proofErr w:type="spellStart"/>
      <w:r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itm</w:t>
      </w:r>
      <w:proofErr w:type="spellEnd"/>
      <w:r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621AD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r w:rsidRPr="00621AD6">
        <w:rPr>
          <w:rFonts w:ascii="Courier New" w:eastAsia="Times New Roman" w:hAnsi="Courier New" w:cs="Courier New"/>
          <w:color w:val="000080"/>
          <w:sz w:val="20"/>
          <w:szCs w:val="20"/>
          <w:lang w:val="en-US" w:eastAsia="ru-RU"/>
        </w:rPr>
        <w:t>enumerate</w:t>
      </w:r>
      <w:r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list_price</w:t>
      </w:r>
      <w:proofErr w:type="spellEnd"/>
      <w:r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order_total_cost</w:t>
      </w:r>
      <w:proofErr w:type="spellEnd"/>
      <w:r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+= </w:t>
      </w:r>
      <w:proofErr w:type="spellStart"/>
      <w:r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list_quantity</w:t>
      </w:r>
      <w:proofErr w:type="spellEnd"/>
      <w:r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</w:t>
      </w:r>
      <w:proofErr w:type="spellEnd"/>
      <w:r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]*</w:t>
      </w:r>
      <w:proofErr w:type="spellStart"/>
      <w:r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list_price</w:t>
      </w:r>
      <w:proofErr w:type="spellEnd"/>
      <w:r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[</w:t>
      </w:r>
      <w:proofErr w:type="spellStart"/>
      <w:r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</w:t>
      </w:r>
      <w:proofErr w:type="spellEnd"/>
      <w:r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621AD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order_total_cost</w:t>
      </w:r>
      <w:proofErr w:type="spellEnd"/>
    </w:p>
    <w:p w:rsidR="00650379" w:rsidRPr="00650379" w:rsidRDefault="00650379" w:rsidP="00CF522A">
      <w:pPr>
        <w:spacing w:line="36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:rsidR="00F6647F" w:rsidRDefault="00F7435F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Логика ее работы элементарна. Функция возвращает общую стоимость заказа.</w:t>
      </w:r>
    </w:p>
    <w:p w:rsidR="00F7435F" w:rsidRDefault="00113A3F" w:rsidP="00CF522A">
      <w:pPr>
        <w:spacing w:line="360" w:lineRule="auto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</w:rPr>
        <w:t>Теперь</w:t>
      </w:r>
      <w:r w:rsidRPr="005C65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</w:t>
      </w:r>
      <w:r w:rsidRPr="005C65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5C65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6647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get_total_</w:t>
      </w:r>
      <w:proofErr w:type="gramStart"/>
      <w:r w:rsidRPr="00F6647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quantity</w:t>
      </w:r>
      <w:proofErr w:type="spellEnd"/>
      <w:r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gramEnd"/>
      <w:r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):</w:t>
      </w:r>
    </w:p>
    <w:p w:rsidR="00113A3F" w:rsidRPr="008B120A" w:rsidRDefault="008B120A" w:rsidP="00CF522A">
      <w:pPr>
        <w:spacing w:line="360" w:lineRule="auto"/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714E5A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 w:rsidR="00CE308D" w:rsidRPr="00D53F53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4</w:t>
      </w:r>
      <w:r w:rsidRPr="00714E5A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</w:t>
      </w:r>
      <w:r w:rsidRPr="00714E5A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_6/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settings</w:t>
      </w:r>
      <w:r w:rsidRPr="00714E5A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utility</w:t>
      </w:r>
      <w:r w:rsidRPr="00714E5A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</w:t>
      </w:r>
      <w:r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</w:p>
    <w:p w:rsidR="00933C75" w:rsidRDefault="00621AD6" w:rsidP="00621A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</w:pPr>
      <w:r w:rsidRPr="00621AD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proofErr w:type="spellStart"/>
      <w:r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get_total_</w:t>
      </w:r>
      <w:proofErr w:type="gramStart"/>
      <w:r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quantity</w:t>
      </w:r>
      <w:proofErr w:type="spellEnd"/>
      <w:r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BD):</w:t>
      </w:r>
      <w:r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Возвращает</w:t>
      </w:r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общее</w:t>
      </w:r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количество</w:t>
      </w:r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заказанной</w:t>
      </w:r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единицы</w:t>
      </w:r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товара</w:t>
      </w:r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"""</w:t>
      </w:r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# </w:t>
      </w:r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получаем</w:t>
      </w:r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список</w:t>
      </w:r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все</w:t>
      </w:r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product_id</w:t>
      </w:r>
      <w:proofErr w:type="spellEnd"/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заказа</w:t>
      </w:r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all_product_id</w:t>
      </w:r>
      <w:proofErr w:type="spellEnd"/>
      <w:r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BD.select_all_product_id</w:t>
      </w:r>
      <w:proofErr w:type="spellEnd"/>
      <w:r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получаем</w:t>
      </w:r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список</w:t>
      </w:r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количества</w:t>
      </w:r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</w:t>
      </w:r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всем</w:t>
      </w:r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позициям</w:t>
      </w:r>
      <w:r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</w:p>
    <w:p w:rsidR="00933C75" w:rsidRDefault="00933C75" w:rsidP="00621A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933C7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   </w:t>
      </w:r>
      <w:r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="00621AD6"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заказа</w:t>
      </w:r>
      <w:r w:rsidR="00621AD6"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="00621AD6"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</w:t>
      </w:r>
      <w:r w:rsidR="00621AD6"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="00621AD6"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виде</w:t>
      </w:r>
      <w:r w:rsidR="00621AD6"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="00621AD6"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обычного</w:t>
      </w:r>
      <w:r w:rsidR="00621AD6"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="00621AD6"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списка</w:t>
      </w:r>
      <w:r w:rsidR="00621AD6"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="00621AD6"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all_quantity</w:t>
      </w:r>
      <w:proofErr w:type="spellEnd"/>
      <w:r w:rsidR="00621AD6"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[</w:t>
      </w:r>
      <w:proofErr w:type="spellStart"/>
      <w:proofErr w:type="gramStart"/>
      <w:r w:rsidR="00621AD6"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BD.select</w:t>
      </w:r>
      <w:proofErr w:type="gramEnd"/>
      <w:r w:rsidR="00621AD6"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_order_quantity</w:t>
      </w:r>
      <w:proofErr w:type="spellEnd"/>
      <w:r w:rsidR="00621AD6"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="00621AD6"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itm</w:t>
      </w:r>
      <w:proofErr w:type="spellEnd"/>
      <w:r w:rsidR="00621AD6"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) </w:t>
      </w:r>
    </w:p>
    <w:p w:rsidR="00621AD6" w:rsidRPr="00621AD6" w:rsidRDefault="00A22012" w:rsidP="00621A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0B4E3ACB" wp14:editId="53322382">
                <wp:simplePos x="0" y="0"/>
                <wp:positionH relativeFrom="margin">
                  <wp:posOffset>-497434</wp:posOffset>
                </wp:positionH>
                <wp:positionV relativeFrom="paragraph">
                  <wp:posOffset>-511505</wp:posOffset>
                </wp:positionV>
                <wp:extent cx="6660000" cy="9756000"/>
                <wp:effectExtent l="0" t="0" r="26670" b="17145"/>
                <wp:wrapNone/>
                <wp:docPr id="8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2E90EE" id="Прямоугольник 12" o:spid="_x0000_s1026" style="position:absolute;margin-left:-39.15pt;margin-top:-40.3pt;width:524.4pt;height:768.2pt;z-index:251921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" filled="f" strokecolor="#2f5496 [2404]" strokeweight="1pt">
                <w10:wrap anchorx="margin"/>
              </v:rect>
            </w:pict>
          </mc:Fallback>
        </mc:AlternateContent>
      </w:r>
      <w:r w:rsidR="00933C75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                                         </w:t>
      </w:r>
      <w:r w:rsidR="00621AD6" w:rsidRPr="00621AD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="00621AD6"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itm</w:t>
      </w:r>
      <w:proofErr w:type="spellEnd"/>
      <w:r w:rsidR="00621AD6"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="00621AD6" w:rsidRPr="00621AD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proofErr w:type="spellStart"/>
      <w:r w:rsidR="00621AD6"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all_product_id</w:t>
      </w:r>
      <w:proofErr w:type="spellEnd"/>
      <w:r w:rsidR="00621AD6"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]</w:t>
      </w:r>
      <w:r w:rsidR="00621AD6"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="00621AD6"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="00621AD6"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Возвращает</w:t>
      </w:r>
      <w:r w:rsidR="00621AD6"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="00621AD6"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количество</w:t>
      </w:r>
      <w:r w:rsidR="00621AD6"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="00743D8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товарных</w:t>
      </w:r>
      <w:r w:rsidR="00743D8E" w:rsidRPr="00743D8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="00743D8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позиций</w:t>
      </w:r>
      <w:bookmarkStart w:id="1" w:name="_GoBack"/>
      <w:bookmarkEnd w:id="1"/>
      <w:r w:rsidR="00621AD6" w:rsidRPr="00621AD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="00621AD6" w:rsidRPr="00621AD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="00621AD6"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total_quantity</w:t>
      </w:r>
      <w:proofErr w:type="spellEnd"/>
      <w:r w:rsidR="00621AD6"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="00621AD6"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all_quantity</w:t>
      </w:r>
      <w:proofErr w:type="spellEnd"/>
      <w:r w:rsidR="00621AD6" w:rsidRPr="00621AD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</w:t>
      </w:r>
    </w:p>
    <w:p w:rsidR="00F6647F" w:rsidRPr="004E005D" w:rsidRDefault="0028387D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Первые два выражения мы уже разобрали. Список с количествами товаров передаем в функцию </w:t>
      </w:r>
      <w:r w:rsidRPr="008B1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total</w:t>
      </w:r>
      <w:r w:rsidRPr="008B120A"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_</w:t>
      </w:r>
      <w:proofErr w:type="gramStart"/>
      <w:r w:rsidRPr="008B120A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quantity</w:t>
      </w:r>
      <w:r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(</w:t>
      </w:r>
      <w:proofErr w:type="gramEnd"/>
      <w:r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  <w:t>).</w:t>
      </w:r>
    </w:p>
    <w:p w:rsidR="00B0405D" w:rsidRPr="008B120A" w:rsidRDefault="00B0405D" w:rsidP="00B0405D">
      <w:pPr>
        <w:spacing w:line="360" w:lineRule="auto"/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714E5A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 w:rsidR="00CE308D" w:rsidRPr="00D53F53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5</w:t>
      </w:r>
      <w:r w:rsidRPr="00714E5A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</w:t>
      </w:r>
      <w:r w:rsidRPr="00714E5A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_6/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settings</w:t>
      </w:r>
      <w:r w:rsidRPr="00714E5A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utility</w:t>
      </w:r>
      <w:r w:rsidRPr="00714E5A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</w:t>
      </w:r>
      <w:r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</w:p>
    <w:p w:rsidR="004077D3" w:rsidRDefault="00A22012" w:rsidP="00A220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A220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# </w:t>
      </w:r>
      <w:r w:rsidRPr="00A220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Считает</w:t>
      </w:r>
      <w:r w:rsidRPr="00A220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proofErr w:type="spellStart"/>
      <w:r w:rsidRPr="00A220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общее</w:t>
      </w:r>
      <w:proofErr w:type="spellEnd"/>
      <w:r w:rsidRPr="00A220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A220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количество</w:t>
      </w:r>
      <w:r w:rsidRPr="00A220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A220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заказанной</w:t>
      </w:r>
      <w:r w:rsidRPr="00A220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A220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единицы</w:t>
      </w:r>
      <w:r w:rsidRPr="00A220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A220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товара</w:t>
      </w:r>
      <w:r w:rsidRPr="00A220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A220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и</w:t>
      </w:r>
      <w:r w:rsidRPr="00A220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A220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возвращает</w:t>
      </w:r>
      <w:r w:rsidRPr="00A220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A220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результат</w:t>
      </w:r>
      <w:r w:rsidRPr="00A2201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</w:r>
      <w:r w:rsidRPr="00A220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proofErr w:type="spellStart"/>
      <w:r w:rsidRPr="00A220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total_quantity</w:t>
      </w:r>
      <w:proofErr w:type="spellEnd"/>
      <w:r w:rsidRPr="00A220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proofErr w:type="spellStart"/>
      <w:r w:rsidRPr="00A220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list_quantity</w:t>
      </w:r>
      <w:proofErr w:type="spellEnd"/>
      <w:r w:rsidRPr="00A220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A220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220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A220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order_total_quantity</w:t>
      </w:r>
      <w:proofErr w:type="spellEnd"/>
      <w:r w:rsidRPr="00A220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r w:rsidRPr="00A2201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t>0</w:t>
      </w:r>
      <w:r w:rsidRPr="00A2201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</w:r>
      <w:r w:rsidRPr="00A22012">
        <w:rPr>
          <w:rFonts w:ascii="Courier New" w:eastAsia="Times New Roman" w:hAnsi="Courier New" w:cs="Courier New"/>
          <w:color w:val="0000FF"/>
          <w:sz w:val="20"/>
          <w:szCs w:val="20"/>
          <w:lang w:val="en-US" w:eastAsia="ru-RU"/>
        </w:rPr>
        <w:br/>
        <w:t xml:space="preserve">    </w:t>
      </w:r>
      <w:r w:rsidRPr="00A220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A220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itm</w:t>
      </w:r>
      <w:proofErr w:type="spellEnd"/>
      <w:r w:rsidRPr="00A220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220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proofErr w:type="spellStart"/>
      <w:r w:rsidRPr="00A220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list_quantity</w:t>
      </w:r>
      <w:proofErr w:type="spellEnd"/>
      <w:r w:rsidRPr="00A220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A220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spellStart"/>
      <w:r w:rsidRPr="00A220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order_total_quantity</w:t>
      </w:r>
      <w:proofErr w:type="spellEnd"/>
      <w:r w:rsidRPr="00A220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+= </w:t>
      </w:r>
      <w:proofErr w:type="spellStart"/>
      <w:r w:rsidRPr="00A220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itm</w:t>
      </w:r>
      <w:proofErr w:type="spellEnd"/>
      <w:r w:rsidRPr="00A220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220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A2201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A22012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order_total_quantity</w:t>
      </w:r>
      <w:proofErr w:type="spellEnd"/>
    </w:p>
    <w:p w:rsidR="00A22012" w:rsidRPr="00A22012" w:rsidRDefault="00A22012" w:rsidP="00A2201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</w:p>
    <w:p w:rsidR="00BB5F6A" w:rsidRDefault="004077D3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также очень простая и возвращает количество </w:t>
      </w:r>
      <w:r w:rsidR="008B4163">
        <w:rPr>
          <w:rFonts w:ascii="Times New Roman" w:hAnsi="Times New Roman" w:cs="Times New Roman"/>
          <w:sz w:val="28"/>
          <w:szCs w:val="28"/>
        </w:rPr>
        <w:t>товарны</w:t>
      </w:r>
      <w:r w:rsidR="00964DC7">
        <w:rPr>
          <w:rFonts w:ascii="Times New Roman" w:hAnsi="Times New Roman" w:cs="Times New Roman"/>
          <w:sz w:val="28"/>
          <w:szCs w:val="28"/>
        </w:rPr>
        <w:t>х</w:t>
      </w:r>
      <w:r w:rsidR="008B4163">
        <w:rPr>
          <w:rFonts w:ascii="Times New Roman" w:hAnsi="Times New Roman" w:cs="Times New Roman"/>
          <w:sz w:val="28"/>
          <w:szCs w:val="28"/>
        </w:rPr>
        <w:t xml:space="preserve"> позиций</w:t>
      </w:r>
      <w:r>
        <w:rPr>
          <w:rFonts w:ascii="Times New Roman" w:hAnsi="Times New Roman" w:cs="Times New Roman"/>
          <w:sz w:val="28"/>
          <w:szCs w:val="28"/>
        </w:rPr>
        <w:t xml:space="preserve"> в заказе.</w:t>
      </w:r>
    </w:p>
    <w:p w:rsidR="0056591C" w:rsidRDefault="0056591C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 и конечно после оформления заказа необходимо удалить его из базы данных. Поэтом</w:t>
      </w:r>
      <w:r w:rsidR="000C55B3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884ECA">
        <w:rPr>
          <w:rFonts w:ascii="Times New Roman" w:hAnsi="Times New Roman" w:cs="Times New Roman"/>
          <w:sz w:val="28"/>
          <w:szCs w:val="28"/>
        </w:rPr>
        <w:t>модуле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C55B3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handler</w:t>
      </w:r>
      <w:r w:rsidRPr="000C55B3">
        <w:rPr>
          <w:rFonts w:ascii="Times New Roman" w:hAnsi="Times New Roman" w:cs="Times New Roman"/>
          <w:b/>
          <w:color w:val="0070C0"/>
          <w:sz w:val="28"/>
          <w:szCs w:val="28"/>
        </w:rPr>
        <w:t>_</w:t>
      </w:r>
      <w:r w:rsidRPr="000C55B3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all</w:t>
      </w:r>
      <w:r w:rsidRPr="000C55B3">
        <w:rPr>
          <w:rFonts w:ascii="Times New Roman" w:hAnsi="Times New Roman" w:cs="Times New Roman"/>
          <w:b/>
          <w:color w:val="0070C0"/>
          <w:sz w:val="28"/>
          <w:szCs w:val="28"/>
        </w:rPr>
        <w:t>_</w:t>
      </w:r>
      <w:r w:rsidRPr="000C55B3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text</w:t>
      </w:r>
      <w:r w:rsidRPr="000C55B3">
        <w:rPr>
          <w:rFonts w:ascii="Times New Roman" w:hAnsi="Times New Roman" w:cs="Times New Roman"/>
          <w:b/>
          <w:color w:val="0070C0"/>
          <w:sz w:val="28"/>
          <w:szCs w:val="28"/>
        </w:rPr>
        <w:t>.</w:t>
      </w:r>
      <w:proofErr w:type="spellStart"/>
      <w:r w:rsidRPr="000C55B3">
        <w:rPr>
          <w:rFonts w:ascii="Times New Roman" w:hAnsi="Times New Roman" w:cs="Times New Roman"/>
          <w:b/>
          <w:color w:val="0070C0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мы видим еще команду</w:t>
      </w:r>
      <w:r w:rsidRPr="0056591C">
        <w:rPr>
          <w:rFonts w:ascii="Times New Roman" w:hAnsi="Times New Roman" w:cs="Times New Roman"/>
          <w:sz w:val="28"/>
          <w:szCs w:val="28"/>
        </w:rPr>
        <w:t>:</w:t>
      </w:r>
    </w:p>
    <w:p w:rsidR="0056591C" w:rsidRDefault="0056591C" w:rsidP="0056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proofErr w:type="spellStart"/>
      <w:r w:rsidRPr="00F6647F">
        <w:rPr>
          <w:rFonts w:ascii="Consolas" w:eastAsia="Times New Roman" w:hAnsi="Consolas" w:cs="Courier New"/>
          <w:color w:val="94558D"/>
          <w:sz w:val="20"/>
          <w:szCs w:val="20"/>
          <w:lang w:val="en-US" w:eastAsia="ru-RU"/>
        </w:rPr>
        <w:t>self</w:t>
      </w:r>
      <w:r w:rsidRPr="00F6647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.BD.delete_all_</w:t>
      </w:r>
      <w:proofErr w:type="gramStart"/>
      <w:r w:rsidRPr="00F6647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order</w:t>
      </w:r>
      <w:proofErr w:type="spellEnd"/>
      <w:r w:rsidRPr="00F6647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(</w:t>
      </w:r>
      <w:proofErr w:type="gramEnd"/>
      <w:r w:rsidRPr="00F6647F"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  <w:t>)</w:t>
      </w:r>
    </w:p>
    <w:p w:rsidR="00341593" w:rsidRDefault="00341593" w:rsidP="0056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:rsidR="00341593" w:rsidRDefault="00341593" w:rsidP="0056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Добавим эту функцию в модуль с менеджером базы данных</w:t>
      </w:r>
      <w:r w:rsidRPr="00341593">
        <w:rPr>
          <w:rFonts w:ascii="Times New Roman" w:hAnsi="Times New Roman" w:cs="Times New Roman"/>
          <w:sz w:val="28"/>
          <w:szCs w:val="28"/>
        </w:rPr>
        <w:t>:</w:t>
      </w:r>
    </w:p>
    <w:p w:rsidR="00341593" w:rsidRDefault="00341593" w:rsidP="0056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Times New Roman" w:hAnsi="Times New Roman" w:cs="Times New Roman"/>
          <w:sz w:val="28"/>
          <w:szCs w:val="28"/>
        </w:rPr>
      </w:pPr>
    </w:p>
    <w:p w:rsidR="00341593" w:rsidRPr="00341593" w:rsidRDefault="00341593" w:rsidP="00341593">
      <w:pPr>
        <w:spacing w:line="360" w:lineRule="auto"/>
        <w:rPr>
          <w:rFonts w:ascii="Times New Roman" w:hAnsi="Times New Roman" w:cs="Times New Roman"/>
          <w:b/>
          <w:sz w:val="26"/>
          <w:szCs w:val="26"/>
          <w:u w:val="single"/>
          <w:lang w:val="en-US"/>
        </w:rPr>
      </w:pP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714E5A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6</w:t>
      </w:r>
      <w:r w:rsidRPr="00714E5A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</w:t>
      </w:r>
      <w:r w:rsidRPr="00714E5A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_6/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data_base</w:t>
      </w:r>
      <w:r w:rsidRPr="00714E5A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dbalchemy</w:t>
      </w:r>
      <w:r w:rsidRPr="00714E5A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</w:t>
      </w:r>
      <w:r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</w:p>
    <w:p w:rsidR="00341593" w:rsidRPr="00341593" w:rsidRDefault="00341593" w:rsidP="00341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3415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proofErr w:type="spellStart"/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delete_all_order</w:t>
      </w:r>
      <w:proofErr w:type="spellEnd"/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34159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3415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3415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3415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Удаляет</w:t>
      </w:r>
      <w:r w:rsidRPr="003415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415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данные</w:t>
      </w:r>
      <w:r w:rsidRPr="003415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415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всего</w:t>
      </w:r>
      <w:r w:rsidRPr="003415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3415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заказа</w:t>
      </w:r>
      <w:r w:rsidRPr="003415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"""</w:t>
      </w:r>
      <w:r w:rsidRPr="00341593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proofErr w:type="spellStart"/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all_id_orders</w:t>
      </w:r>
      <w:proofErr w:type="spellEnd"/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= </w:t>
      </w:r>
      <w:proofErr w:type="spellStart"/>
      <w:r w:rsidRPr="0034159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.select_all_order_id</w:t>
      </w:r>
      <w:proofErr w:type="spellEnd"/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3415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itm</w:t>
      </w:r>
      <w:proofErr w:type="spellEnd"/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415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proofErr w:type="spellStart"/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all_id_orders</w:t>
      </w:r>
      <w:proofErr w:type="spellEnd"/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34159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._</w:t>
      </w:r>
      <w:proofErr w:type="spellStart"/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session.query</w:t>
      </w:r>
      <w:proofErr w:type="spellEnd"/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(Order).</w:t>
      </w:r>
      <w:proofErr w:type="spellStart"/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filter_by</w:t>
      </w:r>
      <w:proofErr w:type="spellEnd"/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34159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id</w:t>
      </w:r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itm</w:t>
      </w:r>
      <w:proofErr w:type="spellEnd"/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).delete()</w:t>
      </w:r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34159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._</w:t>
      </w:r>
      <w:proofErr w:type="spellStart"/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session.commit</w:t>
      </w:r>
      <w:proofErr w:type="spellEnd"/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34159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.close</w:t>
      </w:r>
      <w:proofErr w:type="spellEnd"/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</w:p>
    <w:p w:rsidR="00341593" w:rsidRPr="00341593" w:rsidRDefault="00341593" w:rsidP="0056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:rsidR="00341593" w:rsidRPr="00341593" w:rsidRDefault="00341593" w:rsidP="0056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:rsidR="00341593" w:rsidRPr="007161E6" w:rsidRDefault="007161E6" w:rsidP="007161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Т.к. заказ уходит на оформление, нужно удалить данные по нему из таблицы с заказами.</w:t>
      </w:r>
    </w:p>
    <w:p w:rsidR="00341593" w:rsidRPr="007161E6" w:rsidRDefault="00341593" w:rsidP="0056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341593" w:rsidRPr="008E50FD" w:rsidRDefault="008E50FD" w:rsidP="009B6B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8E50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Pr="008E50F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 w:rsidRPr="008E50FD">
        <w:rPr>
          <w:rFonts w:ascii="Times New Roman" w:hAnsi="Times New Roman" w:cs="Times New Roman"/>
          <w:sz w:val="28"/>
          <w:szCs w:val="28"/>
        </w:rPr>
        <w:t xml:space="preserve"> </w:t>
      </w:r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</w:t>
      </w:r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all</w:t>
      </w:r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order</w:t>
      </w:r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_</w:t>
      </w:r>
      <w:proofErr w:type="gramStart"/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id</w:t>
      </w:r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proofErr w:type="gramEnd"/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</w:t>
      </w:r>
      <w:r>
        <w:rPr>
          <w:rFonts w:ascii="Times New Roman" w:hAnsi="Times New Roman" w:cs="Times New Roman"/>
          <w:sz w:val="28"/>
          <w:szCs w:val="28"/>
        </w:rPr>
        <w:t>мы получаем все товары из заказа</w:t>
      </w:r>
      <w:r w:rsidRPr="008E50FD">
        <w:rPr>
          <w:rFonts w:ascii="Times New Roman" w:hAnsi="Times New Roman" w:cs="Times New Roman"/>
          <w:sz w:val="28"/>
          <w:szCs w:val="28"/>
        </w:rPr>
        <w:t>:</w:t>
      </w:r>
    </w:p>
    <w:p w:rsidR="008E50FD" w:rsidRPr="00450817" w:rsidRDefault="009B6B54" w:rsidP="009B6B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5E9AC3A1" wp14:editId="724FEF39">
                <wp:simplePos x="0" y="0"/>
                <wp:positionH relativeFrom="margin">
                  <wp:align>center</wp:align>
                </wp:positionH>
                <wp:positionV relativeFrom="paragraph">
                  <wp:posOffset>-450164</wp:posOffset>
                </wp:positionV>
                <wp:extent cx="6660000" cy="9756000"/>
                <wp:effectExtent l="0" t="0" r="26670" b="17145"/>
                <wp:wrapNone/>
                <wp:docPr id="14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182CB1" id="Прямоугольник 12" o:spid="_x0000_s1026" style="position:absolute;margin-left:0;margin-top:-35.45pt;width:524.4pt;height:768.2pt;z-index:251915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 w:rsidR="008E50FD"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="008E50FD" w:rsidRPr="00714E5A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 w:rsidR="008E50FD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7</w:t>
      </w:r>
      <w:r w:rsidR="008E50FD" w:rsidRPr="00714E5A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 w:rsidR="008E50FD" w:rsidRPr="00AC3B7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</w:t>
      </w:r>
      <w:r w:rsidR="008E50FD" w:rsidRPr="00714E5A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_6/</w:t>
      </w:r>
      <w:r w:rsidR="008E50FD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data_base</w:t>
      </w:r>
      <w:r w:rsidR="008E50FD" w:rsidRPr="00714E5A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 w:rsidR="008E50FD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dbalchemy</w:t>
      </w:r>
      <w:r w:rsidR="008E50FD" w:rsidRPr="00714E5A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</w:t>
      </w:r>
      <w:r w:rsidR="008E50FD" w:rsidRPr="00AC3B7E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</w:p>
    <w:p w:rsidR="008E50FD" w:rsidRPr="008E50FD" w:rsidRDefault="008E50FD" w:rsidP="008E50F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8E50F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def </w:t>
      </w:r>
      <w:proofErr w:type="spellStart"/>
      <w:r w:rsidRPr="008E50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select_all_order_id</w:t>
      </w:r>
      <w:proofErr w:type="spellEnd"/>
      <w:r w:rsidRPr="008E50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8E50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E50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):</w:t>
      </w:r>
      <w:r w:rsidRPr="008E50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E50F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>"""</w:t>
      </w:r>
      <w:r w:rsidRPr="008E50F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8E50F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Возвращает</w:t>
      </w:r>
      <w:r w:rsidRPr="008E50F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</w:t>
      </w:r>
      <w:r w:rsidRPr="008E50F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все</w:t>
      </w:r>
      <w:r w:rsidRPr="008E50F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t xml:space="preserve"> id </w:t>
      </w:r>
      <w:r w:rsidRPr="008E50F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ru-RU"/>
        </w:rPr>
        <w:t>заказа</w:t>
      </w:r>
      <w:r w:rsidRPr="008E50F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"""</w:t>
      </w:r>
      <w:r w:rsidRPr="008E50FD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ru-RU"/>
        </w:rPr>
        <w:br/>
        <w:t xml:space="preserve">    </w:t>
      </w:r>
      <w:r w:rsidRPr="008E50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result = </w:t>
      </w:r>
      <w:proofErr w:type="gramStart"/>
      <w:r w:rsidRPr="008E50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E50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._</w:t>
      </w:r>
      <w:proofErr w:type="spellStart"/>
      <w:proofErr w:type="gramEnd"/>
      <w:r w:rsidRPr="008E50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session.query</w:t>
      </w:r>
      <w:proofErr w:type="spellEnd"/>
      <w:r w:rsidRPr="008E50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(Order.id).all()</w:t>
      </w:r>
      <w:r w:rsidRPr="008E50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proofErr w:type="spellStart"/>
      <w:r w:rsidRPr="008E50FD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8E50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.close</w:t>
      </w:r>
      <w:proofErr w:type="spellEnd"/>
      <w:r w:rsidRPr="008E50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  <w:r w:rsidRPr="008E50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</w:t>
      </w:r>
      <w:r w:rsidRPr="008E50F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return </w:t>
      </w:r>
      <w:proofErr w:type="spellStart"/>
      <w:r w:rsidRPr="008E50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utility._convert</w:t>
      </w:r>
      <w:proofErr w:type="spellEnd"/>
      <w:r w:rsidRPr="008E50FD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(result)</w:t>
      </w:r>
    </w:p>
    <w:p w:rsidR="008E50FD" w:rsidRPr="008E50FD" w:rsidRDefault="008E50FD" w:rsidP="0056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:rsidR="00341593" w:rsidRPr="008E50FD" w:rsidRDefault="00341593" w:rsidP="0056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:rsidR="00341593" w:rsidRPr="008E50FD" w:rsidRDefault="008E50FD" w:rsidP="008E50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А затем в цикле обходим элементы полученного массива и выполняем удаление</w:t>
      </w:r>
      <w:r w:rsidRPr="008E50FD">
        <w:rPr>
          <w:rFonts w:ascii="Times New Roman" w:hAnsi="Times New Roman" w:cs="Times New Roman"/>
          <w:sz w:val="28"/>
          <w:szCs w:val="28"/>
        </w:rPr>
        <w:t>:</w:t>
      </w:r>
    </w:p>
    <w:p w:rsidR="008E50FD" w:rsidRPr="008E50FD" w:rsidRDefault="008E50FD" w:rsidP="0056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8E50FD" w:rsidRPr="008E50FD" w:rsidRDefault="008E50FD" w:rsidP="0056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    </w:t>
      </w:r>
      <w:r w:rsidRPr="003415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for </w:t>
      </w:r>
      <w:proofErr w:type="spellStart"/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itm</w:t>
      </w:r>
      <w:proofErr w:type="spellEnd"/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34159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ru-RU"/>
        </w:rPr>
        <w:t xml:space="preserve">in </w:t>
      </w:r>
      <w:proofErr w:type="spellStart"/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all_id_orders</w:t>
      </w:r>
      <w:proofErr w:type="spellEnd"/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:</w:t>
      </w:r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proofErr w:type="gramStart"/>
      <w:r w:rsidRPr="0034159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._</w:t>
      </w:r>
      <w:proofErr w:type="spellStart"/>
      <w:proofErr w:type="gramEnd"/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session.query</w:t>
      </w:r>
      <w:proofErr w:type="spellEnd"/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(Order).</w:t>
      </w:r>
      <w:proofErr w:type="spellStart"/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filter_by</w:t>
      </w:r>
      <w:proofErr w:type="spellEnd"/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</w:t>
      </w:r>
      <w:r w:rsidRPr="00341593">
        <w:rPr>
          <w:rFonts w:ascii="Courier New" w:eastAsia="Times New Roman" w:hAnsi="Courier New" w:cs="Courier New"/>
          <w:color w:val="660099"/>
          <w:sz w:val="20"/>
          <w:szCs w:val="20"/>
          <w:lang w:val="en-US" w:eastAsia="ru-RU"/>
        </w:rPr>
        <w:t>id</w:t>
      </w:r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</w:t>
      </w:r>
      <w:proofErr w:type="spellStart"/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itm</w:t>
      </w:r>
      <w:proofErr w:type="spellEnd"/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).delete()</w:t>
      </w:r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  <w:t xml:space="preserve">        </w:t>
      </w:r>
      <w:r w:rsidRPr="00341593">
        <w:rPr>
          <w:rFonts w:ascii="Courier New" w:eastAsia="Times New Roman" w:hAnsi="Courier New" w:cs="Courier New"/>
          <w:color w:val="94558D"/>
          <w:sz w:val="20"/>
          <w:szCs w:val="20"/>
          <w:lang w:val="en-US" w:eastAsia="ru-RU"/>
        </w:rPr>
        <w:t>self</w:t>
      </w:r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._</w:t>
      </w:r>
      <w:proofErr w:type="spellStart"/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session.commit</w:t>
      </w:r>
      <w:proofErr w:type="spellEnd"/>
      <w:r w:rsidRPr="00341593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()</w:t>
      </w:r>
    </w:p>
    <w:p w:rsidR="00341593" w:rsidRPr="008E50FD" w:rsidRDefault="00341593" w:rsidP="0056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val="en-US" w:eastAsia="ru-RU"/>
        </w:rPr>
      </w:pPr>
    </w:p>
    <w:p w:rsidR="00341593" w:rsidRPr="00F60242" w:rsidRDefault="00C11758" w:rsidP="00F602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Проверим, что у нас получилось. Откроем файл с базой данных.</w:t>
      </w:r>
      <w:r w:rsidR="00F60242" w:rsidRPr="00F60242">
        <w:rPr>
          <w:rFonts w:ascii="Times New Roman" w:hAnsi="Times New Roman" w:cs="Times New Roman"/>
          <w:sz w:val="28"/>
          <w:szCs w:val="28"/>
        </w:rPr>
        <w:t xml:space="preserve"> </w:t>
      </w:r>
      <w:r w:rsidR="00F60242">
        <w:rPr>
          <w:rFonts w:ascii="Times New Roman" w:hAnsi="Times New Roman" w:cs="Times New Roman"/>
          <w:sz w:val="28"/>
          <w:szCs w:val="28"/>
        </w:rPr>
        <w:t>Данные о заказе пока существуют.</w:t>
      </w:r>
    </w:p>
    <w:p w:rsidR="00341593" w:rsidRPr="00C11758" w:rsidRDefault="00341593" w:rsidP="0056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341593" w:rsidRPr="00C11758" w:rsidRDefault="001F54DA" w:rsidP="0056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  <w:r>
        <w:rPr>
          <w:rFonts w:ascii="Consolas" w:eastAsia="Times New Roman" w:hAnsi="Consolas" w:cs="Courier New"/>
          <w:noProof/>
          <w:color w:val="000000"/>
          <w:sz w:val="20"/>
          <w:szCs w:val="20"/>
          <w:lang w:eastAsia="ru-RU"/>
        </w:rPr>
        <w:drawing>
          <wp:inline distT="0" distB="0" distL="0" distR="0">
            <wp:extent cx="5727700" cy="1543685"/>
            <wp:effectExtent l="19050" t="19050" r="25400" b="184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43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41593" w:rsidRPr="00C11758" w:rsidRDefault="00341593" w:rsidP="0056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341593" w:rsidRPr="00C11758" w:rsidRDefault="00341593" w:rsidP="0056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341593" w:rsidRPr="00F60242" w:rsidRDefault="00F60242" w:rsidP="00F6024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Consolas" w:eastAsia="Times New Roman" w:hAnsi="Consolas" w:cs="Courier New"/>
          <w:noProof/>
          <w:color w:val="000000"/>
          <w:sz w:val="20"/>
          <w:szCs w:val="20"/>
          <w:lang w:eastAsia="ru-RU"/>
        </w:rPr>
        <w:drawing>
          <wp:anchor distT="0" distB="0" distL="114300" distR="114300" simplePos="0" relativeHeight="251916288" behindDoc="1" locked="0" layoutInCell="1" allowOverlap="1" wp14:anchorId="6770619B" wp14:editId="5D5D77CF">
            <wp:simplePos x="0" y="0"/>
            <wp:positionH relativeFrom="margin">
              <wp:align>center</wp:align>
            </wp:positionH>
            <wp:positionV relativeFrom="paragraph">
              <wp:posOffset>402590</wp:posOffset>
            </wp:positionV>
            <wp:extent cx="3321050" cy="1697355"/>
            <wp:effectExtent l="19050" t="19050" r="12700" b="17145"/>
            <wp:wrapTight wrapText="bothSides">
              <wp:wrapPolygon edited="0">
                <wp:start x="-124" y="-242"/>
                <wp:lineTo x="-124" y="21576"/>
                <wp:lineTo x="21559" y="21576"/>
                <wp:lineTo x="21559" y="-242"/>
                <wp:lineTo x="-124" y="-242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050" cy="16973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Проверим, что у нас получилось. Попробуем оформить заказ.</w:t>
      </w:r>
    </w:p>
    <w:p w:rsidR="00341593" w:rsidRPr="00C11758" w:rsidRDefault="00341593" w:rsidP="0056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341593" w:rsidRPr="00C11758" w:rsidRDefault="00341593" w:rsidP="0056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341593" w:rsidRPr="00C11758" w:rsidRDefault="00341593" w:rsidP="0056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341593" w:rsidRPr="00C11758" w:rsidRDefault="00341593" w:rsidP="0056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341593" w:rsidRPr="00C11758" w:rsidRDefault="00341593" w:rsidP="0056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341593" w:rsidRPr="00C11758" w:rsidRDefault="00341593" w:rsidP="0056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341593" w:rsidRPr="00C11758" w:rsidRDefault="00341593" w:rsidP="0056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341593" w:rsidRPr="00C11758" w:rsidRDefault="00341593" w:rsidP="0056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341593" w:rsidRPr="00C11758" w:rsidRDefault="00341593" w:rsidP="0056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56591C" w:rsidRPr="00C11758" w:rsidRDefault="0056591C" w:rsidP="0056591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20"/>
          <w:szCs w:val="20"/>
          <w:lang w:eastAsia="ru-RU"/>
        </w:rPr>
      </w:pPr>
    </w:p>
    <w:p w:rsidR="00F60242" w:rsidRDefault="00F60242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E4848" w:rsidRPr="00DE4848" w:rsidRDefault="00DE4848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работает. Заказ оформлен и в базе данных его больше нет.</w:t>
      </w:r>
    </w:p>
    <w:p w:rsidR="00944A9C" w:rsidRPr="004077D3" w:rsidRDefault="00944A9C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6647F" w:rsidRPr="004077D3" w:rsidRDefault="002E1D1D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2A20464" wp14:editId="5C8F3EB4">
                <wp:simplePos x="0" y="0"/>
                <wp:positionH relativeFrom="margin">
                  <wp:align>center</wp:align>
                </wp:positionH>
                <wp:positionV relativeFrom="paragraph">
                  <wp:posOffset>-450190</wp:posOffset>
                </wp:positionV>
                <wp:extent cx="6660000" cy="9756000"/>
                <wp:effectExtent l="0" t="0" r="26670" b="17145"/>
                <wp:wrapNone/>
                <wp:docPr id="18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BC8918" id="Прямоугольник 12" o:spid="_x0000_s1026" style="position:absolute;margin-left:0;margin-top:-35.45pt;width:524.4pt;height:768.2pt;z-index:251919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" filled="f" strokecolor="#2f5496 [2404]" strokeweight="1pt"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917312" behindDoc="0" locked="0" layoutInCell="1" allowOverlap="1" wp14:anchorId="4F2613F9" wp14:editId="02D91CD7">
            <wp:simplePos x="0" y="0"/>
            <wp:positionH relativeFrom="margin">
              <wp:align>right</wp:align>
            </wp:positionH>
            <wp:positionV relativeFrom="paragraph">
              <wp:posOffset>18897</wp:posOffset>
            </wp:positionV>
            <wp:extent cx="5727700" cy="1470660"/>
            <wp:effectExtent l="19050" t="19050" r="25400" b="1524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470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647F" w:rsidRPr="004077D3" w:rsidRDefault="00F6647F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6647F" w:rsidRPr="004077D3" w:rsidRDefault="00F6647F" w:rsidP="00CF522A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F6647F" w:rsidRPr="000C55B3" w:rsidRDefault="00F6647F" w:rsidP="00CF522A">
      <w:pPr>
        <w:spacing w:line="36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:rsidR="000C55B3" w:rsidRDefault="000C55B3" w:rsidP="005A4CAC">
      <w:pPr>
        <w:pStyle w:val="1"/>
        <w:rPr>
          <w:caps w:val="0"/>
          <w:noProof/>
        </w:rPr>
      </w:pPr>
    </w:p>
    <w:p w:rsidR="000C55B3" w:rsidRDefault="000C55B3" w:rsidP="000C55B3"/>
    <w:p w:rsidR="00341593" w:rsidRDefault="00341593" w:rsidP="000C55B3"/>
    <w:p w:rsidR="00341593" w:rsidRDefault="00341593" w:rsidP="000C55B3"/>
    <w:p w:rsidR="00341593" w:rsidRDefault="00341593" w:rsidP="000C55B3"/>
    <w:p w:rsidR="00341593" w:rsidRDefault="00341593" w:rsidP="000C55B3"/>
    <w:p w:rsidR="00341593" w:rsidRDefault="00341593" w:rsidP="000C55B3"/>
    <w:p w:rsidR="00341593" w:rsidRDefault="00341593" w:rsidP="000C55B3"/>
    <w:p w:rsidR="00341593" w:rsidRDefault="00341593" w:rsidP="000C55B3"/>
    <w:p w:rsidR="00341593" w:rsidRDefault="00341593" w:rsidP="000C55B3"/>
    <w:p w:rsidR="00341593" w:rsidRDefault="00341593" w:rsidP="000C55B3"/>
    <w:p w:rsidR="00341593" w:rsidRDefault="00341593" w:rsidP="000C55B3"/>
    <w:p w:rsidR="00341593" w:rsidRDefault="00341593" w:rsidP="000C55B3"/>
    <w:p w:rsidR="00341593" w:rsidRDefault="00341593" w:rsidP="000C55B3"/>
    <w:p w:rsidR="00341593" w:rsidRDefault="00341593" w:rsidP="000C55B3"/>
    <w:p w:rsidR="00341593" w:rsidRDefault="00341593" w:rsidP="000C55B3"/>
    <w:p w:rsidR="00341593" w:rsidRDefault="00341593" w:rsidP="000C55B3"/>
    <w:p w:rsidR="00341593" w:rsidRDefault="00341593" w:rsidP="000C55B3"/>
    <w:p w:rsidR="00341593" w:rsidRPr="000C55B3" w:rsidRDefault="00341593" w:rsidP="000C55B3"/>
    <w:bookmarkStart w:id="2" w:name="_Toc79589945"/>
    <w:p w:rsidR="005A4CAC" w:rsidRDefault="000C55B3" w:rsidP="005A4CAC">
      <w:pPr>
        <w:pStyle w:val="1"/>
        <w:rPr>
          <w:noProof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6095FD1D" wp14:editId="751C2D34">
                <wp:simplePos x="0" y="0"/>
                <wp:positionH relativeFrom="margin">
                  <wp:align>center</wp:align>
                </wp:positionH>
                <wp:positionV relativeFrom="paragraph">
                  <wp:posOffset>-450977</wp:posOffset>
                </wp:positionV>
                <wp:extent cx="6660000" cy="9756000"/>
                <wp:effectExtent l="0" t="0" r="26670" b="17145"/>
                <wp:wrapNone/>
                <wp:docPr id="11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3C5483" id="Прямоугольник 12" o:spid="_x0000_s1026" style="position:absolute;margin-left:0;margin-top:-35.5pt;width:524.4pt;height:768.2pt;z-index:251912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" filled="f" strokecolor="#2f5496 [2404]" strokeweight="1pt">
                <w10:wrap anchorx="margin"/>
              </v:rect>
            </w:pict>
          </mc:Fallback>
        </mc:AlternateContent>
      </w:r>
      <w:r w:rsidR="002957FA">
        <w:rPr>
          <w:caps w:val="0"/>
          <w:noProof/>
        </w:rPr>
        <w:t>ДАЛЬНЕЙШИЕ ПЕРСПЕКТИВЫ ПРОЕКТА</w:t>
      </w:r>
      <w:bookmarkEnd w:id="2"/>
    </w:p>
    <w:p w:rsidR="00500C7C" w:rsidRDefault="00500C7C" w:rsidP="00500C7C"/>
    <w:p w:rsidR="004743DA" w:rsidRDefault="00944E92" w:rsidP="009C2E8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 дошли до текущего шага </w:t>
      </w:r>
      <w:r w:rsidR="00B842E5">
        <w:rPr>
          <w:rFonts w:ascii="Times New Roman" w:hAnsi="Times New Roman" w:cs="Times New Roman"/>
          <w:sz w:val="28"/>
          <w:szCs w:val="28"/>
        </w:rPr>
        <w:t>работы над проектом</w:t>
      </w:r>
      <w:r>
        <w:rPr>
          <w:rFonts w:ascii="Times New Roman" w:hAnsi="Times New Roman" w:cs="Times New Roman"/>
          <w:sz w:val="28"/>
          <w:szCs w:val="28"/>
        </w:rPr>
        <w:t>, поздравляю вас. Вы проделали большую и сложную, но важную и плодотворную работу.</w:t>
      </w:r>
      <w:r w:rsidR="009C2E82">
        <w:rPr>
          <w:rFonts w:ascii="Times New Roman" w:hAnsi="Times New Roman" w:cs="Times New Roman"/>
          <w:sz w:val="28"/>
          <w:szCs w:val="28"/>
        </w:rPr>
        <w:t xml:space="preserve"> Теперь вы знаете, что на основе </w:t>
      </w:r>
      <w:r w:rsidR="009C2E8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9C2E82" w:rsidRPr="009C2E82">
        <w:rPr>
          <w:rFonts w:ascii="Times New Roman" w:hAnsi="Times New Roman" w:cs="Times New Roman"/>
          <w:sz w:val="28"/>
          <w:szCs w:val="28"/>
        </w:rPr>
        <w:t xml:space="preserve"> </w:t>
      </w:r>
      <w:r w:rsidR="009C2E82">
        <w:rPr>
          <w:rFonts w:ascii="Times New Roman" w:hAnsi="Times New Roman" w:cs="Times New Roman"/>
          <w:sz w:val="28"/>
          <w:szCs w:val="28"/>
        </w:rPr>
        <w:t xml:space="preserve">и дополнительных библиотек вы можете создавать не только настольные и веб-приложения, но </w:t>
      </w:r>
      <w:r w:rsidR="009C2E82"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="009C2E82" w:rsidRPr="009C2E82">
        <w:rPr>
          <w:rFonts w:ascii="Times New Roman" w:hAnsi="Times New Roman" w:cs="Times New Roman"/>
          <w:sz w:val="28"/>
          <w:szCs w:val="28"/>
        </w:rPr>
        <w:t>-</w:t>
      </w:r>
      <w:r w:rsidR="009C2E82">
        <w:rPr>
          <w:rFonts w:ascii="Times New Roman" w:hAnsi="Times New Roman" w:cs="Times New Roman"/>
          <w:sz w:val="28"/>
          <w:szCs w:val="28"/>
        </w:rPr>
        <w:t>бот</w:t>
      </w:r>
      <w:r w:rsidR="00B842E5">
        <w:rPr>
          <w:rFonts w:ascii="Times New Roman" w:hAnsi="Times New Roman" w:cs="Times New Roman"/>
          <w:sz w:val="28"/>
          <w:szCs w:val="28"/>
        </w:rPr>
        <w:t>ы</w:t>
      </w:r>
      <w:r w:rsidR="009C2E82">
        <w:rPr>
          <w:rFonts w:ascii="Times New Roman" w:hAnsi="Times New Roman" w:cs="Times New Roman"/>
          <w:sz w:val="28"/>
          <w:szCs w:val="28"/>
        </w:rPr>
        <w:t xml:space="preserve">. </w:t>
      </w:r>
      <w:r w:rsidR="004743DA">
        <w:rPr>
          <w:rFonts w:ascii="Times New Roman" w:hAnsi="Times New Roman" w:cs="Times New Roman"/>
          <w:sz w:val="28"/>
          <w:szCs w:val="28"/>
        </w:rPr>
        <w:t>Вы сделали хороший профессиональный рывок. Самое время его закрепить</w:t>
      </w:r>
      <w:r w:rsidR="009B47B8">
        <w:rPr>
          <w:rFonts w:ascii="Times New Roman" w:hAnsi="Times New Roman" w:cs="Times New Roman"/>
          <w:sz w:val="28"/>
          <w:szCs w:val="28"/>
        </w:rPr>
        <w:t>. Для этого я предлагаю сделать передышку и добавить в проект</w:t>
      </w:r>
      <w:r w:rsidR="009B47B8" w:rsidRPr="009B47B8">
        <w:rPr>
          <w:rFonts w:ascii="Times New Roman" w:hAnsi="Times New Roman" w:cs="Times New Roman"/>
          <w:sz w:val="28"/>
          <w:szCs w:val="28"/>
        </w:rPr>
        <w:t>:</w:t>
      </w:r>
    </w:p>
    <w:p w:rsidR="000826A0" w:rsidRDefault="009B47B8" w:rsidP="000826A0">
      <w:pPr>
        <w:pStyle w:val="ac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Сейчас у нас существует только роль покупателя и соответствующий интерфейс. </w:t>
      </w:r>
      <w:r w:rsidR="000826A0">
        <w:rPr>
          <w:rFonts w:ascii="Times New Roman" w:hAnsi="Times New Roman" w:cs="Times New Roman"/>
          <w:sz w:val="28"/>
          <w:szCs w:val="28"/>
        </w:rPr>
        <w:t>Сделайте возможность выбора роли</w:t>
      </w:r>
      <w:r w:rsidR="000826A0" w:rsidRPr="000826A0">
        <w:rPr>
          <w:rFonts w:ascii="Times New Roman" w:hAnsi="Times New Roman" w:cs="Times New Roman"/>
          <w:sz w:val="28"/>
          <w:szCs w:val="28"/>
        </w:rPr>
        <w:t xml:space="preserve">: </w:t>
      </w:r>
      <w:r w:rsidR="000826A0">
        <w:rPr>
          <w:rFonts w:ascii="Times New Roman" w:hAnsi="Times New Roman" w:cs="Times New Roman"/>
          <w:sz w:val="28"/>
          <w:szCs w:val="28"/>
        </w:rPr>
        <w:t>покупатель или менеджер</w:t>
      </w:r>
      <w:r w:rsidR="00F61D10">
        <w:rPr>
          <w:rFonts w:ascii="Times New Roman" w:hAnsi="Times New Roman" w:cs="Times New Roman"/>
          <w:sz w:val="28"/>
          <w:szCs w:val="28"/>
        </w:rPr>
        <w:t>.</w:t>
      </w:r>
      <w:r w:rsidR="000826A0">
        <w:rPr>
          <w:rFonts w:ascii="Times New Roman" w:hAnsi="Times New Roman" w:cs="Times New Roman"/>
          <w:sz w:val="28"/>
          <w:szCs w:val="28"/>
        </w:rPr>
        <w:t xml:space="preserve"> Для менеджера реализуйте интерфейс работы с таблицей заказ</w:t>
      </w:r>
      <w:r w:rsidR="00F61D10">
        <w:rPr>
          <w:rFonts w:ascii="Times New Roman" w:hAnsi="Times New Roman" w:cs="Times New Roman"/>
          <w:sz w:val="28"/>
          <w:szCs w:val="28"/>
        </w:rPr>
        <w:t>ов. У нас сейчас заказ уходит в никуда</w:t>
      </w:r>
      <w:r w:rsidR="000826A0">
        <w:rPr>
          <w:rFonts w:ascii="Times New Roman" w:hAnsi="Times New Roman" w:cs="Times New Roman"/>
          <w:sz w:val="28"/>
          <w:szCs w:val="28"/>
        </w:rPr>
        <w:t xml:space="preserve">. Сделайте так, чтобы после отправки заказа у менеджера всплывала метка, что есть новый заказ, который нужно собрать и передать в транспортную компанию. Можно сделать еще одну таблицу и соответствующий класс-модель специально для менеджера. В этой таблице будут храниться заказы для сборки и </w:t>
      </w:r>
      <w:r w:rsidR="004423E8">
        <w:rPr>
          <w:rFonts w:ascii="Times New Roman" w:hAnsi="Times New Roman" w:cs="Times New Roman"/>
          <w:sz w:val="28"/>
          <w:szCs w:val="28"/>
        </w:rPr>
        <w:t>отправки</w:t>
      </w:r>
      <w:r w:rsidR="000826A0">
        <w:rPr>
          <w:rFonts w:ascii="Times New Roman" w:hAnsi="Times New Roman" w:cs="Times New Roman"/>
          <w:sz w:val="28"/>
          <w:szCs w:val="28"/>
        </w:rPr>
        <w:t xml:space="preserve"> менеджером. После сборки и отправки он будет нажимать кнопку «Подтвердить» и заказ будет удаляться из таблицы. При этом будет создаваться отчет о заказе и записываться в соответствующую таблицу (эту таблицу тоже нужно создать).</w:t>
      </w:r>
    </w:p>
    <w:p w:rsidR="000826A0" w:rsidRDefault="000826A0" w:rsidP="000826A0">
      <w:pPr>
        <w:pStyle w:val="ac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Т.е. у вас </w:t>
      </w:r>
      <w:r w:rsidR="004423E8">
        <w:rPr>
          <w:rFonts w:ascii="Times New Roman" w:hAnsi="Times New Roman" w:cs="Times New Roman"/>
          <w:sz w:val="28"/>
          <w:szCs w:val="28"/>
        </w:rPr>
        <w:t>получится</w:t>
      </w:r>
      <w:r>
        <w:rPr>
          <w:rFonts w:ascii="Times New Roman" w:hAnsi="Times New Roman" w:cs="Times New Roman"/>
          <w:sz w:val="28"/>
          <w:szCs w:val="28"/>
        </w:rPr>
        <w:t xml:space="preserve"> две новые таблицы и два новых класса-модели.</w:t>
      </w:r>
    </w:p>
    <w:p w:rsidR="004423E8" w:rsidRDefault="00884ECA" w:rsidP="000826A0">
      <w:pPr>
        <w:pStyle w:val="ac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4423E8">
        <w:rPr>
          <w:rFonts w:ascii="Times New Roman" w:hAnsi="Times New Roman" w:cs="Times New Roman"/>
          <w:sz w:val="28"/>
          <w:szCs w:val="28"/>
        </w:rPr>
        <w:t>а, еще третья таблица и класс для хранения ролей пользователей</w:t>
      </w:r>
      <w:r w:rsidR="004423E8" w:rsidRPr="004423E8">
        <w:rPr>
          <w:rFonts w:ascii="Times New Roman" w:hAnsi="Times New Roman" w:cs="Times New Roman"/>
          <w:sz w:val="28"/>
          <w:szCs w:val="28"/>
        </w:rPr>
        <w:t xml:space="preserve">: </w:t>
      </w:r>
      <w:r w:rsidR="004423E8">
        <w:rPr>
          <w:rFonts w:ascii="Times New Roman" w:hAnsi="Times New Roman" w:cs="Times New Roman"/>
          <w:sz w:val="28"/>
          <w:szCs w:val="28"/>
        </w:rPr>
        <w:t>покупатель и менеджер.</w:t>
      </w:r>
    </w:p>
    <w:p w:rsidR="004423E8" w:rsidRDefault="00DB2D5C" w:rsidP="000826A0">
      <w:pPr>
        <w:pStyle w:val="ac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Важно, что в процессе работы над улучшением проекта вы столкнетесь с сложностями и вопросами, но вы обязательно их преодолеете и получите отличный рост знаний и умений. </w:t>
      </w:r>
    </w:p>
    <w:p w:rsidR="00F61D10" w:rsidRPr="000826A0" w:rsidRDefault="00F61D10" w:rsidP="000826A0">
      <w:pPr>
        <w:pStyle w:val="ac"/>
        <w:numPr>
          <w:ilvl w:val="0"/>
          <w:numId w:val="2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также реализовать функционал для заполнения каталога товара админом через интерфейс бота. </w:t>
      </w:r>
    </w:p>
    <w:p w:rsidR="00F61D10" w:rsidRPr="004077D3" w:rsidRDefault="00F61D10" w:rsidP="00727ACB">
      <w:pPr>
        <w:sectPr w:rsidR="00F61D10" w:rsidRPr="004077D3" w:rsidSect="00E65EE1">
          <w:footerReference w:type="default" r:id="rId16"/>
          <w:type w:val="continuous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bookmarkStart w:id="3" w:name="_Toc79589946"/>
    <w:p w:rsidR="006512AE" w:rsidRPr="008F12F6" w:rsidRDefault="00E65C9B" w:rsidP="00625DD9">
      <w:pPr>
        <w:pStyle w:val="1"/>
        <w:spacing w:before="0"/>
        <w:rPr>
          <w:noProof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1D4353F5" wp14:editId="3AF89E4B">
                <wp:simplePos x="0" y="0"/>
                <wp:positionH relativeFrom="margin">
                  <wp:align>center</wp:align>
                </wp:positionH>
                <wp:positionV relativeFrom="paragraph">
                  <wp:posOffset>-455346</wp:posOffset>
                </wp:positionV>
                <wp:extent cx="6660000" cy="9756000"/>
                <wp:effectExtent l="0" t="0" r="26670" b="17145"/>
                <wp:wrapNone/>
                <wp:docPr id="60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37360B" id="Прямоугольник 12" o:spid="_x0000_s1026" style="position:absolute;margin-left:0;margin-top:-35.85pt;width:524.4pt;height:768.2pt;z-index:2518609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" filled="f" strokecolor="#2f5496 [2404]" strokeweight="1pt">
                <w10:wrap anchorx="margin"/>
              </v:rect>
            </w:pict>
          </mc:Fallback>
        </mc:AlternateContent>
      </w:r>
      <w:r w:rsidR="006512AE" w:rsidRPr="00CE1E92">
        <w:rPr>
          <w:noProof/>
          <w:sz w:val="36"/>
          <w:szCs w:val="36"/>
          <w:lang w:eastAsia="ru-RU"/>
        </w:rPr>
        <w:drawing>
          <wp:anchor distT="0" distB="0" distL="114300" distR="114300" simplePos="0" relativeHeight="251656191" behindDoc="1" locked="0" layoutInCell="1" allowOverlap="1" wp14:anchorId="7DEE8A34" wp14:editId="4338FB2E">
            <wp:simplePos x="0" y="0"/>
            <wp:positionH relativeFrom="page">
              <wp:posOffset>1270</wp:posOffset>
            </wp:positionH>
            <wp:positionV relativeFrom="margin">
              <wp:posOffset>-2927350</wp:posOffset>
            </wp:positionV>
            <wp:extent cx="7560000" cy="5598000"/>
            <wp:effectExtent l="0" t="0" r="3175" b="3175"/>
            <wp:wrapSquare wrapText="bothSides"/>
            <wp:docPr id="31" name="Рисунок 31" descr="Вид сверху на рукопожатие над деловыми документам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55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0051">
        <w:rPr>
          <w:caps w:val="0"/>
          <w:noProof/>
        </w:rPr>
        <w:t>ЗАКЛЮЧЕНИЕ</w:t>
      </w:r>
      <w:bookmarkEnd w:id="3"/>
    </w:p>
    <w:p w:rsidR="00576B76" w:rsidRPr="008F12F6" w:rsidRDefault="00576B76" w:rsidP="00706D60">
      <w:pPr>
        <w:rPr>
          <w:noProof/>
        </w:rPr>
      </w:pPr>
    </w:p>
    <w:p w:rsidR="00E95505" w:rsidRPr="00F32613" w:rsidRDefault="00F32613" w:rsidP="00D96DB1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Первоначальная версия нашего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Telegram</w:t>
      </w:r>
      <w:r w:rsidRPr="00F32613">
        <w:rPr>
          <w:rFonts w:ascii="Times New Roman" w:hAnsi="Times New Roman" w:cs="Times New Roman"/>
          <w:noProof/>
          <w:sz w:val="26"/>
          <w:szCs w:val="26"/>
        </w:rPr>
        <w:t>-</w:t>
      </w:r>
      <w:r>
        <w:rPr>
          <w:rFonts w:ascii="Times New Roman" w:hAnsi="Times New Roman" w:cs="Times New Roman"/>
          <w:noProof/>
          <w:sz w:val="26"/>
          <w:szCs w:val="26"/>
        </w:rPr>
        <w:t xml:space="preserve">бота завершена. Проект можно улучшать и дорабатывать бесконечно. Попытайтесь дополнить приложение функционалом, который предложил реализовать преподаватель. Вы создали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MVP</w:t>
      </w:r>
      <w:r w:rsidRPr="00F32613">
        <w:rPr>
          <w:rFonts w:ascii="Times New Roman" w:hAnsi="Times New Roman" w:cs="Times New Roman"/>
          <w:noProof/>
          <w:sz w:val="26"/>
          <w:szCs w:val="26"/>
        </w:rPr>
        <w:t>-</w:t>
      </w:r>
      <w:r>
        <w:rPr>
          <w:rFonts w:ascii="Times New Roman" w:hAnsi="Times New Roman" w:cs="Times New Roman"/>
          <w:noProof/>
          <w:sz w:val="26"/>
          <w:szCs w:val="26"/>
        </w:rPr>
        <w:t>версию чат-бота, которую нужно обязательно добавить в свое портфолио, поскольку «наполненность» портфолио играет большую роль при поиске работы. Компании при поиске специалистов обращают большое внимание на то, в каким проектах принимал участие соискатель. Поэтому портфолио нужно наполнять, пусть даже это буду учебные проекты, стартапы.</w:t>
      </w:r>
    </w:p>
    <w:p w:rsidR="00873804" w:rsidRPr="00966747" w:rsidRDefault="00873804" w:rsidP="00706D60">
      <w:pPr>
        <w:rPr>
          <w:noProof/>
        </w:rPr>
      </w:pPr>
    </w:p>
    <w:bookmarkStart w:id="4" w:name="_Toc79589947" w:displacedByCustomXml="next"/>
    <w:sdt>
      <w:sdtPr>
        <w:rPr>
          <w:noProof/>
        </w:rPr>
        <w:id w:val="1294792114"/>
        <w:placeholder>
          <w:docPart w:val="AD1C414357164ABFB2A65AD0D090C91A"/>
        </w:placeholder>
        <w:temporary/>
        <w:showingPlcHdr/>
        <w15:appearance w15:val="hidden"/>
      </w:sdtPr>
      <w:sdtEndPr/>
      <w:sdtContent>
        <w:p w:rsidR="00873804" w:rsidRPr="00D96DB1" w:rsidRDefault="00706D60" w:rsidP="00706D60">
          <w:pPr>
            <w:pStyle w:val="21"/>
            <w:rPr>
              <w:noProof/>
            </w:rPr>
          </w:pPr>
          <w:r w:rsidRPr="00CE1E92">
            <w:rPr>
              <w:noProof/>
              <w:lang w:bidi="ru-RU"/>
            </w:rPr>
            <w:t>КЛЮЧЕВЫЕ ВЫВОДЫ</w:t>
          </w:r>
        </w:p>
      </w:sdtContent>
    </w:sdt>
    <w:bookmarkEnd w:id="4" w:displacedByCustomXml="prev"/>
    <w:p w:rsidR="00190FFD" w:rsidRPr="00F670F1" w:rsidRDefault="00F670F1" w:rsidP="00190FFD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Наш бот имеет полноценный графический интерфейс благодаря возможностям библиотеки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pyTelegramBotApi</w:t>
      </w:r>
      <w:r w:rsidRPr="00F670F1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>
        <w:rPr>
          <w:rFonts w:ascii="Times New Roman" w:hAnsi="Times New Roman" w:cs="Times New Roman"/>
          <w:noProof/>
          <w:sz w:val="26"/>
          <w:szCs w:val="26"/>
        </w:rPr>
        <w:t xml:space="preserve">и платформе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Telegram</w:t>
      </w:r>
      <w:r w:rsidRPr="00F670F1">
        <w:rPr>
          <w:rFonts w:ascii="Times New Roman" w:hAnsi="Times New Roman" w:cs="Times New Roman"/>
          <w:noProof/>
          <w:sz w:val="26"/>
          <w:szCs w:val="26"/>
        </w:rPr>
        <w:t>.</w:t>
      </w:r>
    </w:p>
    <w:p w:rsidR="00F670F1" w:rsidRDefault="00F61D10" w:rsidP="00190FFD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Пользователь бота имеет возможность просмотра каталога товаров, добавления товара в заказ, редактирования параметров заказа, подтверждения оформления заказа.</w:t>
      </w:r>
    </w:p>
    <w:p w:rsidR="00F61D10" w:rsidRDefault="00F61D10" w:rsidP="00190FFD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Мы изучили возможности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ORM</w:t>
      </w:r>
      <w:r w:rsidRPr="00F61D10">
        <w:rPr>
          <w:rFonts w:ascii="Times New Roman" w:hAnsi="Times New Roman" w:cs="Times New Roman"/>
          <w:noProof/>
          <w:sz w:val="26"/>
          <w:szCs w:val="26"/>
        </w:rPr>
        <w:t>-</w:t>
      </w:r>
      <w:r>
        <w:rPr>
          <w:rFonts w:ascii="Times New Roman" w:hAnsi="Times New Roman" w:cs="Times New Roman"/>
          <w:noProof/>
          <w:sz w:val="26"/>
          <w:szCs w:val="26"/>
        </w:rPr>
        <w:t xml:space="preserve">библиотеки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SQLAlchemy</w:t>
      </w:r>
      <w:r w:rsidRPr="00F61D10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>
        <w:rPr>
          <w:rFonts w:ascii="Times New Roman" w:hAnsi="Times New Roman" w:cs="Times New Roman"/>
          <w:noProof/>
          <w:sz w:val="26"/>
          <w:szCs w:val="26"/>
        </w:rPr>
        <w:t>и реализовали бэкенд для взаимодействия с базой данных проекта.</w:t>
      </w:r>
    </w:p>
    <w:p w:rsidR="00F61D10" w:rsidRPr="00190FFD" w:rsidRDefault="00DA3B33" w:rsidP="00190FFD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Мы научились связывать элементы управления интерфейса с обработчиками.</w:t>
      </w:r>
    </w:p>
    <w:p w:rsidR="006F6C3F" w:rsidRPr="001466D2" w:rsidRDefault="00D53F53" w:rsidP="00DA0B78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ind w:left="360" w:hanging="36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anchor distT="0" distB="0" distL="114300" distR="114300" simplePos="0" relativeHeight="251913216" behindDoc="0" locked="0" layoutInCell="1" allowOverlap="1" wp14:anchorId="1F91E679" wp14:editId="3B437AF6">
            <wp:simplePos x="0" y="0"/>
            <wp:positionH relativeFrom="margin">
              <wp:align>right</wp:align>
            </wp:positionH>
            <wp:positionV relativeFrom="paragraph">
              <wp:posOffset>248539</wp:posOffset>
            </wp:positionV>
            <wp:extent cx="5760720" cy="4114800"/>
            <wp:effectExtent l="19050" t="19050" r="11430" b="1905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3282" w:rsidRPr="00CE1E9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0211AC46" wp14:editId="7B0AA64F">
                <wp:simplePos x="0" y="0"/>
                <wp:positionH relativeFrom="margin">
                  <wp:align>center</wp:align>
                </wp:positionH>
                <wp:positionV relativeFrom="paragraph">
                  <wp:posOffset>-453542</wp:posOffset>
                </wp:positionV>
                <wp:extent cx="6660000" cy="9756000"/>
                <wp:effectExtent l="0" t="0" r="26670" b="17145"/>
                <wp:wrapNone/>
                <wp:docPr id="66" name="Прямоугольник 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606415" id="Прямоугольник 12" o:spid="_x0000_s1026" style="position:absolute;margin-left:0;margin-top:-35.7pt;width:524.4pt;height:768.2pt;z-index:2519029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" filled="f" strokecolor="#2f5496 [2404]" strokeweight="1pt">
                <w10:wrap anchorx="margin"/>
              </v:rect>
            </w:pict>
          </mc:Fallback>
        </mc:AlternateContent>
      </w:r>
      <w:r w:rsidR="001466D2">
        <w:rPr>
          <w:rFonts w:ascii="Times New Roman" w:hAnsi="Times New Roman" w:cs="Times New Roman"/>
          <w:noProof/>
          <w:sz w:val="26"/>
          <w:szCs w:val="26"/>
        </w:rPr>
        <w:t xml:space="preserve">Текущая структура разрабатываемого </w:t>
      </w:r>
      <w:r w:rsidR="001466D2">
        <w:rPr>
          <w:rFonts w:ascii="Times New Roman" w:hAnsi="Times New Roman" w:cs="Times New Roman"/>
          <w:noProof/>
          <w:sz w:val="26"/>
          <w:szCs w:val="26"/>
          <w:lang w:val="en-US"/>
        </w:rPr>
        <w:t>Telegram</w:t>
      </w:r>
      <w:r w:rsidR="001466D2" w:rsidRPr="00152E4A">
        <w:rPr>
          <w:rFonts w:ascii="Times New Roman" w:hAnsi="Times New Roman" w:cs="Times New Roman"/>
          <w:noProof/>
          <w:sz w:val="26"/>
          <w:szCs w:val="26"/>
        </w:rPr>
        <w:t>-</w:t>
      </w:r>
      <w:r w:rsidR="001466D2">
        <w:rPr>
          <w:rFonts w:ascii="Times New Roman" w:hAnsi="Times New Roman" w:cs="Times New Roman"/>
          <w:noProof/>
          <w:sz w:val="26"/>
          <w:szCs w:val="26"/>
        </w:rPr>
        <w:t>бота приведена на на рис. 1</w:t>
      </w:r>
      <w:r w:rsidR="001466D2" w:rsidRPr="001466D2">
        <w:rPr>
          <w:rFonts w:ascii="Times New Roman" w:hAnsi="Times New Roman" w:cs="Times New Roman"/>
          <w:noProof/>
          <w:sz w:val="26"/>
          <w:szCs w:val="26"/>
        </w:rPr>
        <w:t>.</w:t>
      </w:r>
    </w:p>
    <w:p w:rsidR="00BB19D4" w:rsidRPr="00BB19D4" w:rsidRDefault="00DA0B78" w:rsidP="00DA0B78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ind w:left="360" w:hanging="36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Рис. </w:t>
      </w:r>
      <w:r w:rsidR="00152E4A">
        <w:rPr>
          <w:rFonts w:ascii="Times New Roman" w:hAnsi="Times New Roman" w:cs="Times New Roman"/>
          <w:noProof/>
          <w:sz w:val="26"/>
          <w:szCs w:val="26"/>
        </w:rPr>
        <w:t>1</w:t>
      </w:r>
      <w:r w:rsidR="00C70ACC">
        <w:rPr>
          <w:rFonts w:ascii="Times New Roman" w:hAnsi="Times New Roman" w:cs="Times New Roman"/>
          <w:noProof/>
          <w:sz w:val="26"/>
          <w:szCs w:val="26"/>
        </w:rPr>
        <w:t xml:space="preserve">. </w:t>
      </w:r>
      <w:r w:rsidR="008F6DD9">
        <w:rPr>
          <w:rFonts w:ascii="Times New Roman" w:hAnsi="Times New Roman" w:cs="Times New Roman"/>
          <w:noProof/>
          <w:sz w:val="26"/>
          <w:szCs w:val="26"/>
        </w:rPr>
        <w:t>С</w:t>
      </w:r>
      <w:r w:rsidR="00C70ACC">
        <w:rPr>
          <w:rFonts w:ascii="Times New Roman" w:hAnsi="Times New Roman" w:cs="Times New Roman"/>
          <w:noProof/>
          <w:sz w:val="26"/>
          <w:szCs w:val="26"/>
        </w:rPr>
        <w:t>тр</w:t>
      </w:r>
      <w:r w:rsidR="008F6DD9">
        <w:rPr>
          <w:rFonts w:ascii="Times New Roman" w:hAnsi="Times New Roman" w:cs="Times New Roman"/>
          <w:noProof/>
          <w:sz w:val="26"/>
          <w:szCs w:val="26"/>
        </w:rPr>
        <w:t>у</w:t>
      </w:r>
      <w:r w:rsidR="00C70ACC">
        <w:rPr>
          <w:rFonts w:ascii="Times New Roman" w:hAnsi="Times New Roman" w:cs="Times New Roman"/>
          <w:noProof/>
          <w:sz w:val="26"/>
          <w:szCs w:val="26"/>
        </w:rPr>
        <w:t xml:space="preserve">ктура проекта </w:t>
      </w:r>
    </w:p>
    <w:p w:rsidR="00966747" w:rsidRPr="00966747" w:rsidRDefault="00966747" w:rsidP="00966747">
      <w:pPr>
        <w:pStyle w:val="a0"/>
        <w:numPr>
          <w:ilvl w:val="0"/>
          <w:numId w:val="0"/>
        </w:numPr>
        <w:ind w:left="360" w:hanging="360"/>
        <w:rPr>
          <w:noProof/>
        </w:rPr>
      </w:pPr>
    </w:p>
    <w:sectPr w:rsidR="00966747" w:rsidRPr="00966747" w:rsidSect="00E65EE1"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D29E4" w:rsidRDefault="00DD29E4" w:rsidP="00706D60">
      <w:r>
        <w:separator/>
      </w:r>
    </w:p>
  </w:endnote>
  <w:endnote w:type="continuationSeparator" w:id="0">
    <w:p w:rsidR="00DD29E4" w:rsidRDefault="00DD29E4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noProof/>
      </w:rPr>
      <w:id w:val="-133105053"/>
      <w:docPartObj>
        <w:docPartGallery w:val="Page Numbers (Bottom of Page)"/>
        <w:docPartUnique/>
      </w:docPartObj>
    </w:sdtPr>
    <w:sdtEndPr/>
    <w:sdtContent>
      <w:p w:rsidR="00DD29E4" w:rsidRPr="00CE1E92" w:rsidRDefault="00DD29E4" w:rsidP="00706D60">
        <w:pPr>
          <w:pStyle w:val="af"/>
          <w:rPr>
            <w:noProof/>
          </w:rPr>
        </w:pPr>
        <w:r w:rsidRPr="00CE1E92">
          <w:rPr>
            <w:noProof/>
            <w:lang w:bidi="ru-RU"/>
          </w:rPr>
          <w:fldChar w:fldCharType="begin"/>
        </w:r>
        <w:r w:rsidRPr="00CE1E92">
          <w:rPr>
            <w:noProof/>
            <w:lang w:bidi="ru-RU"/>
          </w:rPr>
          <w:instrText xml:space="preserve"> PAGE   \* MERGEFORMAT </w:instrText>
        </w:r>
        <w:r w:rsidRPr="00CE1E92">
          <w:rPr>
            <w:noProof/>
            <w:lang w:bidi="ru-RU"/>
          </w:rPr>
          <w:fldChar w:fldCharType="separate"/>
        </w:r>
        <w:r w:rsidR="00450817">
          <w:rPr>
            <w:noProof/>
            <w:lang w:bidi="ru-RU"/>
          </w:rPr>
          <w:t>11</w:t>
        </w:r>
        <w:r w:rsidRPr="00CE1E92">
          <w:rPr>
            <w:noProof/>
            <w:lang w:bidi="ru-RU"/>
          </w:rPr>
          <w:fldChar w:fldCharType="end"/>
        </w:r>
      </w:p>
    </w:sdtContent>
  </w:sdt>
  <w:p w:rsidR="00DD29E4" w:rsidRPr="00CE1E92" w:rsidRDefault="00DD29E4" w:rsidP="00706D60">
    <w:pPr>
      <w:pStyle w:val="af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D29E4" w:rsidRDefault="00DD29E4" w:rsidP="00706D60">
      <w:r>
        <w:separator/>
      </w:r>
    </w:p>
  </w:footnote>
  <w:footnote w:type="continuationSeparator" w:id="0">
    <w:p w:rsidR="00DD29E4" w:rsidRDefault="00DD29E4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B3AFE8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8F25530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A0C77F4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7E02864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AECF00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0A26E32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216244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820BF1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C1A862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5CC83A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B315C80"/>
    <w:multiLevelType w:val="hybridMultilevel"/>
    <w:tmpl w:val="D73CABD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D15EB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0857E16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520F636C"/>
    <w:multiLevelType w:val="hybridMultilevel"/>
    <w:tmpl w:val="EA6E193E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14" w15:restartNumberingAfterBreak="0">
    <w:nsid w:val="59607707"/>
    <w:multiLevelType w:val="hybridMultilevel"/>
    <w:tmpl w:val="11D0B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AB7B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5FED6215"/>
    <w:multiLevelType w:val="hybridMultilevel"/>
    <w:tmpl w:val="1A9C2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A7256A3"/>
    <w:multiLevelType w:val="hybridMultilevel"/>
    <w:tmpl w:val="DDDE4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F82F20"/>
    <w:multiLevelType w:val="hybridMultilevel"/>
    <w:tmpl w:val="5540D4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210000"/>
    <w:multiLevelType w:val="hybridMultilevel"/>
    <w:tmpl w:val="6010C31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6"/>
  </w:num>
  <w:num w:numId="3">
    <w:abstractNumId w:val="9"/>
  </w:num>
  <w:num w:numId="4">
    <w:abstractNumId w:val="11"/>
  </w:num>
  <w:num w:numId="5">
    <w:abstractNumId w:val="15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2"/>
  </w:num>
  <w:num w:numId="16">
    <w:abstractNumId w:val="17"/>
  </w:num>
  <w:num w:numId="17">
    <w:abstractNumId w:val="18"/>
  </w:num>
  <w:num w:numId="18">
    <w:abstractNumId w:val="14"/>
  </w:num>
  <w:num w:numId="19">
    <w:abstractNumId w:val="19"/>
  </w:num>
  <w:num w:numId="2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11264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4A40"/>
    <w:rsid w:val="00001083"/>
    <w:rsid w:val="000101F6"/>
    <w:rsid w:val="00012A02"/>
    <w:rsid w:val="00017DEA"/>
    <w:rsid w:val="00020FC9"/>
    <w:rsid w:val="00024CE1"/>
    <w:rsid w:val="000251F7"/>
    <w:rsid w:val="000303DD"/>
    <w:rsid w:val="0003380F"/>
    <w:rsid w:val="00035A83"/>
    <w:rsid w:val="00036032"/>
    <w:rsid w:val="000411DF"/>
    <w:rsid w:val="000412D7"/>
    <w:rsid w:val="00042567"/>
    <w:rsid w:val="00042A61"/>
    <w:rsid w:val="000433F6"/>
    <w:rsid w:val="0004628D"/>
    <w:rsid w:val="0005442A"/>
    <w:rsid w:val="00055FEC"/>
    <w:rsid w:val="00056A71"/>
    <w:rsid w:val="00057073"/>
    <w:rsid w:val="00061732"/>
    <w:rsid w:val="00062886"/>
    <w:rsid w:val="0006364D"/>
    <w:rsid w:val="00063CA2"/>
    <w:rsid w:val="00065ADA"/>
    <w:rsid w:val="000675CC"/>
    <w:rsid w:val="00072813"/>
    <w:rsid w:val="0007443B"/>
    <w:rsid w:val="00077C4E"/>
    <w:rsid w:val="00080C39"/>
    <w:rsid w:val="0008174B"/>
    <w:rsid w:val="000826A0"/>
    <w:rsid w:val="00083C00"/>
    <w:rsid w:val="00086D25"/>
    <w:rsid w:val="00091165"/>
    <w:rsid w:val="00092BE7"/>
    <w:rsid w:val="00092FE1"/>
    <w:rsid w:val="000934B2"/>
    <w:rsid w:val="00095F5A"/>
    <w:rsid w:val="00096680"/>
    <w:rsid w:val="000A20BE"/>
    <w:rsid w:val="000A25D8"/>
    <w:rsid w:val="000A3567"/>
    <w:rsid w:val="000A54E6"/>
    <w:rsid w:val="000B1055"/>
    <w:rsid w:val="000B5E2F"/>
    <w:rsid w:val="000B7E08"/>
    <w:rsid w:val="000C224D"/>
    <w:rsid w:val="000C3527"/>
    <w:rsid w:val="000C55B3"/>
    <w:rsid w:val="000C68CA"/>
    <w:rsid w:val="000C7FDB"/>
    <w:rsid w:val="000D055A"/>
    <w:rsid w:val="000D0AF5"/>
    <w:rsid w:val="000D2FAB"/>
    <w:rsid w:val="000D594F"/>
    <w:rsid w:val="000E6443"/>
    <w:rsid w:val="000E6735"/>
    <w:rsid w:val="000F5CE0"/>
    <w:rsid w:val="000F71A6"/>
    <w:rsid w:val="00100817"/>
    <w:rsid w:val="00101563"/>
    <w:rsid w:val="00103E1B"/>
    <w:rsid w:val="00104CC6"/>
    <w:rsid w:val="00110C82"/>
    <w:rsid w:val="001111A3"/>
    <w:rsid w:val="00113A3F"/>
    <w:rsid w:val="00113D3C"/>
    <w:rsid w:val="001144E3"/>
    <w:rsid w:val="00117083"/>
    <w:rsid w:val="00117C44"/>
    <w:rsid w:val="001219B9"/>
    <w:rsid w:val="001234B8"/>
    <w:rsid w:val="001246D4"/>
    <w:rsid w:val="00126446"/>
    <w:rsid w:val="00126862"/>
    <w:rsid w:val="001276C5"/>
    <w:rsid w:val="00131B50"/>
    <w:rsid w:val="00133A35"/>
    <w:rsid w:val="0013492E"/>
    <w:rsid w:val="00135789"/>
    <w:rsid w:val="00135B81"/>
    <w:rsid w:val="00136DDD"/>
    <w:rsid w:val="0014034A"/>
    <w:rsid w:val="00143E97"/>
    <w:rsid w:val="001449EA"/>
    <w:rsid w:val="001466D2"/>
    <w:rsid w:val="00147533"/>
    <w:rsid w:val="0015124C"/>
    <w:rsid w:val="00152E4A"/>
    <w:rsid w:val="00156E53"/>
    <w:rsid w:val="00160878"/>
    <w:rsid w:val="001610EE"/>
    <w:rsid w:val="00161201"/>
    <w:rsid w:val="00163624"/>
    <w:rsid w:val="00163EF7"/>
    <w:rsid w:val="0016484E"/>
    <w:rsid w:val="00165112"/>
    <w:rsid w:val="00173C6D"/>
    <w:rsid w:val="00180DC3"/>
    <w:rsid w:val="00181DC0"/>
    <w:rsid w:val="00181F19"/>
    <w:rsid w:val="00183090"/>
    <w:rsid w:val="00184A71"/>
    <w:rsid w:val="00185F2C"/>
    <w:rsid w:val="0018646B"/>
    <w:rsid w:val="00190FFD"/>
    <w:rsid w:val="0019292E"/>
    <w:rsid w:val="00193A86"/>
    <w:rsid w:val="00196543"/>
    <w:rsid w:val="00196BD3"/>
    <w:rsid w:val="00197337"/>
    <w:rsid w:val="001A0417"/>
    <w:rsid w:val="001A4535"/>
    <w:rsid w:val="001A46CC"/>
    <w:rsid w:val="001A70F2"/>
    <w:rsid w:val="001B2514"/>
    <w:rsid w:val="001B76CA"/>
    <w:rsid w:val="001B7771"/>
    <w:rsid w:val="001C19C1"/>
    <w:rsid w:val="001C1ABE"/>
    <w:rsid w:val="001C2AF9"/>
    <w:rsid w:val="001C3184"/>
    <w:rsid w:val="001C608F"/>
    <w:rsid w:val="001D1D4C"/>
    <w:rsid w:val="001D674B"/>
    <w:rsid w:val="001D6DFE"/>
    <w:rsid w:val="001E046F"/>
    <w:rsid w:val="001E61E5"/>
    <w:rsid w:val="001E6A09"/>
    <w:rsid w:val="001E71C2"/>
    <w:rsid w:val="001F0745"/>
    <w:rsid w:val="001F3EFB"/>
    <w:rsid w:val="001F54DA"/>
    <w:rsid w:val="002018AA"/>
    <w:rsid w:val="00201C34"/>
    <w:rsid w:val="00206449"/>
    <w:rsid w:val="00211E86"/>
    <w:rsid w:val="0021343A"/>
    <w:rsid w:val="00214633"/>
    <w:rsid w:val="00215631"/>
    <w:rsid w:val="00217237"/>
    <w:rsid w:val="0022046C"/>
    <w:rsid w:val="00221AA4"/>
    <w:rsid w:val="00232A6D"/>
    <w:rsid w:val="00232B87"/>
    <w:rsid w:val="002350C3"/>
    <w:rsid w:val="00242862"/>
    <w:rsid w:val="002437EF"/>
    <w:rsid w:val="002441F5"/>
    <w:rsid w:val="0024482D"/>
    <w:rsid w:val="00244FB6"/>
    <w:rsid w:val="0024602C"/>
    <w:rsid w:val="00250998"/>
    <w:rsid w:val="002536A3"/>
    <w:rsid w:val="00255091"/>
    <w:rsid w:val="00261829"/>
    <w:rsid w:val="00272D5C"/>
    <w:rsid w:val="00273185"/>
    <w:rsid w:val="00281161"/>
    <w:rsid w:val="0028153E"/>
    <w:rsid w:val="002830D0"/>
    <w:rsid w:val="0028387D"/>
    <w:rsid w:val="00286CF1"/>
    <w:rsid w:val="002957FA"/>
    <w:rsid w:val="002974C8"/>
    <w:rsid w:val="00297A48"/>
    <w:rsid w:val="002A0792"/>
    <w:rsid w:val="002A1D6A"/>
    <w:rsid w:val="002A2704"/>
    <w:rsid w:val="002A3225"/>
    <w:rsid w:val="002A3444"/>
    <w:rsid w:val="002A4CC6"/>
    <w:rsid w:val="002A4D7B"/>
    <w:rsid w:val="002A51B4"/>
    <w:rsid w:val="002A6B56"/>
    <w:rsid w:val="002B0849"/>
    <w:rsid w:val="002B1C0B"/>
    <w:rsid w:val="002B3220"/>
    <w:rsid w:val="002B44BE"/>
    <w:rsid w:val="002B5D98"/>
    <w:rsid w:val="002B7817"/>
    <w:rsid w:val="002C4152"/>
    <w:rsid w:val="002C5772"/>
    <w:rsid w:val="002C7633"/>
    <w:rsid w:val="002D22BF"/>
    <w:rsid w:val="002D3F00"/>
    <w:rsid w:val="002D5427"/>
    <w:rsid w:val="002E1D1D"/>
    <w:rsid w:val="002E23EE"/>
    <w:rsid w:val="002E2CB1"/>
    <w:rsid w:val="002E47E0"/>
    <w:rsid w:val="002E4E9A"/>
    <w:rsid w:val="002E501C"/>
    <w:rsid w:val="002E58CD"/>
    <w:rsid w:val="002E7297"/>
    <w:rsid w:val="002F1C2E"/>
    <w:rsid w:val="002F2173"/>
    <w:rsid w:val="002F2662"/>
    <w:rsid w:val="002F370E"/>
    <w:rsid w:val="002F75B3"/>
    <w:rsid w:val="003024F2"/>
    <w:rsid w:val="00303CF3"/>
    <w:rsid w:val="00310E92"/>
    <w:rsid w:val="003115AA"/>
    <w:rsid w:val="003136D6"/>
    <w:rsid w:val="00313A43"/>
    <w:rsid w:val="00314D77"/>
    <w:rsid w:val="003161E7"/>
    <w:rsid w:val="003208A4"/>
    <w:rsid w:val="003255EB"/>
    <w:rsid w:val="00331C35"/>
    <w:rsid w:val="00331EB2"/>
    <w:rsid w:val="00332056"/>
    <w:rsid w:val="00332A66"/>
    <w:rsid w:val="00334726"/>
    <w:rsid w:val="00335490"/>
    <w:rsid w:val="00336761"/>
    <w:rsid w:val="00337020"/>
    <w:rsid w:val="00341593"/>
    <w:rsid w:val="00342631"/>
    <w:rsid w:val="0034423D"/>
    <w:rsid w:val="00355594"/>
    <w:rsid w:val="0035687C"/>
    <w:rsid w:val="00356EF7"/>
    <w:rsid w:val="0036269D"/>
    <w:rsid w:val="00362AA3"/>
    <w:rsid w:val="003637C2"/>
    <w:rsid w:val="00364172"/>
    <w:rsid w:val="003728B1"/>
    <w:rsid w:val="003807BC"/>
    <w:rsid w:val="003821B3"/>
    <w:rsid w:val="003824DF"/>
    <w:rsid w:val="00382539"/>
    <w:rsid w:val="00382A40"/>
    <w:rsid w:val="0038643C"/>
    <w:rsid w:val="0039075C"/>
    <w:rsid w:val="003907B0"/>
    <w:rsid w:val="00390B74"/>
    <w:rsid w:val="00397B4E"/>
    <w:rsid w:val="003A25ED"/>
    <w:rsid w:val="003A4A9B"/>
    <w:rsid w:val="003A590B"/>
    <w:rsid w:val="003A5B39"/>
    <w:rsid w:val="003A69A7"/>
    <w:rsid w:val="003A7CB2"/>
    <w:rsid w:val="003B198F"/>
    <w:rsid w:val="003B340A"/>
    <w:rsid w:val="003B3954"/>
    <w:rsid w:val="003B3F9D"/>
    <w:rsid w:val="003B6C71"/>
    <w:rsid w:val="003C0057"/>
    <w:rsid w:val="003C36FC"/>
    <w:rsid w:val="003C57DA"/>
    <w:rsid w:val="003C6618"/>
    <w:rsid w:val="003D1BC9"/>
    <w:rsid w:val="003D31C0"/>
    <w:rsid w:val="003D31E0"/>
    <w:rsid w:val="003D3876"/>
    <w:rsid w:val="003D5212"/>
    <w:rsid w:val="003D6849"/>
    <w:rsid w:val="003E170A"/>
    <w:rsid w:val="003E296B"/>
    <w:rsid w:val="003E4BF5"/>
    <w:rsid w:val="003F0E67"/>
    <w:rsid w:val="003F12ED"/>
    <w:rsid w:val="003F18B7"/>
    <w:rsid w:val="003F3B79"/>
    <w:rsid w:val="003F564C"/>
    <w:rsid w:val="003F6D50"/>
    <w:rsid w:val="00400298"/>
    <w:rsid w:val="00401F51"/>
    <w:rsid w:val="004041F6"/>
    <w:rsid w:val="00406ECF"/>
    <w:rsid w:val="00406FF5"/>
    <w:rsid w:val="004077D3"/>
    <w:rsid w:val="0041014B"/>
    <w:rsid w:val="004108EA"/>
    <w:rsid w:val="00416074"/>
    <w:rsid w:val="00417832"/>
    <w:rsid w:val="00420C76"/>
    <w:rsid w:val="00421937"/>
    <w:rsid w:val="00421FF5"/>
    <w:rsid w:val="00422589"/>
    <w:rsid w:val="004226CD"/>
    <w:rsid w:val="00423768"/>
    <w:rsid w:val="004241E9"/>
    <w:rsid w:val="00430021"/>
    <w:rsid w:val="00430551"/>
    <w:rsid w:val="004305D6"/>
    <w:rsid w:val="004344B3"/>
    <w:rsid w:val="00434E0B"/>
    <w:rsid w:val="00435C22"/>
    <w:rsid w:val="004414F1"/>
    <w:rsid w:val="004423E8"/>
    <w:rsid w:val="00444828"/>
    <w:rsid w:val="00445C5A"/>
    <w:rsid w:val="00450817"/>
    <w:rsid w:val="00450AE2"/>
    <w:rsid w:val="00452714"/>
    <w:rsid w:val="00453BFD"/>
    <w:rsid w:val="004542A2"/>
    <w:rsid w:val="00456303"/>
    <w:rsid w:val="00460B78"/>
    <w:rsid w:val="00462657"/>
    <w:rsid w:val="00462B4D"/>
    <w:rsid w:val="00465EB6"/>
    <w:rsid w:val="00467AA3"/>
    <w:rsid w:val="004700B8"/>
    <w:rsid w:val="00473036"/>
    <w:rsid w:val="004743DA"/>
    <w:rsid w:val="004913E5"/>
    <w:rsid w:val="004917D8"/>
    <w:rsid w:val="00495972"/>
    <w:rsid w:val="00497050"/>
    <w:rsid w:val="00497899"/>
    <w:rsid w:val="004A6C7E"/>
    <w:rsid w:val="004A73C9"/>
    <w:rsid w:val="004B46FF"/>
    <w:rsid w:val="004B51CE"/>
    <w:rsid w:val="004B624E"/>
    <w:rsid w:val="004B772E"/>
    <w:rsid w:val="004C46B6"/>
    <w:rsid w:val="004C4864"/>
    <w:rsid w:val="004C5985"/>
    <w:rsid w:val="004D06AC"/>
    <w:rsid w:val="004D183E"/>
    <w:rsid w:val="004D23FE"/>
    <w:rsid w:val="004E005D"/>
    <w:rsid w:val="004E64DD"/>
    <w:rsid w:val="004E68BF"/>
    <w:rsid w:val="004F392D"/>
    <w:rsid w:val="004F6EDD"/>
    <w:rsid w:val="00500C7C"/>
    <w:rsid w:val="00502D1E"/>
    <w:rsid w:val="00504422"/>
    <w:rsid w:val="00506268"/>
    <w:rsid w:val="005101DB"/>
    <w:rsid w:val="00511AD7"/>
    <w:rsid w:val="00516A03"/>
    <w:rsid w:val="00516FA2"/>
    <w:rsid w:val="00520D03"/>
    <w:rsid w:val="0052185E"/>
    <w:rsid w:val="00526A54"/>
    <w:rsid w:val="00531CC2"/>
    <w:rsid w:val="00532B19"/>
    <w:rsid w:val="00534E3E"/>
    <w:rsid w:val="005371BD"/>
    <w:rsid w:val="005409BD"/>
    <w:rsid w:val="00541295"/>
    <w:rsid w:val="0054161F"/>
    <w:rsid w:val="00542F7A"/>
    <w:rsid w:val="00544B7C"/>
    <w:rsid w:val="0054533A"/>
    <w:rsid w:val="00545984"/>
    <w:rsid w:val="00546FF6"/>
    <w:rsid w:val="00547DE2"/>
    <w:rsid w:val="00550BFA"/>
    <w:rsid w:val="00551C79"/>
    <w:rsid w:val="0055359D"/>
    <w:rsid w:val="005546B7"/>
    <w:rsid w:val="00563240"/>
    <w:rsid w:val="00564BC4"/>
    <w:rsid w:val="0056510C"/>
    <w:rsid w:val="0056591C"/>
    <w:rsid w:val="00566A37"/>
    <w:rsid w:val="00566EDC"/>
    <w:rsid w:val="00570103"/>
    <w:rsid w:val="0057068E"/>
    <w:rsid w:val="005740D8"/>
    <w:rsid w:val="005742A5"/>
    <w:rsid w:val="00574544"/>
    <w:rsid w:val="00576B76"/>
    <w:rsid w:val="00577971"/>
    <w:rsid w:val="00583D83"/>
    <w:rsid w:val="00584AC0"/>
    <w:rsid w:val="00586D8C"/>
    <w:rsid w:val="00587334"/>
    <w:rsid w:val="00587BCA"/>
    <w:rsid w:val="0059091B"/>
    <w:rsid w:val="00593F06"/>
    <w:rsid w:val="005A28FD"/>
    <w:rsid w:val="005A4CAC"/>
    <w:rsid w:val="005A679E"/>
    <w:rsid w:val="005B1F02"/>
    <w:rsid w:val="005B43EE"/>
    <w:rsid w:val="005B7B61"/>
    <w:rsid w:val="005B7DBD"/>
    <w:rsid w:val="005B7EC8"/>
    <w:rsid w:val="005B7FC3"/>
    <w:rsid w:val="005C1566"/>
    <w:rsid w:val="005C1636"/>
    <w:rsid w:val="005C35A4"/>
    <w:rsid w:val="005C65E8"/>
    <w:rsid w:val="005D154B"/>
    <w:rsid w:val="005D1D2D"/>
    <w:rsid w:val="005D217A"/>
    <w:rsid w:val="005D3458"/>
    <w:rsid w:val="005D48DA"/>
    <w:rsid w:val="005D63D1"/>
    <w:rsid w:val="005D6E21"/>
    <w:rsid w:val="005D74E9"/>
    <w:rsid w:val="005D7A6D"/>
    <w:rsid w:val="005D7DC2"/>
    <w:rsid w:val="005E0E8F"/>
    <w:rsid w:val="005E2BE2"/>
    <w:rsid w:val="005E640A"/>
    <w:rsid w:val="005F0EB8"/>
    <w:rsid w:val="005F1695"/>
    <w:rsid w:val="005F71E4"/>
    <w:rsid w:val="005F7465"/>
    <w:rsid w:val="005F798F"/>
    <w:rsid w:val="00600627"/>
    <w:rsid w:val="00603C08"/>
    <w:rsid w:val="0060736F"/>
    <w:rsid w:val="0061149C"/>
    <w:rsid w:val="006200BF"/>
    <w:rsid w:val="006202DF"/>
    <w:rsid w:val="00621AD6"/>
    <w:rsid w:val="00622E83"/>
    <w:rsid w:val="00623CFC"/>
    <w:rsid w:val="00625DD9"/>
    <w:rsid w:val="006261C5"/>
    <w:rsid w:val="00631D77"/>
    <w:rsid w:val="00633B87"/>
    <w:rsid w:val="0063402A"/>
    <w:rsid w:val="00634296"/>
    <w:rsid w:val="006368AF"/>
    <w:rsid w:val="006376DD"/>
    <w:rsid w:val="0064008A"/>
    <w:rsid w:val="00640212"/>
    <w:rsid w:val="00642F10"/>
    <w:rsid w:val="00643120"/>
    <w:rsid w:val="006438D0"/>
    <w:rsid w:val="006445F9"/>
    <w:rsid w:val="00647881"/>
    <w:rsid w:val="00650379"/>
    <w:rsid w:val="006512AE"/>
    <w:rsid w:val="006514ED"/>
    <w:rsid w:val="00652671"/>
    <w:rsid w:val="00652D15"/>
    <w:rsid w:val="00653B6B"/>
    <w:rsid w:val="00655F4A"/>
    <w:rsid w:val="00656438"/>
    <w:rsid w:val="006625C9"/>
    <w:rsid w:val="00672303"/>
    <w:rsid w:val="00674444"/>
    <w:rsid w:val="006764E2"/>
    <w:rsid w:val="0067774A"/>
    <w:rsid w:val="006778E3"/>
    <w:rsid w:val="00683B2A"/>
    <w:rsid w:val="006856D8"/>
    <w:rsid w:val="006862D1"/>
    <w:rsid w:val="00686F08"/>
    <w:rsid w:val="00692234"/>
    <w:rsid w:val="00692D49"/>
    <w:rsid w:val="00695364"/>
    <w:rsid w:val="006A039C"/>
    <w:rsid w:val="006A12E5"/>
    <w:rsid w:val="006B126D"/>
    <w:rsid w:val="006B373F"/>
    <w:rsid w:val="006B6867"/>
    <w:rsid w:val="006C0891"/>
    <w:rsid w:val="006C459E"/>
    <w:rsid w:val="006C6442"/>
    <w:rsid w:val="006D396E"/>
    <w:rsid w:val="006D3FD3"/>
    <w:rsid w:val="006D4596"/>
    <w:rsid w:val="006D6A7F"/>
    <w:rsid w:val="006E1B6A"/>
    <w:rsid w:val="006F0334"/>
    <w:rsid w:val="006F2AF4"/>
    <w:rsid w:val="006F5049"/>
    <w:rsid w:val="006F5AEC"/>
    <w:rsid w:val="006F68B3"/>
    <w:rsid w:val="006F6C3F"/>
    <w:rsid w:val="007001B0"/>
    <w:rsid w:val="00700F2A"/>
    <w:rsid w:val="0070206E"/>
    <w:rsid w:val="00702A94"/>
    <w:rsid w:val="00705A3E"/>
    <w:rsid w:val="00706152"/>
    <w:rsid w:val="00706D60"/>
    <w:rsid w:val="00710767"/>
    <w:rsid w:val="00710E9A"/>
    <w:rsid w:val="007117D3"/>
    <w:rsid w:val="00712AA8"/>
    <w:rsid w:val="00713042"/>
    <w:rsid w:val="00714123"/>
    <w:rsid w:val="00714E5A"/>
    <w:rsid w:val="007161E6"/>
    <w:rsid w:val="00720B7E"/>
    <w:rsid w:val="00720D1D"/>
    <w:rsid w:val="00721CFA"/>
    <w:rsid w:val="007221B2"/>
    <w:rsid w:val="0072308A"/>
    <w:rsid w:val="00725008"/>
    <w:rsid w:val="007255A7"/>
    <w:rsid w:val="00725C72"/>
    <w:rsid w:val="00727249"/>
    <w:rsid w:val="0072750C"/>
    <w:rsid w:val="00727ACB"/>
    <w:rsid w:val="00731AEB"/>
    <w:rsid w:val="00731EC4"/>
    <w:rsid w:val="0073241F"/>
    <w:rsid w:val="0073372F"/>
    <w:rsid w:val="0073412B"/>
    <w:rsid w:val="007377CB"/>
    <w:rsid w:val="0074148D"/>
    <w:rsid w:val="00742C38"/>
    <w:rsid w:val="00743D8E"/>
    <w:rsid w:val="0074409C"/>
    <w:rsid w:val="0074490A"/>
    <w:rsid w:val="00747ACF"/>
    <w:rsid w:val="00747E82"/>
    <w:rsid w:val="00752A1B"/>
    <w:rsid w:val="00754819"/>
    <w:rsid w:val="00762269"/>
    <w:rsid w:val="00765B6C"/>
    <w:rsid w:val="00770D3B"/>
    <w:rsid w:val="00775976"/>
    <w:rsid w:val="00780BD8"/>
    <w:rsid w:val="00782003"/>
    <w:rsid w:val="0078538C"/>
    <w:rsid w:val="00790B41"/>
    <w:rsid w:val="0079171F"/>
    <w:rsid w:val="00792031"/>
    <w:rsid w:val="00792D59"/>
    <w:rsid w:val="0079570F"/>
    <w:rsid w:val="007A2A67"/>
    <w:rsid w:val="007A3AE0"/>
    <w:rsid w:val="007A4A0B"/>
    <w:rsid w:val="007A57E4"/>
    <w:rsid w:val="007A6489"/>
    <w:rsid w:val="007B2946"/>
    <w:rsid w:val="007B3931"/>
    <w:rsid w:val="007B39AD"/>
    <w:rsid w:val="007B5BCB"/>
    <w:rsid w:val="007C1303"/>
    <w:rsid w:val="007C7BA8"/>
    <w:rsid w:val="007D3187"/>
    <w:rsid w:val="007D3A15"/>
    <w:rsid w:val="007D3D32"/>
    <w:rsid w:val="007D4411"/>
    <w:rsid w:val="007E2ED8"/>
    <w:rsid w:val="007E363C"/>
    <w:rsid w:val="007E7EB7"/>
    <w:rsid w:val="007F193E"/>
    <w:rsid w:val="007F286E"/>
    <w:rsid w:val="007F4BAA"/>
    <w:rsid w:val="007F6D48"/>
    <w:rsid w:val="00800E1C"/>
    <w:rsid w:val="00803AA6"/>
    <w:rsid w:val="00804C53"/>
    <w:rsid w:val="008060FD"/>
    <w:rsid w:val="00811928"/>
    <w:rsid w:val="0081766C"/>
    <w:rsid w:val="00820051"/>
    <w:rsid w:val="00820345"/>
    <w:rsid w:val="00821E61"/>
    <w:rsid w:val="008229FB"/>
    <w:rsid w:val="00822DFC"/>
    <w:rsid w:val="0082489B"/>
    <w:rsid w:val="008259BE"/>
    <w:rsid w:val="00832008"/>
    <w:rsid w:val="008327CF"/>
    <w:rsid w:val="0083456E"/>
    <w:rsid w:val="00836B0E"/>
    <w:rsid w:val="008476E1"/>
    <w:rsid w:val="008538DE"/>
    <w:rsid w:val="00857104"/>
    <w:rsid w:val="00857AF6"/>
    <w:rsid w:val="00861420"/>
    <w:rsid w:val="008637B4"/>
    <w:rsid w:val="00864EE9"/>
    <w:rsid w:val="00866B2E"/>
    <w:rsid w:val="00867CCF"/>
    <w:rsid w:val="00871293"/>
    <w:rsid w:val="00873804"/>
    <w:rsid w:val="00875493"/>
    <w:rsid w:val="008805CE"/>
    <w:rsid w:val="00883964"/>
    <w:rsid w:val="00884ECA"/>
    <w:rsid w:val="008900A7"/>
    <w:rsid w:val="008908E0"/>
    <w:rsid w:val="00892AE0"/>
    <w:rsid w:val="00892F79"/>
    <w:rsid w:val="00893712"/>
    <w:rsid w:val="008A07C0"/>
    <w:rsid w:val="008A34B2"/>
    <w:rsid w:val="008A4C4F"/>
    <w:rsid w:val="008A5F63"/>
    <w:rsid w:val="008A76A9"/>
    <w:rsid w:val="008B120A"/>
    <w:rsid w:val="008B2D1C"/>
    <w:rsid w:val="008B4163"/>
    <w:rsid w:val="008B4401"/>
    <w:rsid w:val="008B4CBD"/>
    <w:rsid w:val="008B678D"/>
    <w:rsid w:val="008B6CE3"/>
    <w:rsid w:val="008C0E0D"/>
    <w:rsid w:val="008C1B65"/>
    <w:rsid w:val="008C3B6C"/>
    <w:rsid w:val="008C5C8F"/>
    <w:rsid w:val="008C7F71"/>
    <w:rsid w:val="008D3A18"/>
    <w:rsid w:val="008D5A54"/>
    <w:rsid w:val="008E02DB"/>
    <w:rsid w:val="008E1BF3"/>
    <w:rsid w:val="008E4CD9"/>
    <w:rsid w:val="008E50FD"/>
    <w:rsid w:val="008E68A6"/>
    <w:rsid w:val="008E68F3"/>
    <w:rsid w:val="008F08CD"/>
    <w:rsid w:val="008F12F6"/>
    <w:rsid w:val="008F137F"/>
    <w:rsid w:val="008F2C25"/>
    <w:rsid w:val="008F4C83"/>
    <w:rsid w:val="008F6DD9"/>
    <w:rsid w:val="008F6FC7"/>
    <w:rsid w:val="00906634"/>
    <w:rsid w:val="009129CC"/>
    <w:rsid w:val="00913400"/>
    <w:rsid w:val="009151C9"/>
    <w:rsid w:val="00917103"/>
    <w:rsid w:val="0092019A"/>
    <w:rsid w:val="00922028"/>
    <w:rsid w:val="0092403F"/>
    <w:rsid w:val="00927B38"/>
    <w:rsid w:val="00931B25"/>
    <w:rsid w:val="00933C75"/>
    <w:rsid w:val="0093576F"/>
    <w:rsid w:val="00937E1A"/>
    <w:rsid w:val="00941CFF"/>
    <w:rsid w:val="00941F51"/>
    <w:rsid w:val="00942BF0"/>
    <w:rsid w:val="00944A9C"/>
    <w:rsid w:val="00944E92"/>
    <w:rsid w:val="009559D7"/>
    <w:rsid w:val="009630F4"/>
    <w:rsid w:val="00964DC7"/>
    <w:rsid w:val="00966747"/>
    <w:rsid w:val="0096764E"/>
    <w:rsid w:val="0096777A"/>
    <w:rsid w:val="00967F35"/>
    <w:rsid w:val="0097024E"/>
    <w:rsid w:val="00970656"/>
    <w:rsid w:val="00974552"/>
    <w:rsid w:val="0097727E"/>
    <w:rsid w:val="00980229"/>
    <w:rsid w:val="00981471"/>
    <w:rsid w:val="00985C74"/>
    <w:rsid w:val="00987A11"/>
    <w:rsid w:val="0099046D"/>
    <w:rsid w:val="0099121B"/>
    <w:rsid w:val="009913F2"/>
    <w:rsid w:val="0099221D"/>
    <w:rsid w:val="009949A9"/>
    <w:rsid w:val="009969F1"/>
    <w:rsid w:val="00997C21"/>
    <w:rsid w:val="009A2443"/>
    <w:rsid w:val="009A4A40"/>
    <w:rsid w:val="009A7E3E"/>
    <w:rsid w:val="009B0065"/>
    <w:rsid w:val="009B122E"/>
    <w:rsid w:val="009B24E6"/>
    <w:rsid w:val="009B37D4"/>
    <w:rsid w:val="009B3C38"/>
    <w:rsid w:val="009B47B8"/>
    <w:rsid w:val="009B5BAF"/>
    <w:rsid w:val="009B658F"/>
    <w:rsid w:val="009B6B54"/>
    <w:rsid w:val="009B72A5"/>
    <w:rsid w:val="009B7566"/>
    <w:rsid w:val="009C1C1B"/>
    <w:rsid w:val="009C2E82"/>
    <w:rsid w:val="009C36C5"/>
    <w:rsid w:val="009C57F7"/>
    <w:rsid w:val="009D0F2C"/>
    <w:rsid w:val="009D22F7"/>
    <w:rsid w:val="009D265B"/>
    <w:rsid w:val="009D2CE3"/>
    <w:rsid w:val="009D42BF"/>
    <w:rsid w:val="009D5081"/>
    <w:rsid w:val="009D5419"/>
    <w:rsid w:val="009D6966"/>
    <w:rsid w:val="009D72F2"/>
    <w:rsid w:val="009E068C"/>
    <w:rsid w:val="009E1BDC"/>
    <w:rsid w:val="009E1D35"/>
    <w:rsid w:val="009E7564"/>
    <w:rsid w:val="009F1761"/>
    <w:rsid w:val="009F2F4D"/>
    <w:rsid w:val="009F4024"/>
    <w:rsid w:val="009F4F15"/>
    <w:rsid w:val="009F5245"/>
    <w:rsid w:val="009F5357"/>
    <w:rsid w:val="009F6A02"/>
    <w:rsid w:val="00A0005B"/>
    <w:rsid w:val="00A011E7"/>
    <w:rsid w:val="00A032D7"/>
    <w:rsid w:val="00A0499B"/>
    <w:rsid w:val="00A0709F"/>
    <w:rsid w:val="00A113A6"/>
    <w:rsid w:val="00A16D9D"/>
    <w:rsid w:val="00A175FE"/>
    <w:rsid w:val="00A22012"/>
    <w:rsid w:val="00A22A67"/>
    <w:rsid w:val="00A23C95"/>
    <w:rsid w:val="00A318E3"/>
    <w:rsid w:val="00A34725"/>
    <w:rsid w:val="00A43753"/>
    <w:rsid w:val="00A47318"/>
    <w:rsid w:val="00A518CA"/>
    <w:rsid w:val="00A5641C"/>
    <w:rsid w:val="00A57381"/>
    <w:rsid w:val="00A60AC2"/>
    <w:rsid w:val="00A6231D"/>
    <w:rsid w:val="00A66706"/>
    <w:rsid w:val="00A678C7"/>
    <w:rsid w:val="00A707E2"/>
    <w:rsid w:val="00A71105"/>
    <w:rsid w:val="00A7263E"/>
    <w:rsid w:val="00A72C13"/>
    <w:rsid w:val="00A74772"/>
    <w:rsid w:val="00A81D8C"/>
    <w:rsid w:val="00A824F7"/>
    <w:rsid w:val="00A82B73"/>
    <w:rsid w:val="00A82D9F"/>
    <w:rsid w:val="00A83A7D"/>
    <w:rsid w:val="00A8445B"/>
    <w:rsid w:val="00A90092"/>
    <w:rsid w:val="00A97E48"/>
    <w:rsid w:val="00AA0C17"/>
    <w:rsid w:val="00AA45B4"/>
    <w:rsid w:val="00AB6990"/>
    <w:rsid w:val="00AC3299"/>
    <w:rsid w:val="00AC3B7E"/>
    <w:rsid w:val="00AD1564"/>
    <w:rsid w:val="00AD1D06"/>
    <w:rsid w:val="00AD3AA4"/>
    <w:rsid w:val="00AD3CA1"/>
    <w:rsid w:val="00AD4B10"/>
    <w:rsid w:val="00AD67DA"/>
    <w:rsid w:val="00AE0EAD"/>
    <w:rsid w:val="00AE2645"/>
    <w:rsid w:val="00AE3E3C"/>
    <w:rsid w:val="00AE723D"/>
    <w:rsid w:val="00AE738C"/>
    <w:rsid w:val="00AE7AAE"/>
    <w:rsid w:val="00AF0DBA"/>
    <w:rsid w:val="00AF1678"/>
    <w:rsid w:val="00AF1AEE"/>
    <w:rsid w:val="00AF2099"/>
    <w:rsid w:val="00AF2E1F"/>
    <w:rsid w:val="00B00AC7"/>
    <w:rsid w:val="00B0405D"/>
    <w:rsid w:val="00B11451"/>
    <w:rsid w:val="00B1211C"/>
    <w:rsid w:val="00B140CA"/>
    <w:rsid w:val="00B1628D"/>
    <w:rsid w:val="00B17386"/>
    <w:rsid w:val="00B17AF8"/>
    <w:rsid w:val="00B300AA"/>
    <w:rsid w:val="00B3058F"/>
    <w:rsid w:val="00B309FF"/>
    <w:rsid w:val="00B327FE"/>
    <w:rsid w:val="00B35873"/>
    <w:rsid w:val="00B41C7B"/>
    <w:rsid w:val="00B434BB"/>
    <w:rsid w:val="00B47530"/>
    <w:rsid w:val="00B50A20"/>
    <w:rsid w:val="00B54578"/>
    <w:rsid w:val="00B55260"/>
    <w:rsid w:val="00B5579C"/>
    <w:rsid w:val="00B577BE"/>
    <w:rsid w:val="00B60756"/>
    <w:rsid w:val="00B60B63"/>
    <w:rsid w:val="00B6557F"/>
    <w:rsid w:val="00B658CE"/>
    <w:rsid w:val="00B67BAE"/>
    <w:rsid w:val="00B71A69"/>
    <w:rsid w:val="00B728C8"/>
    <w:rsid w:val="00B73385"/>
    <w:rsid w:val="00B73C61"/>
    <w:rsid w:val="00B842E5"/>
    <w:rsid w:val="00B913A6"/>
    <w:rsid w:val="00B9549A"/>
    <w:rsid w:val="00B9702E"/>
    <w:rsid w:val="00BA01B8"/>
    <w:rsid w:val="00BA3025"/>
    <w:rsid w:val="00BA4112"/>
    <w:rsid w:val="00BA75F5"/>
    <w:rsid w:val="00BA7F1D"/>
    <w:rsid w:val="00BB19D4"/>
    <w:rsid w:val="00BB2120"/>
    <w:rsid w:val="00BB235A"/>
    <w:rsid w:val="00BB3E9D"/>
    <w:rsid w:val="00BB3F5D"/>
    <w:rsid w:val="00BB5F6A"/>
    <w:rsid w:val="00BB63FD"/>
    <w:rsid w:val="00BB6E7B"/>
    <w:rsid w:val="00BB7C5D"/>
    <w:rsid w:val="00BC3572"/>
    <w:rsid w:val="00BC66D9"/>
    <w:rsid w:val="00BD243F"/>
    <w:rsid w:val="00BD2E74"/>
    <w:rsid w:val="00BD3DBA"/>
    <w:rsid w:val="00BD45F7"/>
    <w:rsid w:val="00BD4E6B"/>
    <w:rsid w:val="00BD5045"/>
    <w:rsid w:val="00BD5EAE"/>
    <w:rsid w:val="00BD6B21"/>
    <w:rsid w:val="00BD6EF1"/>
    <w:rsid w:val="00BD7F72"/>
    <w:rsid w:val="00BE101C"/>
    <w:rsid w:val="00BE1621"/>
    <w:rsid w:val="00BF0C95"/>
    <w:rsid w:val="00BF2D99"/>
    <w:rsid w:val="00BF2DA7"/>
    <w:rsid w:val="00C00E58"/>
    <w:rsid w:val="00C01EAE"/>
    <w:rsid w:val="00C02AE2"/>
    <w:rsid w:val="00C03252"/>
    <w:rsid w:val="00C03BCD"/>
    <w:rsid w:val="00C052BE"/>
    <w:rsid w:val="00C06E70"/>
    <w:rsid w:val="00C11758"/>
    <w:rsid w:val="00C11E4B"/>
    <w:rsid w:val="00C13700"/>
    <w:rsid w:val="00C13838"/>
    <w:rsid w:val="00C16D3C"/>
    <w:rsid w:val="00C171CD"/>
    <w:rsid w:val="00C23A06"/>
    <w:rsid w:val="00C30BA9"/>
    <w:rsid w:val="00C3168C"/>
    <w:rsid w:val="00C35E36"/>
    <w:rsid w:val="00C42A4B"/>
    <w:rsid w:val="00C42E73"/>
    <w:rsid w:val="00C42FFA"/>
    <w:rsid w:val="00C44428"/>
    <w:rsid w:val="00C46763"/>
    <w:rsid w:val="00C47447"/>
    <w:rsid w:val="00C51328"/>
    <w:rsid w:val="00C526F1"/>
    <w:rsid w:val="00C53E98"/>
    <w:rsid w:val="00C545B8"/>
    <w:rsid w:val="00C54AB4"/>
    <w:rsid w:val="00C55817"/>
    <w:rsid w:val="00C5787A"/>
    <w:rsid w:val="00C61976"/>
    <w:rsid w:val="00C62FCE"/>
    <w:rsid w:val="00C64A38"/>
    <w:rsid w:val="00C6701C"/>
    <w:rsid w:val="00C67EE2"/>
    <w:rsid w:val="00C70ACC"/>
    <w:rsid w:val="00C7287A"/>
    <w:rsid w:val="00C729CD"/>
    <w:rsid w:val="00C732F8"/>
    <w:rsid w:val="00C764CB"/>
    <w:rsid w:val="00C7726F"/>
    <w:rsid w:val="00C776BF"/>
    <w:rsid w:val="00C84093"/>
    <w:rsid w:val="00C85251"/>
    <w:rsid w:val="00C8545C"/>
    <w:rsid w:val="00C85B16"/>
    <w:rsid w:val="00C877C8"/>
    <w:rsid w:val="00C9151F"/>
    <w:rsid w:val="00C939ED"/>
    <w:rsid w:val="00C95F1A"/>
    <w:rsid w:val="00C96734"/>
    <w:rsid w:val="00C97A0B"/>
    <w:rsid w:val="00CA35BB"/>
    <w:rsid w:val="00CA6D6E"/>
    <w:rsid w:val="00CA722F"/>
    <w:rsid w:val="00CA7C85"/>
    <w:rsid w:val="00CB1D49"/>
    <w:rsid w:val="00CB5132"/>
    <w:rsid w:val="00CB545F"/>
    <w:rsid w:val="00CB699A"/>
    <w:rsid w:val="00CB6A96"/>
    <w:rsid w:val="00CC4010"/>
    <w:rsid w:val="00CC60F6"/>
    <w:rsid w:val="00CC6439"/>
    <w:rsid w:val="00CC691B"/>
    <w:rsid w:val="00CC7044"/>
    <w:rsid w:val="00CD02B9"/>
    <w:rsid w:val="00CD43BA"/>
    <w:rsid w:val="00CD644A"/>
    <w:rsid w:val="00CD6E13"/>
    <w:rsid w:val="00CE021A"/>
    <w:rsid w:val="00CE1E92"/>
    <w:rsid w:val="00CE22FB"/>
    <w:rsid w:val="00CE308D"/>
    <w:rsid w:val="00CE36DE"/>
    <w:rsid w:val="00CF261C"/>
    <w:rsid w:val="00CF2623"/>
    <w:rsid w:val="00CF522A"/>
    <w:rsid w:val="00CF6199"/>
    <w:rsid w:val="00D010E2"/>
    <w:rsid w:val="00D066E6"/>
    <w:rsid w:val="00D12D2A"/>
    <w:rsid w:val="00D12FE7"/>
    <w:rsid w:val="00D13197"/>
    <w:rsid w:val="00D161DB"/>
    <w:rsid w:val="00D20050"/>
    <w:rsid w:val="00D2382D"/>
    <w:rsid w:val="00D25B00"/>
    <w:rsid w:val="00D26120"/>
    <w:rsid w:val="00D361D6"/>
    <w:rsid w:val="00D404AE"/>
    <w:rsid w:val="00D422E2"/>
    <w:rsid w:val="00D4411F"/>
    <w:rsid w:val="00D53282"/>
    <w:rsid w:val="00D537F9"/>
    <w:rsid w:val="00D53F53"/>
    <w:rsid w:val="00D61207"/>
    <w:rsid w:val="00D67E5A"/>
    <w:rsid w:val="00D7679F"/>
    <w:rsid w:val="00D826EA"/>
    <w:rsid w:val="00D86ECD"/>
    <w:rsid w:val="00D90EE5"/>
    <w:rsid w:val="00D92464"/>
    <w:rsid w:val="00D93EFF"/>
    <w:rsid w:val="00D94E08"/>
    <w:rsid w:val="00D96DB1"/>
    <w:rsid w:val="00DA0B78"/>
    <w:rsid w:val="00DA197F"/>
    <w:rsid w:val="00DA25BD"/>
    <w:rsid w:val="00DA3B33"/>
    <w:rsid w:val="00DA6894"/>
    <w:rsid w:val="00DB0D4F"/>
    <w:rsid w:val="00DB2D5C"/>
    <w:rsid w:val="00DC1690"/>
    <w:rsid w:val="00DC2904"/>
    <w:rsid w:val="00DC41AC"/>
    <w:rsid w:val="00DC487D"/>
    <w:rsid w:val="00DC570B"/>
    <w:rsid w:val="00DD0009"/>
    <w:rsid w:val="00DD29E4"/>
    <w:rsid w:val="00DD49CB"/>
    <w:rsid w:val="00DD590C"/>
    <w:rsid w:val="00DD5DA7"/>
    <w:rsid w:val="00DE0C61"/>
    <w:rsid w:val="00DE4848"/>
    <w:rsid w:val="00DE6855"/>
    <w:rsid w:val="00DE7B7E"/>
    <w:rsid w:val="00DF0744"/>
    <w:rsid w:val="00DF08D0"/>
    <w:rsid w:val="00DF180A"/>
    <w:rsid w:val="00DF4BB0"/>
    <w:rsid w:val="00DF606D"/>
    <w:rsid w:val="00DF613C"/>
    <w:rsid w:val="00E0046E"/>
    <w:rsid w:val="00E0185E"/>
    <w:rsid w:val="00E01B97"/>
    <w:rsid w:val="00E032A7"/>
    <w:rsid w:val="00E07B08"/>
    <w:rsid w:val="00E11CEF"/>
    <w:rsid w:val="00E13B2E"/>
    <w:rsid w:val="00E14814"/>
    <w:rsid w:val="00E14E5B"/>
    <w:rsid w:val="00E15F34"/>
    <w:rsid w:val="00E16F65"/>
    <w:rsid w:val="00E2118E"/>
    <w:rsid w:val="00E235E0"/>
    <w:rsid w:val="00E252FA"/>
    <w:rsid w:val="00E26044"/>
    <w:rsid w:val="00E30A10"/>
    <w:rsid w:val="00E323EE"/>
    <w:rsid w:val="00E402F9"/>
    <w:rsid w:val="00E41F28"/>
    <w:rsid w:val="00E4321D"/>
    <w:rsid w:val="00E50FB9"/>
    <w:rsid w:val="00E5162B"/>
    <w:rsid w:val="00E541C4"/>
    <w:rsid w:val="00E542CD"/>
    <w:rsid w:val="00E55C29"/>
    <w:rsid w:val="00E567D1"/>
    <w:rsid w:val="00E61534"/>
    <w:rsid w:val="00E61B31"/>
    <w:rsid w:val="00E653C0"/>
    <w:rsid w:val="00E657CF"/>
    <w:rsid w:val="00E65C9B"/>
    <w:rsid w:val="00E65EE1"/>
    <w:rsid w:val="00E676E2"/>
    <w:rsid w:val="00E708E4"/>
    <w:rsid w:val="00E7168D"/>
    <w:rsid w:val="00E72780"/>
    <w:rsid w:val="00E76A46"/>
    <w:rsid w:val="00E84960"/>
    <w:rsid w:val="00E86624"/>
    <w:rsid w:val="00E930ED"/>
    <w:rsid w:val="00E94994"/>
    <w:rsid w:val="00E95505"/>
    <w:rsid w:val="00E95C1A"/>
    <w:rsid w:val="00E96235"/>
    <w:rsid w:val="00EA166C"/>
    <w:rsid w:val="00EA4C08"/>
    <w:rsid w:val="00EA5337"/>
    <w:rsid w:val="00EA77B8"/>
    <w:rsid w:val="00EA7E75"/>
    <w:rsid w:val="00EB19F1"/>
    <w:rsid w:val="00EB2812"/>
    <w:rsid w:val="00EB2A04"/>
    <w:rsid w:val="00EB318B"/>
    <w:rsid w:val="00EB7204"/>
    <w:rsid w:val="00EC3858"/>
    <w:rsid w:val="00EC4394"/>
    <w:rsid w:val="00EC6437"/>
    <w:rsid w:val="00ED1DCC"/>
    <w:rsid w:val="00ED3088"/>
    <w:rsid w:val="00ED522E"/>
    <w:rsid w:val="00ED566A"/>
    <w:rsid w:val="00ED57F3"/>
    <w:rsid w:val="00EE064A"/>
    <w:rsid w:val="00EE57B8"/>
    <w:rsid w:val="00EF19E4"/>
    <w:rsid w:val="00EF5A68"/>
    <w:rsid w:val="00F00819"/>
    <w:rsid w:val="00F01492"/>
    <w:rsid w:val="00F01BAC"/>
    <w:rsid w:val="00F04274"/>
    <w:rsid w:val="00F05855"/>
    <w:rsid w:val="00F05CAB"/>
    <w:rsid w:val="00F1186A"/>
    <w:rsid w:val="00F12133"/>
    <w:rsid w:val="00F15841"/>
    <w:rsid w:val="00F16CCE"/>
    <w:rsid w:val="00F21306"/>
    <w:rsid w:val="00F25FC9"/>
    <w:rsid w:val="00F27811"/>
    <w:rsid w:val="00F32613"/>
    <w:rsid w:val="00F33E09"/>
    <w:rsid w:val="00F37ADA"/>
    <w:rsid w:val="00F37DA6"/>
    <w:rsid w:val="00F40391"/>
    <w:rsid w:val="00F40C09"/>
    <w:rsid w:val="00F421C1"/>
    <w:rsid w:val="00F42360"/>
    <w:rsid w:val="00F42EEA"/>
    <w:rsid w:val="00F430A9"/>
    <w:rsid w:val="00F43844"/>
    <w:rsid w:val="00F44E5F"/>
    <w:rsid w:val="00F463C9"/>
    <w:rsid w:val="00F47656"/>
    <w:rsid w:val="00F50888"/>
    <w:rsid w:val="00F51A80"/>
    <w:rsid w:val="00F52009"/>
    <w:rsid w:val="00F5245D"/>
    <w:rsid w:val="00F54882"/>
    <w:rsid w:val="00F55451"/>
    <w:rsid w:val="00F55602"/>
    <w:rsid w:val="00F567D1"/>
    <w:rsid w:val="00F57C20"/>
    <w:rsid w:val="00F60242"/>
    <w:rsid w:val="00F60BEB"/>
    <w:rsid w:val="00F61514"/>
    <w:rsid w:val="00F61D10"/>
    <w:rsid w:val="00F63689"/>
    <w:rsid w:val="00F6647F"/>
    <w:rsid w:val="00F670F1"/>
    <w:rsid w:val="00F7435F"/>
    <w:rsid w:val="00F801D2"/>
    <w:rsid w:val="00F82120"/>
    <w:rsid w:val="00F839BE"/>
    <w:rsid w:val="00F84156"/>
    <w:rsid w:val="00F854A6"/>
    <w:rsid w:val="00F8576E"/>
    <w:rsid w:val="00F96C55"/>
    <w:rsid w:val="00F97882"/>
    <w:rsid w:val="00FA22E6"/>
    <w:rsid w:val="00FA2508"/>
    <w:rsid w:val="00FA3745"/>
    <w:rsid w:val="00FA4DC5"/>
    <w:rsid w:val="00FA55FB"/>
    <w:rsid w:val="00FA64FF"/>
    <w:rsid w:val="00FB11D3"/>
    <w:rsid w:val="00FB42B5"/>
    <w:rsid w:val="00FB51F3"/>
    <w:rsid w:val="00FC113E"/>
    <w:rsid w:val="00FC2028"/>
    <w:rsid w:val="00FC2187"/>
    <w:rsid w:val="00FC2322"/>
    <w:rsid w:val="00FC2631"/>
    <w:rsid w:val="00FC53A6"/>
    <w:rsid w:val="00FC66AF"/>
    <w:rsid w:val="00FD37AB"/>
    <w:rsid w:val="00FD4819"/>
    <w:rsid w:val="00FD5AC1"/>
    <w:rsid w:val="00FE1BE9"/>
    <w:rsid w:val="00FE252A"/>
    <w:rsid w:val="00FE3DA9"/>
    <w:rsid w:val="00FE7F3D"/>
    <w:rsid w:val="00FF2811"/>
    <w:rsid w:val="00FF2C3F"/>
    <w:rsid w:val="00FF4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41"/>
    <o:shapelayout v:ext="edit">
      <o:idmap v:ext="edit" data="1"/>
    </o:shapelayout>
  </w:shapeDefaults>
  <w:decimalSymbol w:val=","/>
  <w:listSeparator w:val=";"/>
  <w14:docId w14:val="45314C5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F00819"/>
    <w:pPr>
      <w:jc w:val="both"/>
    </w:pPr>
    <w:rPr>
      <w:rFonts w:ascii="Calibri" w:hAnsi="Calibri" w:cs="Calibri"/>
    </w:rPr>
  </w:style>
  <w:style w:type="paragraph" w:styleId="1">
    <w:name w:val="heading 1"/>
    <w:basedOn w:val="a2"/>
    <w:next w:val="a2"/>
    <w:link w:val="10"/>
    <w:uiPriority w:val="9"/>
    <w:qFormat/>
    <w:rsid w:val="00F00819"/>
    <w:pPr>
      <w:keepNext/>
      <w:keepLines/>
      <w:spacing w:before="240" w:after="0"/>
      <w:outlineLvl w:val="0"/>
    </w:pPr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21">
    <w:name w:val="heading 2"/>
    <w:basedOn w:val="a2"/>
    <w:next w:val="a2"/>
    <w:link w:val="22"/>
    <w:uiPriority w:val="9"/>
    <w:qFormat/>
    <w:rsid w:val="0034423D"/>
    <w:pPr>
      <w:keepNext/>
      <w:keepLines/>
      <w:spacing w:before="40" w:after="0"/>
      <w:outlineLvl w:val="1"/>
    </w:pPr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31">
    <w:name w:val="heading 3"/>
    <w:basedOn w:val="a2"/>
    <w:next w:val="a2"/>
    <w:link w:val="32"/>
    <w:uiPriority w:val="9"/>
    <w:semiHidden/>
    <w:qFormat/>
    <w:rsid w:val="00F00819"/>
    <w:pPr>
      <w:keepNext/>
      <w:keepLines/>
      <w:spacing w:before="40" w:after="0"/>
      <w:outlineLvl w:val="2"/>
    </w:pPr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qFormat/>
    <w:rsid w:val="00F00819"/>
    <w:pPr>
      <w:keepNext/>
      <w:keepLines/>
      <w:spacing w:before="40" w:after="0"/>
      <w:outlineLvl w:val="3"/>
    </w:pPr>
    <w:rPr>
      <w:rFonts w:ascii="Calibri Light" w:eastAsiaTheme="majorEastAsia" w:hAnsi="Calibri Light" w:cs="Calibri Light"/>
      <w:i/>
      <w:iCs/>
      <w:color w:val="2F5496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qFormat/>
    <w:rsid w:val="00F00819"/>
    <w:pPr>
      <w:keepNext/>
      <w:keepLines/>
      <w:spacing w:before="40" w:after="0"/>
      <w:outlineLvl w:val="4"/>
    </w:pPr>
    <w:rPr>
      <w:rFonts w:ascii="Calibri Light" w:eastAsiaTheme="majorEastAsia" w:hAnsi="Calibri Light" w:cs="Calibri Light"/>
      <w:color w:val="2F5496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qFormat/>
    <w:rsid w:val="00F00819"/>
    <w:pPr>
      <w:keepNext/>
      <w:keepLines/>
      <w:spacing w:before="40" w:after="0"/>
      <w:outlineLvl w:val="5"/>
    </w:pPr>
    <w:rPr>
      <w:rFonts w:ascii="Calibri Light" w:eastAsiaTheme="majorEastAsia" w:hAnsi="Calibri Light" w:cs="Calibri Light"/>
      <w:color w:val="1F3763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qFormat/>
    <w:rsid w:val="00F00819"/>
    <w:pPr>
      <w:keepNext/>
      <w:keepLines/>
      <w:spacing w:before="40" w:after="0"/>
      <w:outlineLvl w:val="6"/>
    </w:pPr>
    <w:rPr>
      <w:rFonts w:ascii="Calibri Light" w:eastAsiaTheme="majorEastAsia" w:hAnsi="Calibri Light" w:cs="Calibri Light"/>
      <w:i/>
      <w:iCs/>
      <w:color w:val="1F3763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qFormat/>
    <w:rsid w:val="00F00819"/>
    <w:pPr>
      <w:keepNext/>
      <w:keepLines/>
      <w:spacing w:before="40" w:after="0"/>
      <w:outlineLvl w:val="7"/>
    </w:pPr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qFormat/>
    <w:rsid w:val="00F00819"/>
    <w:pPr>
      <w:keepNext/>
      <w:keepLines/>
      <w:spacing w:before="40" w:after="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Placeholder Text"/>
    <w:basedOn w:val="a3"/>
    <w:uiPriority w:val="99"/>
    <w:semiHidden/>
    <w:rsid w:val="00F00819"/>
    <w:rPr>
      <w:rFonts w:ascii="Calibri" w:hAnsi="Calibri" w:cs="Calibri"/>
      <w:color w:val="808080"/>
    </w:rPr>
  </w:style>
  <w:style w:type="character" w:customStyle="1" w:styleId="10">
    <w:name w:val="Заголовок 1 Знак"/>
    <w:basedOn w:val="a3"/>
    <w:link w:val="1"/>
    <w:uiPriority w:val="9"/>
    <w:rsid w:val="00F00819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a7">
    <w:name w:val="TOC Heading"/>
    <w:basedOn w:val="1"/>
    <w:next w:val="a2"/>
    <w:uiPriority w:val="39"/>
    <w:unhideWhenUsed/>
    <w:qFormat/>
    <w:rsid w:val="00F00819"/>
    <w:pPr>
      <w:jc w:val="center"/>
      <w:outlineLvl w:val="9"/>
    </w:pPr>
  </w:style>
  <w:style w:type="paragraph" w:styleId="11">
    <w:name w:val="toc 1"/>
    <w:basedOn w:val="a2"/>
    <w:next w:val="a2"/>
    <w:autoRedefine/>
    <w:uiPriority w:val="39"/>
    <w:rsid w:val="00F00819"/>
    <w:pPr>
      <w:spacing w:after="100"/>
    </w:pPr>
  </w:style>
  <w:style w:type="character" w:styleId="a8">
    <w:name w:val="Hyperlink"/>
    <w:basedOn w:val="a3"/>
    <w:uiPriority w:val="99"/>
    <w:unhideWhenUsed/>
    <w:rsid w:val="00F00819"/>
    <w:rPr>
      <w:rFonts w:ascii="Calibri" w:hAnsi="Calibri" w:cs="Calibri"/>
      <w:color w:val="0563C1" w:themeColor="hyperlink"/>
      <w:u w:val="single"/>
    </w:rPr>
  </w:style>
  <w:style w:type="paragraph" w:styleId="a9">
    <w:name w:val="Balloon Text"/>
    <w:basedOn w:val="a2"/>
    <w:link w:val="aa"/>
    <w:uiPriority w:val="99"/>
    <w:semiHidden/>
    <w:unhideWhenUsed/>
    <w:rsid w:val="00F008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3"/>
    <w:link w:val="a9"/>
    <w:uiPriority w:val="99"/>
    <w:semiHidden/>
    <w:rsid w:val="00F00819"/>
    <w:rPr>
      <w:rFonts w:ascii="Segoe UI" w:hAnsi="Segoe UI" w:cs="Segoe UI"/>
      <w:sz w:val="18"/>
      <w:szCs w:val="18"/>
    </w:rPr>
  </w:style>
  <w:style w:type="paragraph" w:styleId="ab">
    <w:name w:val="Normal (Web)"/>
    <w:basedOn w:val="a2"/>
    <w:uiPriority w:val="99"/>
    <w:semiHidden/>
    <w:unhideWhenUsed/>
    <w:rsid w:val="00F008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2">
    <w:name w:val="Заголовок 2 Знак"/>
    <w:basedOn w:val="a3"/>
    <w:link w:val="21"/>
    <w:uiPriority w:val="9"/>
    <w:rsid w:val="0034423D"/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23">
    <w:name w:val="toc 2"/>
    <w:basedOn w:val="a2"/>
    <w:next w:val="a2"/>
    <w:autoRedefine/>
    <w:uiPriority w:val="39"/>
    <w:rsid w:val="00F00819"/>
    <w:pPr>
      <w:spacing w:after="100"/>
      <w:ind w:left="220"/>
    </w:pPr>
  </w:style>
  <w:style w:type="paragraph" w:styleId="ac">
    <w:name w:val="List Paragraph"/>
    <w:basedOn w:val="a2"/>
    <w:uiPriority w:val="34"/>
    <w:qFormat/>
    <w:rsid w:val="00F00819"/>
    <w:pPr>
      <w:ind w:left="720"/>
      <w:contextualSpacing/>
    </w:pPr>
  </w:style>
  <w:style w:type="paragraph" w:styleId="ad">
    <w:name w:val="header"/>
    <w:basedOn w:val="a2"/>
    <w:link w:val="ae"/>
    <w:uiPriority w:val="99"/>
    <w:semiHidden/>
    <w:rsid w:val="00F00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semiHidden/>
    <w:rsid w:val="00F00819"/>
    <w:rPr>
      <w:rFonts w:ascii="Calibri" w:hAnsi="Calibri" w:cs="Calibri"/>
    </w:rPr>
  </w:style>
  <w:style w:type="paragraph" w:styleId="af">
    <w:name w:val="footer"/>
    <w:basedOn w:val="a2"/>
    <w:link w:val="af0"/>
    <w:uiPriority w:val="99"/>
    <w:unhideWhenUsed/>
    <w:rsid w:val="00F00819"/>
    <w:pPr>
      <w:tabs>
        <w:tab w:val="center" w:pos="4680"/>
        <w:tab w:val="right" w:pos="9360"/>
      </w:tabs>
      <w:spacing w:after="0" w:line="240" w:lineRule="auto"/>
      <w:jc w:val="right"/>
    </w:pPr>
  </w:style>
  <w:style w:type="character" w:customStyle="1" w:styleId="af0">
    <w:name w:val="Нижний колонтитул Знак"/>
    <w:basedOn w:val="a3"/>
    <w:link w:val="af"/>
    <w:uiPriority w:val="99"/>
    <w:rsid w:val="00F00819"/>
    <w:rPr>
      <w:rFonts w:ascii="Calibri" w:hAnsi="Calibri" w:cs="Calibri"/>
    </w:rPr>
  </w:style>
  <w:style w:type="paragraph" w:styleId="a0">
    <w:name w:val="List Bullet"/>
    <w:basedOn w:val="a2"/>
    <w:uiPriority w:val="99"/>
    <w:rsid w:val="00F00819"/>
    <w:pPr>
      <w:numPr>
        <w:numId w:val="3"/>
      </w:numPr>
      <w:contextualSpacing/>
    </w:pPr>
  </w:style>
  <w:style w:type="paragraph" w:styleId="af1">
    <w:name w:val="Subtitle"/>
    <w:basedOn w:val="a2"/>
    <w:next w:val="a2"/>
    <w:link w:val="af2"/>
    <w:uiPriority w:val="11"/>
    <w:qFormat/>
    <w:rsid w:val="00F00819"/>
    <w:pPr>
      <w:jc w:val="center"/>
    </w:pPr>
  </w:style>
  <w:style w:type="character" w:customStyle="1" w:styleId="af2">
    <w:name w:val="Подзаголовок Знак"/>
    <w:basedOn w:val="a3"/>
    <w:link w:val="af1"/>
    <w:uiPriority w:val="11"/>
    <w:rsid w:val="00F00819"/>
    <w:rPr>
      <w:rFonts w:ascii="Calibri" w:hAnsi="Calibri" w:cs="Calibri"/>
    </w:rPr>
  </w:style>
  <w:style w:type="paragraph" w:styleId="af3">
    <w:name w:val="Title"/>
    <w:basedOn w:val="a2"/>
    <w:next w:val="a2"/>
    <w:link w:val="af4"/>
    <w:uiPriority w:val="10"/>
    <w:qFormat/>
    <w:rsid w:val="00F00819"/>
    <w:pPr>
      <w:spacing w:after="0" w:line="240" w:lineRule="auto"/>
      <w:contextualSpacing/>
      <w:jc w:val="center"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af4">
    <w:name w:val="Заголовок Знак"/>
    <w:basedOn w:val="a3"/>
    <w:link w:val="af3"/>
    <w:uiPriority w:val="10"/>
    <w:rsid w:val="00F00819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12">
    <w:name w:val="Упомянуть1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F00819"/>
    <w:pPr>
      <w:numPr>
        <w:numId w:val="4"/>
      </w:numPr>
    </w:pPr>
  </w:style>
  <w:style w:type="numbering" w:styleId="1ai">
    <w:name w:val="Outline List 1"/>
    <w:basedOn w:val="a5"/>
    <w:uiPriority w:val="99"/>
    <w:semiHidden/>
    <w:unhideWhenUsed/>
    <w:rsid w:val="00F00819"/>
    <w:pPr>
      <w:numPr>
        <w:numId w:val="5"/>
      </w:numPr>
    </w:pPr>
  </w:style>
  <w:style w:type="character" w:styleId="HTML">
    <w:name w:val="HTML Code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F00819"/>
    <w:pPr>
      <w:spacing w:after="0" w:line="240" w:lineRule="auto"/>
    </w:pPr>
    <w:rPr>
      <w:i/>
      <w:iCs/>
    </w:rPr>
  </w:style>
  <w:style w:type="character" w:customStyle="1" w:styleId="HTML2">
    <w:name w:val="Адрес HTML Знак"/>
    <w:basedOn w:val="a3"/>
    <w:link w:val="HTML1"/>
    <w:uiPriority w:val="99"/>
    <w:semiHidden/>
    <w:rsid w:val="00F00819"/>
    <w:rPr>
      <w:rFonts w:ascii="Calibri" w:hAnsi="Calibri" w:cs="Calibri"/>
      <w:i/>
      <w:iCs/>
    </w:rPr>
  </w:style>
  <w:style w:type="character" w:styleId="HTML3">
    <w:name w:val="HTML Definition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4">
    <w:name w:val="HTML Cit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5">
    <w:name w:val="HTML Typewriter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F00819"/>
    <w:rPr>
      <w:rFonts w:ascii="Consolas" w:hAnsi="Consolas" w:cs="Calibr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F00819"/>
    <w:rPr>
      <w:rFonts w:ascii="Calibri" w:hAnsi="Calibri" w:cs="Calibri"/>
    </w:rPr>
  </w:style>
  <w:style w:type="character" w:styleId="HTML8">
    <w:name w:val="HTML Keyboard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paragraph" w:styleId="HTML9">
    <w:name w:val="HTML Preformatted"/>
    <w:basedOn w:val="a2"/>
    <w:link w:val="HTMLa"/>
    <w:uiPriority w:val="99"/>
    <w:unhideWhenUsed/>
    <w:rsid w:val="00F0081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3"/>
    <w:link w:val="HTML9"/>
    <w:uiPriority w:val="99"/>
    <w:rsid w:val="00F00819"/>
    <w:rPr>
      <w:rFonts w:ascii="Consolas" w:hAnsi="Consolas" w:cs="Calibri"/>
      <w:sz w:val="20"/>
      <w:szCs w:val="20"/>
    </w:rPr>
  </w:style>
  <w:style w:type="paragraph" w:styleId="33">
    <w:name w:val="toc 3"/>
    <w:basedOn w:val="a2"/>
    <w:next w:val="a2"/>
    <w:autoRedefine/>
    <w:uiPriority w:val="39"/>
    <w:semiHidden/>
    <w:rsid w:val="00F00819"/>
    <w:pPr>
      <w:spacing w:after="100"/>
      <w:ind w:left="440"/>
    </w:pPr>
  </w:style>
  <w:style w:type="paragraph" w:styleId="43">
    <w:name w:val="toc 4"/>
    <w:basedOn w:val="a2"/>
    <w:next w:val="a2"/>
    <w:autoRedefine/>
    <w:uiPriority w:val="39"/>
    <w:semiHidden/>
    <w:rsid w:val="00F00819"/>
    <w:pPr>
      <w:spacing w:after="100"/>
      <w:ind w:left="660"/>
    </w:pPr>
  </w:style>
  <w:style w:type="paragraph" w:styleId="53">
    <w:name w:val="toc 5"/>
    <w:basedOn w:val="a2"/>
    <w:next w:val="a2"/>
    <w:autoRedefine/>
    <w:uiPriority w:val="39"/>
    <w:semiHidden/>
    <w:rsid w:val="00F00819"/>
    <w:pPr>
      <w:spacing w:after="100"/>
      <w:ind w:left="880"/>
    </w:pPr>
  </w:style>
  <w:style w:type="paragraph" w:styleId="61">
    <w:name w:val="toc 6"/>
    <w:basedOn w:val="a2"/>
    <w:next w:val="a2"/>
    <w:autoRedefine/>
    <w:uiPriority w:val="39"/>
    <w:semiHidden/>
    <w:rsid w:val="00F00819"/>
    <w:pPr>
      <w:spacing w:after="100"/>
      <w:ind w:left="1100"/>
    </w:pPr>
  </w:style>
  <w:style w:type="paragraph" w:styleId="71">
    <w:name w:val="toc 7"/>
    <w:basedOn w:val="a2"/>
    <w:next w:val="a2"/>
    <w:autoRedefine/>
    <w:uiPriority w:val="39"/>
    <w:semiHidden/>
    <w:rsid w:val="00F00819"/>
    <w:pPr>
      <w:spacing w:after="100"/>
      <w:ind w:left="1320"/>
    </w:pPr>
  </w:style>
  <w:style w:type="paragraph" w:styleId="81">
    <w:name w:val="toc 8"/>
    <w:basedOn w:val="a2"/>
    <w:next w:val="a2"/>
    <w:autoRedefine/>
    <w:uiPriority w:val="39"/>
    <w:semiHidden/>
    <w:rsid w:val="00F00819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rsid w:val="00F00819"/>
    <w:pPr>
      <w:spacing w:after="100"/>
      <w:ind w:left="1760"/>
    </w:pPr>
  </w:style>
  <w:style w:type="character" w:styleId="af5">
    <w:name w:val="Subtle Reference"/>
    <w:basedOn w:val="a3"/>
    <w:uiPriority w:val="31"/>
    <w:semiHidden/>
    <w:qFormat/>
    <w:rsid w:val="00F00819"/>
    <w:rPr>
      <w:rFonts w:ascii="Calibri" w:hAnsi="Calibri" w:cs="Calibri"/>
      <w:smallCaps/>
      <w:color w:val="5A5A5A" w:themeColor="text1" w:themeTint="A5"/>
    </w:rPr>
  </w:style>
  <w:style w:type="character" w:styleId="af6">
    <w:name w:val="Subtle Emphasis"/>
    <w:basedOn w:val="a3"/>
    <w:uiPriority w:val="19"/>
    <w:semiHidden/>
    <w:qFormat/>
    <w:rsid w:val="00F00819"/>
    <w:rPr>
      <w:rFonts w:ascii="Calibri" w:hAnsi="Calibri" w:cs="Calibri"/>
      <w:i/>
      <w:iCs/>
      <w:color w:val="404040" w:themeColor="text1" w:themeTint="BF"/>
    </w:rPr>
  </w:style>
  <w:style w:type="table" w:styleId="af7">
    <w:name w:val="Table Professional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3">
    <w:name w:val="Medium Lis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4">
    <w:name w:val="Medium Lis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4">
    <w:name w:val="Medium Shading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5">
    <w:name w:val="Medium Grid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6">
    <w:name w:val="Medium Grid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af8">
    <w:name w:val="Bibliography"/>
    <w:basedOn w:val="a2"/>
    <w:next w:val="a2"/>
    <w:uiPriority w:val="37"/>
    <w:semiHidden/>
    <w:unhideWhenUsed/>
    <w:rsid w:val="00F00819"/>
  </w:style>
  <w:style w:type="character" w:styleId="af9">
    <w:name w:val="Book Title"/>
    <w:basedOn w:val="a3"/>
    <w:uiPriority w:val="33"/>
    <w:semiHidden/>
    <w:qFormat/>
    <w:rsid w:val="00F00819"/>
    <w:rPr>
      <w:rFonts w:ascii="Calibri" w:hAnsi="Calibri" w:cs="Calibri"/>
      <w:b/>
      <w:bCs/>
      <w:i/>
      <w:iCs/>
      <w:spacing w:val="5"/>
    </w:rPr>
  </w:style>
  <w:style w:type="character" w:customStyle="1" w:styleId="16">
    <w:name w:val="Хэштег1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paragraph" w:styleId="afa">
    <w:name w:val="Message Header"/>
    <w:basedOn w:val="a2"/>
    <w:link w:val="afb"/>
    <w:uiPriority w:val="99"/>
    <w:semiHidden/>
    <w:unhideWhenUsed/>
    <w:rsid w:val="00F0081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afb">
    <w:name w:val="Шапка Знак"/>
    <w:basedOn w:val="a3"/>
    <w:link w:val="afa"/>
    <w:uiPriority w:val="99"/>
    <w:semiHidden/>
    <w:rsid w:val="00F00819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afc">
    <w:name w:val="Table Elegant"/>
    <w:basedOn w:val="a4"/>
    <w:uiPriority w:val="99"/>
    <w:semiHidden/>
    <w:unhideWhenUsed/>
    <w:rsid w:val="00F00819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d">
    <w:name w:val="List"/>
    <w:basedOn w:val="a2"/>
    <w:uiPriority w:val="99"/>
    <w:semiHidden/>
    <w:unhideWhenUsed/>
    <w:rsid w:val="00F00819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F00819"/>
    <w:pPr>
      <w:ind w:left="720" w:hanging="360"/>
      <w:contextualSpacing/>
    </w:pPr>
  </w:style>
  <w:style w:type="paragraph" w:styleId="35">
    <w:name w:val="List 3"/>
    <w:basedOn w:val="a2"/>
    <w:uiPriority w:val="99"/>
    <w:semiHidden/>
    <w:unhideWhenUsed/>
    <w:rsid w:val="00F00819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F00819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F00819"/>
    <w:pPr>
      <w:ind w:left="1800" w:hanging="360"/>
      <w:contextualSpacing/>
    </w:pPr>
  </w:style>
  <w:style w:type="table" w:styleId="-1">
    <w:name w:val="Table List 1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4"/>
    <w:uiPriority w:val="99"/>
    <w:semiHidden/>
    <w:unhideWhenUsed/>
    <w:rsid w:val="00F00819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e">
    <w:name w:val="List Continue"/>
    <w:basedOn w:val="a2"/>
    <w:uiPriority w:val="99"/>
    <w:semiHidden/>
    <w:unhideWhenUsed/>
    <w:rsid w:val="00F00819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F00819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F00819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F00819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F00819"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F00819"/>
    <w:pPr>
      <w:numPr>
        <w:numId w:val="6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F00819"/>
    <w:pPr>
      <w:numPr>
        <w:numId w:val="7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F00819"/>
    <w:pPr>
      <w:numPr>
        <w:numId w:val="8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F00819"/>
    <w:pPr>
      <w:numPr>
        <w:numId w:val="9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F00819"/>
    <w:pPr>
      <w:numPr>
        <w:numId w:val="10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F00819"/>
    <w:pPr>
      <w:numPr>
        <w:numId w:val="11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F00819"/>
    <w:pPr>
      <w:numPr>
        <w:numId w:val="12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F00819"/>
    <w:pPr>
      <w:numPr>
        <w:numId w:val="13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F00819"/>
    <w:pPr>
      <w:numPr>
        <w:numId w:val="14"/>
      </w:numPr>
      <w:contextualSpacing/>
    </w:pPr>
  </w:style>
  <w:style w:type="table" w:styleId="17">
    <w:name w:val="Table Classic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F00819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table of figures"/>
    <w:basedOn w:val="a2"/>
    <w:next w:val="a2"/>
    <w:uiPriority w:val="99"/>
    <w:semiHidden/>
    <w:unhideWhenUsed/>
    <w:rsid w:val="00F00819"/>
    <w:pPr>
      <w:spacing w:after="0"/>
    </w:pPr>
  </w:style>
  <w:style w:type="paragraph" w:styleId="aff0">
    <w:name w:val="macro"/>
    <w:link w:val="aff1"/>
    <w:uiPriority w:val="99"/>
    <w:semiHidden/>
    <w:unhideWhenUsed/>
    <w:rsid w:val="00F0081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jc w:val="both"/>
    </w:pPr>
    <w:rPr>
      <w:rFonts w:ascii="Consolas" w:hAnsi="Consolas" w:cs="Calibri"/>
      <w:sz w:val="20"/>
      <w:szCs w:val="20"/>
    </w:rPr>
  </w:style>
  <w:style w:type="character" w:customStyle="1" w:styleId="aff1">
    <w:name w:val="Текст макроса Знак"/>
    <w:basedOn w:val="a3"/>
    <w:link w:val="aff0"/>
    <w:uiPriority w:val="99"/>
    <w:semiHidden/>
    <w:rsid w:val="00F00819"/>
    <w:rPr>
      <w:rFonts w:ascii="Consolas" w:hAnsi="Consolas" w:cs="Calibri"/>
      <w:sz w:val="20"/>
      <w:szCs w:val="20"/>
    </w:rPr>
  </w:style>
  <w:style w:type="paragraph" w:styleId="2a">
    <w:name w:val="envelope return"/>
    <w:basedOn w:val="a2"/>
    <w:uiPriority w:val="99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sz w:val="20"/>
      <w:szCs w:val="20"/>
    </w:rPr>
  </w:style>
  <w:style w:type="character" w:styleId="aff2">
    <w:name w:val="end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3">
    <w:name w:val="endnote text"/>
    <w:basedOn w:val="a2"/>
    <w:link w:val="aff4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4">
    <w:name w:val="Текст концевой сноски Знак"/>
    <w:basedOn w:val="a3"/>
    <w:link w:val="aff3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5">
    <w:name w:val="table of authorities"/>
    <w:basedOn w:val="a2"/>
    <w:next w:val="a2"/>
    <w:uiPriority w:val="99"/>
    <w:semiHidden/>
    <w:unhideWhenUsed/>
    <w:rsid w:val="00F00819"/>
    <w:pPr>
      <w:spacing w:after="0"/>
      <w:ind w:left="220" w:hanging="220"/>
    </w:pPr>
  </w:style>
  <w:style w:type="paragraph" w:styleId="aff6">
    <w:name w:val="toa heading"/>
    <w:basedOn w:val="a2"/>
    <w:next w:val="a2"/>
    <w:uiPriority w:val="99"/>
    <w:semiHidden/>
    <w:unhideWhenUsed/>
    <w:rsid w:val="00F00819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paragraph" w:styleId="2b">
    <w:name w:val="Quote"/>
    <w:basedOn w:val="a2"/>
    <w:next w:val="a2"/>
    <w:link w:val="2c"/>
    <w:uiPriority w:val="29"/>
    <w:semiHidden/>
    <w:qFormat/>
    <w:rsid w:val="00F0081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c">
    <w:name w:val="Цитата 2 Знак"/>
    <w:basedOn w:val="a3"/>
    <w:link w:val="2b"/>
    <w:uiPriority w:val="29"/>
    <w:semiHidden/>
    <w:rsid w:val="00F00819"/>
    <w:rPr>
      <w:rFonts w:ascii="Calibri" w:hAnsi="Calibri" w:cs="Calibri"/>
      <w:i/>
      <w:iCs/>
      <w:color w:val="404040" w:themeColor="text1" w:themeTint="BF"/>
    </w:rPr>
  </w:style>
  <w:style w:type="character" w:styleId="aff7">
    <w:name w:val="Emphasis"/>
    <w:basedOn w:val="a3"/>
    <w:uiPriority w:val="20"/>
    <w:semiHidden/>
    <w:qFormat/>
    <w:rsid w:val="00F00819"/>
    <w:rPr>
      <w:rFonts w:ascii="Calibri" w:hAnsi="Calibri" w:cs="Calibri"/>
      <w:i/>
      <w:iCs/>
    </w:rPr>
  </w:style>
  <w:style w:type="table" w:styleId="aff8">
    <w:name w:val="Colorful List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18">
    <w:name w:val="Table Colorful 1"/>
    <w:basedOn w:val="a4"/>
    <w:uiPriority w:val="99"/>
    <w:semiHidden/>
    <w:unhideWhenUsed/>
    <w:rsid w:val="00F00819"/>
    <w:pPr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4"/>
    <w:uiPriority w:val="99"/>
    <w:semiHidden/>
    <w:unhideWhenUsed/>
    <w:rsid w:val="00F00819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F00819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9">
    <w:name w:val="Colorful Shading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a">
    <w:name w:val="Colorful Grid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-22">
    <w:name w:val="Colorful Grid Accent 2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2">
    <w:name w:val="Colorful Grid Accent 3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2">
    <w:name w:val="Colorful Grid Accent 4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2">
    <w:name w:val="Colorful Grid Accent 5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-62">
    <w:name w:val="Colorful Grid Accent 6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affb">
    <w:name w:val="annotation text"/>
    <w:basedOn w:val="a2"/>
    <w:link w:val="affc"/>
    <w:uiPriority w:val="99"/>
    <w:semiHidden/>
    <w:unhideWhenUsed/>
    <w:rsid w:val="00F00819"/>
    <w:pPr>
      <w:spacing w:line="240" w:lineRule="auto"/>
    </w:pPr>
    <w:rPr>
      <w:sz w:val="20"/>
      <w:szCs w:val="20"/>
    </w:rPr>
  </w:style>
  <w:style w:type="character" w:customStyle="1" w:styleId="affc">
    <w:name w:val="Текст примечания Знак"/>
    <w:basedOn w:val="a3"/>
    <w:link w:val="affb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d">
    <w:name w:val="annotation subject"/>
    <w:basedOn w:val="affb"/>
    <w:next w:val="affb"/>
    <w:link w:val="affe"/>
    <w:uiPriority w:val="99"/>
    <w:semiHidden/>
    <w:unhideWhenUsed/>
    <w:rsid w:val="00F00819"/>
    <w:rPr>
      <w:b/>
      <w:bCs/>
    </w:rPr>
  </w:style>
  <w:style w:type="character" w:customStyle="1" w:styleId="affe">
    <w:name w:val="Тема примечания Знак"/>
    <w:basedOn w:val="affc"/>
    <w:link w:val="affd"/>
    <w:uiPriority w:val="99"/>
    <w:semiHidden/>
    <w:rsid w:val="00F00819"/>
    <w:rPr>
      <w:rFonts w:ascii="Calibri" w:hAnsi="Calibri" w:cs="Calibri"/>
      <w:b/>
      <w:bCs/>
      <w:sz w:val="20"/>
      <w:szCs w:val="20"/>
    </w:rPr>
  </w:style>
  <w:style w:type="character" w:styleId="afff">
    <w:name w:val="annotation reference"/>
    <w:basedOn w:val="a3"/>
    <w:uiPriority w:val="99"/>
    <w:semiHidden/>
    <w:unhideWhenUsed/>
    <w:rsid w:val="00F00819"/>
    <w:rPr>
      <w:rFonts w:ascii="Calibri" w:hAnsi="Calibri" w:cs="Calibri"/>
      <w:sz w:val="16"/>
      <w:szCs w:val="16"/>
    </w:rPr>
  </w:style>
  <w:style w:type="paragraph" w:styleId="afff0">
    <w:name w:val="envelope address"/>
    <w:basedOn w:val="a2"/>
    <w:uiPriority w:val="99"/>
    <w:semiHidden/>
    <w:unhideWhenUsed/>
    <w:rsid w:val="00F0081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libri Light" w:eastAsiaTheme="majorEastAsia" w:hAnsi="Calibri Light" w:cs="Calibri Light"/>
      <w:sz w:val="24"/>
      <w:szCs w:val="24"/>
    </w:rPr>
  </w:style>
  <w:style w:type="paragraph" w:styleId="afff1">
    <w:name w:val="Block Text"/>
    <w:basedOn w:val="a2"/>
    <w:uiPriority w:val="99"/>
    <w:semiHidden/>
    <w:unhideWhenUsed/>
    <w:rsid w:val="00F00819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afff2">
    <w:name w:val="Document Map"/>
    <w:basedOn w:val="a2"/>
    <w:link w:val="afff3"/>
    <w:uiPriority w:val="99"/>
    <w:semiHidden/>
    <w:unhideWhenUsed/>
    <w:rsid w:val="00F00819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afff3">
    <w:name w:val="Схема документа Знак"/>
    <w:basedOn w:val="a3"/>
    <w:link w:val="afff2"/>
    <w:uiPriority w:val="99"/>
    <w:semiHidden/>
    <w:rsid w:val="00F00819"/>
    <w:rPr>
      <w:rFonts w:ascii="Microsoft YaHei UI" w:eastAsia="Microsoft YaHei UI" w:hAnsi="Microsoft YaHei UI" w:cs="Calibri"/>
      <w:sz w:val="18"/>
      <w:szCs w:val="18"/>
    </w:rPr>
  </w:style>
  <w:style w:type="character" w:customStyle="1" w:styleId="32">
    <w:name w:val="Заголовок 3 Знак"/>
    <w:basedOn w:val="a3"/>
    <w:link w:val="31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character" w:customStyle="1" w:styleId="42">
    <w:name w:val="Заголовок 4 Знак"/>
    <w:basedOn w:val="a3"/>
    <w:link w:val="41"/>
    <w:uiPriority w:val="9"/>
    <w:semiHidden/>
    <w:rsid w:val="00F00819"/>
    <w:rPr>
      <w:rFonts w:ascii="Calibri Light" w:eastAsiaTheme="majorEastAsia" w:hAnsi="Calibri Light" w:cs="Calibri Light"/>
      <w:i/>
      <w:iCs/>
      <w:color w:val="2F5496" w:themeColor="accent1" w:themeShade="BF"/>
    </w:rPr>
  </w:style>
  <w:style w:type="character" w:customStyle="1" w:styleId="52">
    <w:name w:val="Заголовок 5 Знак"/>
    <w:basedOn w:val="a3"/>
    <w:link w:val="51"/>
    <w:uiPriority w:val="9"/>
    <w:semiHidden/>
    <w:rsid w:val="00F00819"/>
    <w:rPr>
      <w:rFonts w:ascii="Calibri Light" w:eastAsiaTheme="majorEastAsia" w:hAnsi="Calibri Light" w:cs="Calibri Light"/>
      <w:color w:val="2F5496" w:themeColor="accent1" w:themeShade="BF"/>
    </w:rPr>
  </w:style>
  <w:style w:type="character" w:customStyle="1" w:styleId="60">
    <w:name w:val="Заголовок 6 Знак"/>
    <w:basedOn w:val="a3"/>
    <w:link w:val="6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</w:rPr>
  </w:style>
  <w:style w:type="character" w:customStyle="1" w:styleId="70">
    <w:name w:val="Заголовок 7 Знак"/>
    <w:basedOn w:val="a3"/>
    <w:link w:val="7"/>
    <w:uiPriority w:val="9"/>
    <w:semiHidden/>
    <w:rsid w:val="00F00819"/>
    <w:rPr>
      <w:rFonts w:ascii="Calibri Light" w:eastAsiaTheme="majorEastAsia" w:hAnsi="Calibri Light" w:cs="Calibri Light"/>
      <w:i/>
      <w:iCs/>
      <w:color w:val="1F3763" w:themeColor="accent1" w:themeShade="7F"/>
    </w:rPr>
  </w:style>
  <w:style w:type="character" w:customStyle="1" w:styleId="80">
    <w:name w:val="Заголовок 8 Знак"/>
    <w:basedOn w:val="a3"/>
    <w:link w:val="8"/>
    <w:uiPriority w:val="9"/>
    <w:semiHidden/>
    <w:rsid w:val="00F00819"/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F00819"/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F00819"/>
    <w:pPr>
      <w:numPr>
        <w:numId w:val="15"/>
      </w:numPr>
    </w:pPr>
  </w:style>
  <w:style w:type="table" w:styleId="19">
    <w:name w:val="Plain Table 1"/>
    <w:basedOn w:val="a4"/>
    <w:uiPriority w:val="41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4"/>
    <w:uiPriority w:val="42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4"/>
    <w:uiPriority w:val="43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4">
    <w:name w:val="No Spacing"/>
    <w:uiPriority w:val="1"/>
    <w:semiHidden/>
    <w:qFormat/>
    <w:rsid w:val="00F00819"/>
    <w:pPr>
      <w:spacing w:after="0" w:line="240" w:lineRule="auto"/>
      <w:jc w:val="both"/>
    </w:pPr>
    <w:rPr>
      <w:rFonts w:ascii="Calibri" w:hAnsi="Calibri" w:cs="Calibri"/>
    </w:rPr>
  </w:style>
  <w:style w:type="paragraph" w:styleId="afff5">
    <w:name w:val="Date"/>
    <w:basedOn w:val="a2"/>
    <w:next w:val="a2"/>
    <w:link w:val="afff6"/>
    <w:uiPriority w:val="99"/>
    <w:semiHidden/>
    <w:unhideWhenUsed/>
    <w:rsid w:val="00F00819"/>
  </w:style>
  <w:style w:type="character" w:customStyle="1" w:styleId="afff6">
    <w:name w:val="Дата Знак"/>
    <w:basedOn w:val="a3"/>
    <w:link w:val="afff5"/>
    <w:uiPriority w:val="99"/>
    <w:semiHidden/>
    <w:rsid w:val="00F00819"/>
    <w:rPr>
      <w:rFonts w:ascii="Calibri" w:hAnsi="Calibri" w:cs="Calibri"/>
    </w:rPr>
  </w:style>
  <w:style w:type="character" w:styleId="afff7">
    <w:name w:val="Intense Reference"/>
    <w:basedOn w:val="a3"/>
    <w:uiPriority w:val="32"/>
    <w:semiHidden/>
    <w:qFormat/>
    <w:rsid w:val="00F00819"/>
    <w:rPr>
      <w:rFonts w:ascii="Calibri" w:hAnsi="Calibri" w:cs="Calibri"/>
      <w:b/>
      <w:bCs/>
      <w:smallCaps/>
      <w:color w:val="4472C4" w:themeColor="accent1"/>
      <w:spacing w:val="5"/>
    </w:rPr>
  </w:style>
  <w:style w:type="paragraph" w:styleId="afff8">
    <w:name w:val="Intense Quote"/>
    <w:basedOn w:val="a2"/>
    <w:next w:val="a2"/>
    <w:link w:val="afff9"/>
    <w:uiPriority w:val="30"/>
    <w:semiHidden/>
    <w:qFormat/>
    <w:rsid w:val="00F0081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9">
    <w:name w:val="Выделенная цитата Знак"/>
    <w:basedOn w:val="a3"/>
    <w:link w:val="afff8"/>
    <w:uiPriority w:val="30"/>
    <w:semiHidden/>
    <w:rsid w:val="00F00819"/>
    <w:rPr>
      <w:rFonts w:ascii="Calibri" w:hAnsi="Calibri" w:cs="Calibri"/>
      <w:i/>
      <w:iCs/>
      <w:color w:val="4472C4" w:themeColor="accent1"/>
    </w:rPr>
  </w:style>
  <w:style w:type="character" w:styleId="afffa">
    <w:name w:val="Intense Emphasis"/>
    <w:basedOn w:val="a3"/>
    <w:uiPriority w:val="21"/>
    <w:semiHidden/>
    <w:qFormat/>
    <w:rsid w:val="00F00819"/>
    <w:rPr>
      <w:rFonts w:ascii="Calibri" w:hAnsi="Calibri" w:cs="Calibri"/>
      <w:i/>
      <w:iCs/>
      <w:color w:val="4472C4" w:themeColor="accent1"/>
    </w:rPr>
  </w:style>
  <w:style w:type="character" w:customStyle="1" w:styleId="-13">
    <w:name w:val="Смарт-гиперссылка1"/>
    <w:basedOn w:val="a3"/>
    <w:uiPriority w:val="99"/>
    <w:semiHidden/>
    <w:unhideWhenUsed/>
    <w:rsid w:val="00F00819"/>
    <w:rPr>
      <w:rFonts w:ascii="Calibri" w:hAnsi="Calibri" w:cs="Calibri"/>
      <w:u w:val="dotted"/>
    </w:rPr>
  </w:style>
  <w:style w:type="character" w:customStyle="1" w:styleId="1a">
    <w:name w:val="Неразрешенное упоминание1"/>
    <w:basedOn w:val="a3"/>
    <w:uiPriority w:val="99"/>
    <w:semiHidden/>
    <w:unhideWhenUsed/>
    <w:rsid w:val="00F00819"/>
    <w:rPr>
      <w:rFonts w:ascii="Calibri" w:hAnsi="Calibri" w:cs="Calibri"/>
      <w:color w:val="605E5C"/>
      <w:shd w:val="clear" w:color="auto" w:fill="E1DFDD"/>
    </w:rPr>
  </w:style>
  <w:style w:type="paragraph" w:styleId="afffb">
    <w:name w:val="Body Text"/>
    <w:basedOn w:val="a2"/>
    <w:link w:val="afffc"/>
    <w:uiPriority w:val="99"/>
    <w:semiHidden/>
    <w:unhideWhenUsed/>
    <w:rsid w:val="00F00819"/>
    <w:pPr>
      <w:spacing w:after="120"/>
    </w:pPr>
  </w:style>
  <w:style w:type="character" w:customStyle="1" w:styleId="afffc">
    <w:name w:val="Основной текст Знак"/>
    <w:basedOn w:val="a3"/>
    <w:link w:val="afffb"/>
    <w:uiPriority w:val="99"/>
    <w:semiHidden/>
    <w:rsid w:val="00F00819"/>
    <w:rPr>
      <w:rFonts w:ascii="Calibri" w:hAnsi="Calibri" w:cs="Calibri"/>
    </w:rPr>
  </w:style>
  <w:style w:type="paragraph" w:styleId="2f">
    <w:name w:val="Body Text 2"/>
    <w:basedOn w:val="a2"/>
    <w:link w:val="2f0"/>
    <w:uiPriority w:val="99"/>
    <w:semiHidden/>
    <w:unhideWhenUsed/>
    <w:rsid w:val="00F00819"/>
    <w:pPr>
      <w:spacing w:after="120" w:line="480" w:lineRule="auto"/>
    </w:pPr>
  </w:style>
  <w:style w:type="character" w:customStyle="1" w:styleId="2f0">
    <w:name w:val="Основной текст 2 Знак"/>
    <w:basedOn w:val="a3"/>
    <w:link w:val="2f"/>
    <w:uiPriority w:val="99"/>
    <w:semiHidden/>
    <w:rsid w:val="00F00819"/>
    <w:rPr>
      <w:rFonts w:ascii="Calibri" w:hAnsi="Calibri" w:cs="Calibri"/>
    </w:rPr>
  </w:style>
  <w:style w:type="paragraph" w:styleId="3a">
    <w:name w:val="Body Text 3"/>
    <w:basedOn w:val="a2"/>
    <w:link w:val="3b"/>
    <w:uiPriority w:val="99"/>
    <w:semiHidden/>
    <w:unhideWhenUsed/>
    <w:rsid w:val="00F00819"/>
    <w:pPr>
      <w:spacing w:after="120"/>
    </w:pPr>
    <w:rPr>
      <w:sz w:val="16"/>
      <w:szCs w:val="16"/>
    </w:rPr>
  </w:style>
  <w:style w:type="character" w:customStyle="1" w:styleId="3b">
    <w:name w:val="Основной текст 3 Знак"/>
    <w:basedOn w:val="a3"/>
    <w:link w:val="3a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d">
    <w:name w:val="Body Text Indent"/>
    <w:basedOn w:val="a2"/>
    <w:link w:val="afffe"/>
    <w:uiPriority w:val="99"/>
    <w:semiHidden/>
    <w:unhideWhenUsed/>
    <w:rsid w:val="00F00819"/>
    <w:pPr>
      <w:spacing w:after="120"/>
      <w:ind w:left="360"/>
    </w:pPr>
  </w:style>
  <w:style w:type="character" w:customStyle="1" w:styleId="afffe">
    <w:name w:val="Основной текст с отступом Знак"/>
    <w:basedOn w:val="a3"/>
    <w:link w:val="afffd"/>
    <w:uiPriority w:val="99"/>
    <w:semiHidden/>
    <w:rsid w:val="00F00819"/>
    <w:rPr>
      <w:rFonts w:ascii="Calibri" w:hAnsi="Calibri" w:cs="Calibri"/>
    </w:rPr>
  </w:style>
  <w:style w:type="paragraph" w:styleId="2f1">
    <w:name w:val="Body Text Indent 2"/>
    <w:basedOn w:val="a2"/>
    <w:link w:val="2f2"/>
    <w:uiPriority w:val="99"/>
    <w:semiHidden/>
    <w:unhideWhenUsed/>
    <w:rsid w:val="00F00819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3"/>
    <w:link w:val="2f1"/>
    <w:uiPriority w:val="99"/>
    <w:semiHidden/>
    <w:rsid w:val="00F00819"/>
    <w:rPr>
      <w:rFonts w:ascii="Calibri" w:hAnsi="Calibri" w:cs="Calibri"/>
    </w:rPr>
  </w:style>
  <w:style w:type="paragraph" w:styleId="3c">
    <w:name w:val="Body Text Indent 3"/>
    <w:basedOn w:val="a2"/>
    <w:link w:val="3d"/>
    <w:uiPriority w:val="99"/>
    <w:semiHidden/>
    <w:unhideWhenUsed/>
    <w:rsid w:val="00F00819"/>
    <w:pPr>
      <w:spacing w:after="120"/>
      <w:ind w:left="360"/>
    </w:pPr>
    <w:rPr>
      <w:sz w:val="16"/>
      <w:szCs w:val="16"/>
    </w:rPr>
  </w:style>
  <w:style w:type="character" w:customStyle="1" w:styleId="3d">
    <w:name w:val="Основной текст с отступом 3 Знак"/>
    <w:basedOn w:val="a3"/>
    <w:link w:val="3c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f">
    <w:name w:val="Body Text First Indent"/>
    <w:basedOn w:val="afffb"/>
    <w:link w:val="affff0"/>
    <w:uiPriority w:val="99"/>
    <w:semiHidden/>
    <w:unhideWhenUsed/>
    <w:rsid w:val="00F00819"/>
    <w:pPr>
      <w:spacing w:after="160"/>
      <w:ind w:firstLine="360"/>
    </w:pPr>
  </w:style>
  <w:style w:type="character" w:customStyle="1" w:styleId="affff0">
    <w:name w:val="Красная строка Знак"/>
    <w:basedOn w:val="afffc"/>
    <w:link w:val="affff"/>
    <w:uiPriority w:val="99"/>
    <w:semiHidden/>
    <w:rsid w:val="00F00819"/>
    <w:rPr>
      <w:rFonts w:ascii="Calibri" w:hAnsi="Calibri" w:cs="Calibri"/>
    </w:rPr>
  </w:style>
  <w:style w:type="paragraph" w:styleId="2f3">
    <w:name w:val="Body Text First Indent 2"/>
    <w:basedOn w:val="afffd"/>
    <w:link w:val="2f4"/>
    <w:uiPriority w:val="99"/>
    <w:semiHidden/>
    <w:unhideWhenUsed/>
    <w:rsid w:val="00F00819"/>
    <w:pPr>
      <w:spacing w:after="160"/>
      <w:ind w:firstLine="360"/>
    </w:pPr>
  </w:style>
  <w:style w:type="character" w:customStyle="1" w:styleId="2f4">
    <w:name w:val="Красная строка 2 Знак"/>
    <w:basedOn w:val="afffe"/>
    <w:link w:val="2f3"/>
    <w:uiPriority w:val="99"/>
    <w:semiHidden/>
    <w:rsid w:val="00F00819"/>
    <w:rPr>
      <w:rFonts w:ascii="Calibri" w:hAnsi="Calibri" w:cs="Calibri"/>
    </w:rPr>
  </w:style>
  <w:style w:type="paragraph" w:styleId="affff1">
    <w:name w:val="Normal Indent"/>
    <w:basedOn w:val="a2"/>
    <w:uiPriority w:val="99"/>
    <w:semiHidden/>
    <w:unhideWhenUsed/>
    <w:rsid w:val="00F00819"/>
    <w:pPr>
      <w:ind w:left="720"/>
    </w:pPr>
  </w:style>
  <w:style w:type="paragraph" w:styleId="affff2">
    <w:name w:val="Note Heading"/>
    <w:basedOn w:val="a2"/>
    <w:next w:val="a2"/>
    <w:link w:val="affff3"/>
    <w:uiPriority w:val="99"/>
    <w:semiHidden/>
    <w:unhideWhenUsed/>
    <w:rsid w:val="00F00819"/>
    <w:pPr>
      <w:spacing w:after="0" w:line="240" w:lineRule="auto"/>
    </w:pPr>
  </w:style>
  <w:style w:type="character" w:customStyle="1" w:styleId="affff3">
    <w:name w:val="Заголовок записки Знак"/>
    <w:basedOn w:val="a3"/>
    <w:link w:val="affff2"/>
    <w:uiPriority w:val="99"/>
    <w:semiHidden/>
    <w:rsid w:val="00F00819"/>
    <w:rPr>
      <w:rFonts w:ascii="Calibri" w:hAnsi="Calibri" w:cs="Calibri"/>
    </w:rPr>
  </w:style>
  <w:style w:type="table" w:styleId="affff4">
    <w:name w:val="Table Contemporary"/>
    <w:basedOn w:val="a4"/>
    <w:uiPriority w:val="99"/>
    <w:semiHidden/>
    <w:unhideWhenUsed/>
    <w:rsid w:val="00F00819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5">
    <w:name w:val="Light List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23">
    <w:name w:val="Light List Accent 2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3">
    <w:name w:val="Light List Accent 3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3">
    <w:name w:val="Light List Accent 4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3">
    <w:name w:val="Light List Accent 5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-63">
    <w:name w:val="Light List Accent 6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f6">
    <w:name w:val="Light Shading"/>
    <w:basedOn w:val="a4"/>
    <w:uiPriority w:val="60"/>
    <w:semiHidden/>
    <w:unhideWhenUsed/>
    <w:rsid w:val="00F0081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24">
    <w:name w:val="Light Shading Accent 2"/>
    <w:basedOn w:val="a4"/>
    <w:uiPriority w:val="60"/>
    <w:semiHidden/>
    <w:unhideWhenUsed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4">
    <w:name w:val="Light Shading Accent 3"/>
    <w:basedOn w:val="a4"/>
    <w:uiPriority w:val="60"/>
    <w:semiHidden/>
    <w:unhideWhenUsed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4">
    <w:name w:val="Light Shading Accent 4"/>
    <w:basedOn w:val="a4"/>
    <w:uiPriority w:val="60"/>
    <w:semiHidden/>
    <w:unhideWhenUsed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4">
    <w:name w:val="Light Shading Accent 5"/>
    <w:basedOn w:val="a4"/>
    <w:uiPriority w:val="60"/>
    <w:semiHidden/>
    <w:unhideWhenUsed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-64">
    <w:name w:val="Light Shading Accent 6"/>
    <w:basedOn w:val="a4"/>
    <w:uiPriority w:val="60"/>
    <w:semiHidden/>
    <w:unhideWhenUsed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affff7">
    <w:name w:val="Light Grid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6">
    <w:name w:val="Light Grid Accent 1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25">
    <w:name w:val="Light Grid Accent 2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5">
    <w:name w:val="Light Grid Accent 3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5">
    <w:name w:val="Light Grid Accent 4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5">
    <w:name w:val="Light Grid Accent 5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-65">
    <w:name w:val="Light Grid Accent 6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f8">
    <w:name w:val="Dark List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7">
    <w:name w:val="Dark List Accent 1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-26">
    <w:name w:val="Dark List Accent 2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6">
    <w:name w:val="Dark List Accent 3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6">
    <w:name w:val="Dark List Accent 4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6">
    <w:name w:val="Dark List Accent 5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-66">
    <w:name w:val="Dark List Accent 6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-18">
    <w:name w:val="List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120">
    <w:name w:val="List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130">
    <w:name w:val="List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40">
    <w:name w:val="List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150">
    <w:name w:val="List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160">
    <w:name w:val="List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27">
    <w:name w:val="List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0">
    <w:name w:val="List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0">
    <w:name w:val="List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0">
    <w:name w:val="List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0">
    <w:name w:val="List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0">
    <w:name w:val="List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7">
    <w:name w:val="List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-320">
    <w:name w:val="List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-330">
    <w:name w:val="List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-340">
    <w:name w:val="List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-350">
    <w:name w:val="List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-360">
    <w:name w:val="List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-47">
    <w:name w:val="List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0">
    <w:name w:val="List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0">
    <w:name w:val="List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0">
    <w:name w:val="List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0">
    <w:name w:val="List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0">
    <w:name w:val="List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7">
    <w:name w:val="List Table 5 Dark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0">
    <w:name w:val="List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0">
    <w:name w:val="List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0">
    <w:name w:val="List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0">
    <w:name w:val="List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0">
    <w:name w:val="List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0">
    <w:name w:val="List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9">
    <w:name w:val="E-mail Signature"/>
    <w:basedOn w:val="a2"/>
    <w:link w:val="affffa"/>
    <w:uiPriority w:val="99"/>
    <w:semiHidden/>
    <w:unhideWhenUsed/>
    <w:rsid w:val="00F00819"/>
    <w:pPr>
      <w:spacing w:after="0" w:line="240" w:lineRule="auto"/>
    </w:pPr>
  </w:style>
  <w:style w:type="character" w:customStyle="1" w:styleId="affffa">
    <w:name w:val="Электронная подпись Знак"/>
    <w:basedOn w:val="a3"/>
    <w:link w:val="affff9"/>
    <w:uiPriority w:val="99"/>
    <w:semiHidden/>
    <w:rsid w:val="00F00819"/>
    <w:rPr>
      <w:rFonts w:ascii="Calibri" w:hAnsi="Calibri" w:cs="Calibri"/>
    </w:rPr>
  </w:style>
  <w:style w:type="paragraph" w:styleId="affffb">
    <w:name w:val="Salutation"/>
    <w:basedOn w:val="a2"/>
    <w:next w:val="a2"/>
    <w:link w:val="affffc"/>
    <w:uiPriority w:val="99"/>
    <w:semiHidden/>
    <w:unhideWhenUsed/>
    <w:rsid w:val="00F00819"/>
  </w:style>
  <w:style w:type="character" w:customStyle="1" w:styleId="affffc">
    <w:name w:val="Приветствие Знак"/>
    <w:basedOn w:val="a3"/>
    <w:link w:val="affffb"/>
    <w:uiPriority w:val="99"/>
    <w:semiHidden/>
    <w:rsid w:val="00F00819"/>
    <w:rPr>
      <w:rFonts w:ascii="Calibri" w:hAnsi="Calibri" w:cs="Calibri"/>
    </w:rPr>
  </w:style>
  <w:style w:type="table" w:styleId="1b">
    <w:name w:val="Table Columns 1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uiPriority w:val="99"/>
    <w:semiHidden/>
    <w:unhideWhenUsed/>
    <w:rsid w:val="00F00819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uiPriority w:val="99"/>
    <w:semiHidden/>
    <w:unhideWhenUsed/>
    <w:rsid w:val="00F00819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d">
    <w:name w:val="Signature"/>
    <w:basedOn w:val="a2"/>
    <w:link w:val="affffe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e">
    <w:name w:val="Подпись Знак"/>
    <w:basedOn w:val="a3"/>
    <w:link w:val="affffd"/>
    <w:uiPriority w:val="99"/>
    <w:semiHidden/>
    <w:rsid w:val="00F00819"/>
    <w:rPr>
      <w:rFonts w:ascii="Calibri" w:hAnsi="Calibri" w:cs="Calibri"/>
    </w:rPr>
  </w:style>
  <w:style w:type="table" w:styleId="1c">
    <w:name w:val="Table Simple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4"/>
    <w:uiPriority w:val="99"/>
    <w:semiHidden/>
    <w:unhideWhenUsed/>
    <w:rsid w:val="00F00819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ubtle 1"/>
    <w:basedOn w:val="a4"/>
    <w:uiPriority w:val="99"/>
    <w:semiHidden/>
    <w:unhideWhenUsed/>
    <w:rsid w:val="00F00819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4"/>
    <w:uiPriority w:val="99"/>
    <w:semiHidden/>
    <w:unhideWhenUsed/>
    <w:rsid w:val="00F00819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e">
    <w:name w:val="index 1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220" w:hanging="220"/>
    </w:pPr>
  </w:style>
  <w:style w:type="paragraph" w:styleId="2f8">
    <w:name w:val="index 2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440" w:hanging="220"/>
    </w:pPr>
  </w:style>
  <w:style w:type="paragraph" w:styleId="3f0">
    <w:name w:val="index 3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660" w:hanging="220"/>
    </w:pPr>
  </w:style>
  <w:style w:type="paragraph" w:styleId="49">
    <w:name w:val="index 4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880" w:hanging="220"/>
    </w:pPr>
  </w:style>
  <w:style w:type="paragraph" w:styleId="58">
    <w:name w:val="index 5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100" w:hanging="220"/>
    </w:pPr>
  </w:style>
  <w:style w:type="paragraph" w:styleId="62">
    <w:name w:val="index 6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320" w:hanging="220"/>
    </w:pPr>
  </w:style>
  <w:style w:type="paragraph" w:styleId="72">
    <w:name w:val="index 7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540" w:hanging="220"/>
    </w:pPr>
  </w:style>
  <w:style w:type="paragraph" w:styleId="82">
    <w:name w:val="index 8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760" w:hanging="220"/>
    </w:pPr>
  </w:style>
  <w:style w:type="paragraph" w:styleId="92">
    <w:name w:val="index 9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980" w:hanging="220"/>
    </w:pPr>
  </w:style>
  <w:style w:type="paragraph" w:styleId="afffff">
    <w:name w:val="index heading"/>
    <w:basedOn w:val="a2"/>
    <w:next w:val="1e"/>
    <w:uiPriority w:val="99"/>
    <w:semiHidden/>
    <w:unhideWhenUsed/>
    <w:rsid w:val="00F00819"/>
    <w:rPr>
      <w:rFonts w:ascii="Calibri Light" w:eastAsiaTheme="majorEastAsia" w:hAnsi="Calibri Light" w:cs="Calibri Light"/>
      <w:b/>
      <w:bCs/>
    </w:rPr>
  </w:style>
  <w:style w:type="paragraph" w:styleId="afffff0">
    <w:name w:val="Plain Text"/>
    <w:basedOn w:val="a2"/>
    <w:link w:val="afffff1"/>
    <w:uiPriority w:val="99"/>
    <w:semiHidden/>
    <w:unhideWhenUsed/>
    <w:rsid w:val="00F0081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ff1">
    <w:name w:val="Текст Знак"/>
    <w:basedOn w:val="a3"/>
    <w:link w:val="afffff0"/>
    <w:uiPriority w:val="99"/>
    <w:semiHidden/>
    <w:rsid w:val="00F00819"/>
    <w:rPr>
      <w:rFonts w:ascii="Consolas" w:hAnsi="Consolas" w:cs="Calibri"/>
      <w:sz w:val="21"/>
      <w:szCs w:val="21"/>
    </w:rPr>
  </w:style>
  <w:style w:type="paragraph" w:styleId="afffff2">
    <w:name w:val="Closing"/>
    <w:basedOn w:val="a2"/>
    <w:link w:val="afffff3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f3">
    <w:name w:val="Прощание Знак"/>
    <w:basedOn w:val="a3"/>
    <w:link w:val="afffff2"/>
    <w:uiPriority w:val="99"/>
    <w:semiHidden/>
    <w:rsid w:val="00F00819"/>
    <w:rPr>
      <w:rFonts w:ascii="Calibri" w:hAnsi="Calibri" w:cs="Calibri"/>
    </w:rPr>
  </w:style>
  <w:style w:type="table" w:styleId="afffff4">
    <w:name w:val="Table Grid"/>
    <w:basedOn w:val="a4"/>
    <w:uiPriority w:val="39"/>
    <w:rsid w:val="00F008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">
    <w:name w:val="Table Grid 1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4"/>
    <w:uiPriority w:val="99"/>
    <w:semiHidden/>
    <w:unhideWhenUsed/>
    <w:rsid w:val="00F00819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F00819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F00819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5">
    <w:name w:val="Grid Table Light"/>
    <w:basedOn w:val="a4"/>
    <w:uiPriority w:val="40"/>
    <w:rsid w:val="00F0081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9">
    <w:name w:val="Grid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1">
    <w:name w:val="Grid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1">
    <w:name w:val="Grid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1">
    <w:name w:val="Grid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1">
    <w:name w:val="Grid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1">
    <w:name w:val="Grid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8">
    <w:name w:val="Grid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321">
    <w:name w:val="Grid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331">
    <w:name w:val="Grid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341">
    <w:name w:val="Grid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351">
    <w:name w:val="Grid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361">
    <w:name w:val="Grid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48">
    <w:name w:val="Grid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1">
    <w:name w:val="Grid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1">
    <w:name w:val="Grid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1">
    <w:name w:val="Grid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1">
    <w:name w:val="Grid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1">
    <w:name w:val="Grid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8">
    <w:name w:val="Grid Table 5 Dark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-521">
    <w:name w:val="Grid Table 5 Dark Accent 2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-531">
    <w:name w:val="Grid Table 5 Dark Accent 3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-541">
    <w:name w:val="Grid Table 5 Dark Accent 4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-551">
    <w:name w:val="Grid Table 5 Dark Accent 5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-561">
    <w:name w:val="Grid Table 5 Dark Accent 6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-68">
    <w:name w:val="Grid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1">
    <w:name w:val="Grid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1">
    <w:name w:val="Grid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1">
    <w:name w:val="Grid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1">
    <w:name w:val="Grid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1">
    <w:name w:val="Grid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7">
    <w:name w:val="Grid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720">
    <w:name w:val="Grid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730">
    <w:name w:val="Grid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740">
    <w:name w:val="Grid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750">
    <w:name w:val="Grid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760">
    <w:name w:val="Grid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1a">
    <w:name w:val="Table Web 1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6">
    <w:name w:val="foot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fff7">
    <w:name w:val="footnote text"/>
    <w:basedOn w:val="a2"/>
    <w:link w:val="afffff8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fff8">
    <w:name w:val="Текст сноски Знак"/>
    <w:basedOn w:val="a3"/>
    <w:link w:val="afffff7"/>
    <w:uiPriority w:val="99"/>
    <w:semiHidden/>
    <w:rsid w:val="00F00819"/>
    <w:rPr>
      <w:rFonts w:ascii="Calibri" w:hAnsi="Calibri" w:cs="Calibri"/>
      <w:sz w:val="20"/>
      <w:szCs w:val="20"/>
    </w:rPr>
  </w:style>
  <w:style w:type="character" w:styleId="afffff9">
    <w:name w:val="line number"/>
    <w:basedOn w:val="a3"/>
    <w:uiPriority w:val="99"/>
    <w:semiHidden/>
    <w:unhideWhenUsed/>
    <w:rsid w:val="00F00819"/>
    <w:rPr>
      <w:rFonts w:ascii="Calibri" w:hAnsi="Calibri" w:cs="Calibri"/>
    </w:rPr>
  </w:style>
  <w:style w:type="table" w:styleId="1f0">
    <w:name w:val="Table 3D effects 1"/>
    <w:basedOn w:val="a4"/>
    <w:uiPriority w:val="99"/>
    <w:semiHidden/>
    <w:unhideWhenUsed/>
    <w:rsid w:val="00F00819"/>
    <w:pPr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4"/>
    <w:uiPriority w:val="99"/>
    <w:semiHidden/>
    <w:unhideWhenUsed/>
    <w:rsid w:val="00F00819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4"/>
    <w:uiPriority w:val="99"/>
    <w:semiHidden/>
    <w:unhideWhenUsed/>
    <w:rsid w:val="00F00819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Table Theme"/>
    <w:basedOn w:val="a4"/>
    <w:uiPriority w:val="99"/>
    <w:semiHidden/>
    <w:unhideWhenUsed/>
    <w:rsid w:val="00F00819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b">
    <w:name w:val="Strong"/>
    <w:basedOn w:val="a3"/>
    <w:uiPriority w:val="22"/>
    <w:semiHidden/>
    <w:qFormat/>
    <w:rsid w:val="00F00819"/>
    <w:rPr>
      <w:rFonts w:ascii="Calibri" w:hAnsi="Calibri" w:cs="Calibri"/>
      <w:b/>
      <w:bCs/>
    </w:rPr>
  </w:style>
  <w:style w:type="character" w:styleId="afffffc">
    <w:name w:val="FollowedHyperlink"/>
    <w:basedOn w:val="a3"/>
    <w:uiPriority w:val="99"/>
    <w:semiHidden/>
    <w:unhideWhenUsed/>
    <w:rsid w:val="00F00819"/>
    <w:rPr>
      <w:rFonts w:ascii="Calibri" w:hAnsi="Calibri" w:cs="Calibri"/>
      <w:color w:val="954F72" w:themeColor="followedHyperlink"/>
      <w:u w:val="single"/>
    </w:rPr>
  </w:style>
  <w:style w:type="character" w:styleId="afffffd">
    <w:name w:val="page number"/>
    <w:basedOn w:val="a3"/>
    <w:uiPriority w:val="99"/>
    <w:semiHidden/>
    <w:unhideWhenUsed/>
    <w:rsid w:val="00F00819"/>
    <w:rPr>
      <w:rFonts w:ascii="Calibri" w:hAnsi="Calibri" w:cs="Calibri"/>
    </w:rPr>
  </w:style>
  <w:style w:type="paragraph" w:styleId="afffffe">
    <w:name w:val="caption"/>
    <w:basedOn w:val="a2"/>
    <w:next w:val="a2"/>
    <w:uiPriority w:val="35"/>
    <w:semiHidden/>
    <w:unhideWhenUsed/>
    <w:qFormat/>
    <w:rsid w:val="00F0081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0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8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8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4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9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3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3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1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7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9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5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5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66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6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4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5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9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7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5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0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9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4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60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93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1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4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14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7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9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8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4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6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3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5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7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6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2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9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0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1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1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25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9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4;&#1084;&#1080;&#1090;&#1088;&#1080;&#1081;\AppData\Roaming\Microsoft\Templates\&#1058;&#1077;&#1093;&#1085;&#1080;&#1095;&#1077;&#1089;&#1082;&#1080;&#1081;%20&#1076;&#1086;&#1082;&#1091;&#1084;&#1077;&#1085;&#1090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D1C414357164ABFB2A65AD0D090C91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ACA55F2-2D7C-4754-A0B0-FC9FDC1FC948}"/>
      </w:docPartPr>
      <w:docPartBody>
        <w:p w:rsidR="00A65CCC" w:rsidRDefault="007303AF">
          <w:pPr>
            <w:pStyle w:val="AD1C414357164ABFB2A65AD0D090C91A"/>
          </w:pPr>
          <w:r w:rsidRPr="00CE1E92">
            <w:rPr>
              <w:noProof/>
              <w:lang w:bidi="ru-RU"/>
            </w:rPr>
            <w:t>КЛЮЧЕВЫЕ ВЫВОДЫ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0A3022F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03AF"/>
    <w:rsid w:val="007303AF"/>
    <w:rsid w:val="00A65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Placeholder Text"/>
    <w:basedOn w:val="a1"/>
    <w:uiPriority w:val="99"/>
    <w:semiHidden/>
    <w:rPr>
      <w:rFonts w:ascii="Calibri" w:hAnsi="Calibri" w:cs="Calibri"/>
      <w:color w:val="808080"/>
    </w:rPr>
  </w:style>
  <w:style w:type="paragraph" w:customStyle="1" w:styleId="38CA6D8A721D4E40B1D1CE03A5BFB000">
    <w:name w:val="38CA6D8A721D4E40B1D1CE03A5BFB000"/>
  </w:style>
  <w:style w:type="paragraph" w:styleId="a5">
    <w:name w:val="Subtitle"/>
    <w:basedOn w:val="a0"/>
    <w:next w:val="a0"/>
    <w:link w:val="a6"/>
    <w:uiPriority w:val="11"/>
    <w:qFormat/>
    <w:pPr>
      <w:jc w:val="center"/>
    </w:pPr>
    <w:rPr>
      <w:rFonts w:ascii="Calibri" w:eastAsia="SimSun" w:hAnsi="Calibri" w:cs="Calibri"/>
      <w:lang w:eastAsia="en-US"/>
    </w:rPr>
  </w:style>
  <w:style w:type="character" w:customStyle="1" w:styleId="a6">
    <w:name w:val="Подзаголовок Знак"/>
    <w:basedOn w:val="a1"/>
    <w:link w:val="a5"/>
    <w:uiPriority w:val="11"/>
    <w:rPr>
      <w:rFonts w:ascii="Calibri" w:eastAsia="SimSun" w:hAnsi="Calibri" w:cs="Calibri"/>
      <w:lang w:eastAsia="en-US"/>
    </w:rPr>
  </w:style>
  <w:style w:type="paragraph" w:customStyle="1" w:styleId="7A63738320A44874BCCE1EAC9687898E">
    <w:name w:val="7A63738320A44874BCCE1EAC9687898E"/>
  </w:style>
  <w:style w:type="paragraph" w:customStyle="1" w:styleId="CF9CD262211A453FB4C7CE4FCEC25230">
    <w:name w:val="CF9CD262211A453FB4C7CE4FCEC25230"/>
  </w:style>
  <w:style w:type="paragraph" w:customStyle="1" w:styleId="4AAEE06490D048AE9E0AD221A0F72CD7">
    <w:name w:val="4AAEE06490D048AE9E0AD221A0F72CD7"/>
  </w:style>
  <w:style w:type="paragraph" w:customStyle="1" w:styleId="EE6C1D9BB2C240FE8B35479E4AE8CE72">
    <w:name w:val="EE6C1D9BB2C240FE8B35479E4AE8CE72"/>
  </w:style>
  <w:style w:type="paragraph" w:customStyle="1" w:styleId="4D292048E47D4329A59CEE7093A89824">
    <w:name w:val="4D292048E47D4329A59CEE7093A89824"/>
  </w:style>
  <w:style w:type="paragraph" w:customStyle="1" w:styleId="69DEC89B3BAA4FAFB261EBD343536C8E">
    <w:name w:val="69DEC89B3BAA4FAFB261EBD343536C8E"/>
  </w:style>
  <w:style w:type="paragraph" w:customStyle="1" w:styleId="092B6C4D7AEC4F0AA705A1885165E502">
    <w:name w:val="092B6C4D7AEC4F0AA705A1885165E502"/>
  </w:style>
  <w:style w:type="paragraph" w:customStyle="1" w:styleId="A0144CCB76894F7B8094BFDB5D9E07E6">
    <w:name w:val="A0144CCB76894F7B8094BFDB5D9E07E6"/>
  </w:style>
  <w:style w:type="paragraph" w:customStyle="1" w:styleId="CEDF5F2D7B9D4E0D93F3B7DF26EE6A3C">
    <w:name w:val="CEDF5F2D7B9D4E0D93F3B7DF26EE6A3C"/>
  </w:style>
  <w:style w:type="paragraph" w:customStyle="1" w:styleId="0425A4ED6A764CC38571C7B359A74DE1">
    <w:name w:val="0425A4ED6A764CC38571C7B359A74DE1"/>
  </w:style>
  <w:style w:type="paragraph" w:customStyle="1" w:styleId="26267625EEB74E548E15553448C2CDFE">
    <w:name w:val="26267625EEB74E548E15553448C2CDFE"/>
  </w:style>
  <w:style w:type="paragraph" w:customStyle="1" w:styleId="45B5560FC08048DBB588BD84333DA33E">
    <w:name w:val="45B5560FC08048DBB588BD84333DA33E"/>
  </w:style>
  <w:style w:type="paragraph" w:customStyle="1" w:styleId="79148DED44824B3C9F57B7D1FA164DE2">
    <w:name w:val="79148DED44824B3C9F57B7D1FA164DE2"/>
  </w:style>
  <w:style w:type="paragraph" w:customStyle="1" w:styleId="5828BB13FFBD4B2581D77CB544A903E3">
    <w:name w:val="5828BB13FFBD4B2581D77CB544A903E3"/>
  </w:style>
  <w:style w:type="paragraph" w:customStyle="1" w:styleId="592669FCF1CD4C9D8BBF90FE76914E01">
    <w:name w:val="592669FCF1CD4C9D8BBF90FE76914E01"/>
  </w:style>
  <w:style w:type="paragraph" w:customStyle="1" w:styleId="9E5DEF540AC54C14BCBE0FAA6408B199">
    <w:name w:val="9E5DEF540AC54C14BCBE0FAA6408B199"/>
  </w:style>
  <w:style w:type="paragraph" w:customStyle="1" w:styleId="AD1C414357164ABFB2A65AD0D090C91A">
    <w:name w:val="AD1C414357164ABFB2A65AD0D090C91A"/>
  </w:style>
  <w:style w:type="paragraph" w:styleId="a">
    <w:name w:val="List Bullet"/>
    <w:basedOn w:val="a0"/>
    <w:uiPriority w:val="99"/>
    <w:pPr>
      <w:numPr>
        <w:numId w:val="1"/>
      </w:numPr>
      <w:contextualSpacing/>
      <w:jc w:val="both"/>
    </w:pPr>
    <w:rPr>
      <w:rFonts w:ascii="Calibri" w:eastAsia="SimSun" w:hAnsi="Calibri" w:cs="Calibri"/>
      <w:lang w:eastAsia="en-US"/>
    </w:rPr>
  </w:style>
  <w:style w:type="paragraph" w:customStyle="1" w:styleId="EAE7A048486D43F080E0B36D6292DF55">
    <w:name w:val="EAE7A048486D43F080E0B36D6292DF5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F1C28F-E4A2-4106-AF8B-6C4ABA9ECC5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209E5FA3-0485-4447-8B22-BC49E58AE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EA037E-0C34-424D-98C5-C3F83DA144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Технический документ.dotx</Template>
  <TotalTime>0</TotalTime>
  <Pages>11</Pages>
  <Words>1313</Words>
  <Characters>7487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2021-05-04T12:52:00Z</dcterms:created>
  <dcterms:modified xsi:type="dcterms:W3CDTF">2021-08-11T13:30:00Z</dcterms:modified>
</cp:coreProperties>
</file>